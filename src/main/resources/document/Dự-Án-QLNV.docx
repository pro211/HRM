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17FEC" w14:textId="5DC43A8F" w:rsidR="00081B8D" w:rsidRDefault="009050FC" w:rsidP="00081B8D">
      <w:pPr>
        <w:spacing w:line="276" w:lineRule="auto"/>
        <w:jc w:val="center"/>
        <w:rPr>
          <w:b/>
          <w:noProof/>
          <w:lang w:eastAsia="vi-VN"/>
        </w:rPr>
      </w:pPr>
      <w:r>
        <w:rPr>
          <w:noProof/>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Default="009050FC" w:rsidP="009050FC">
      <w:pPr>
        <w:spacing w:line="276" w:lineRule="auto"/>
        <w:jc w:val="center"/>
      </w:pPr>
    </w:p>
    <w:p w14:paraId="20AB95B6" w14:textId="77777777" w:rsidR="009050FC" w:rsidRDefault="009050FC" w:rsidP="009050FC">
      <w:pPr>
        <w:spacing w:line="276" w:lineRule="auto"/>
        <w:jc w:val="center"/>
      </w:pPr>
    </w:p>
    <w:p w14:paraId="3475454B" w14:textId="77777777" w:rsidR="00081B8D" w:rsidRDefault="00081B8D" w:rsidP="009050FC">
      <w:pPr>
        <w:spacing w:line="276" w:lineRule="auto"/>
        <w:jc w:val="center"/>
      </w:pPr>
      <w:r>
        <w:rPr>
          <w:noProof/>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Default="00081B8D" w:rsidP="009050FC">
      <w:pPr>
        <w:spacing w:line="276" w:lineRule="auto"/>
        <w:jc w:val="center"/>
      </w:pPr>
    </w:p>
    <w:p w14:paraId="1AF0F11B" w14:textId="77777777" w:rsidR="00081B8D" w:rsidRDefault="00081B8D" w:rsidP="009050FC">
      <w:pPr>
        <w:spacing w:line="276" w:lineRule="auto"/>
        <w:jc w:val="center"/>
        <w:rPr>
          <w:szCs w:val="28"/>
        </w:rPr>
      </w:pPr>
    </w:p>
    <w:p w14:paraId="5D518C7C" w14:textId="77777777" w:rsidR="00081B8D" w:rsidRDefault="00081B8D" w:rsidP="009050FC">
      <w:pPr>
        <w:spacing w:line="276" w:lineRule="auto"/>
        <w:jc w:val="center"/>
        <w:rPr>
          <w:szCs w:val="28"/>
        </w:rPr>
      </w:pPr>
    </w:p>
    <w:p w14:paraId="5FF89CEA" w14:textId="4F465B7E" w:rsidR="00AE0631" w:rsidRPr="00492459" w:rsidRDefault="00081B8D" w:rsidP="009050FC">
      <w:pPr>
        <w:spacing w:line="276" w:lineRule="auto"/>
        <w:jc w:val="center"/>
        <w:rPr>
          <w:sz w:val="40"/>
          <w:szCs w:val="40"/>
        </w:rPr>
      </w:pPr>
      <w:r w:rsidRPr="00081B8D">
        <w:rPr>
          <w:sz w:val="40"/>
          <w:szCs w:val="40"/>
        </w:rPr>
        <w:t>-----</w:t>
      </w:r>
      <w:r w:rsidRPr="00081B8D">
        <w:rPr>
          <w:sz w:val="40"/>
          <w:szCs w:val="40"/>
        </w:rPr>
        <w:sym w:font="Wingdings" w:char="F09A"/>
      </w:r>
      <w:r w:rsidRPr="00081B8D">
        <w:rPr>
          <w:sz w:val="40"/>
          <w:szCs w:val="40"/>
        </w:rPr>
        <w:sym w:font="Wingdings" w:char="F09B"/>
      </w:r>
      <w:r w:rsidRPr="00081B8D">
        <w:rPr>
          <w:sz w:val="40"/>
          <w:szCs w:val="40"/>
        </w:rPr>
        <w:t xml:space="preserve"> </w:t>
      </w:r>
      <w:r w:rsidRPr="00081B8D">
        <w:rPr>
          <w:sz w:val="40"/>
          <w:szCs w:val="40"/>
        </w:rPr>
        <w:sym w:font="Wingdings" w:char="F026"/>
      </w:r>
      <w:r w:rsidRPr="00081B8D">
        <w:rPr>
          <w:sz w:val="40"/>
          <w:szCs w:val="40"/>
        </w:rPr>
        <w:t xml:space="preserve"> </w:t>
      </w:r>
      <w:r w:rsidRPr="00081B8D">
        <w:rPr>
          <w:sz w:val="40"/>
          <w:szCs w:val="40"/>
        </w:rPr>
        <w:sym w:font="Wingdings" w:char="F09A"/>
      </w:r>
      <w:r w:rsidRPr="00081B8D">
        <w:rPr>
          <w:sz w:val="40"/>
          <w:szCs w:val="40"/>
        </w:rPr>
        <w:sym w:font="Wingdings" w:char="F09B"/>
      </w:r>
      <w:r w:rsidRPr="00081B8D">
        <w:rPr>
          <w:sz w:val="40"/>
          <w:szCs w:val="40"/>
        </w:rPr>
        <w:t>-----</w:t>
      </w:r>
      <w:bookmarkStart w:id="0" w:name="_top"/>
      <w:bookmarkStart w:id="1" w:name="_Hlk509303054"/>
      <w:bookmarkEnd w:id="0"/>
      <w:bookmarkEnd w:id="1"/>
    </w:p>
    <w:p w14:paraId="3CB3BC81" w14:textId="77777777" w:rsidR="003A3D6E" w:rsidRDefault="006F77C6" w:rsidP="003A3D6E">
      <w:pPr>
        <w:pStyle w:val="DocumentTitle"/>
        <w:spacing w:line="240" w:lineRule="auto"/>
        <w:jc w:val="center"/>
        <w:rPr>
          <w:rFonts w:ascii="Times New Roman" w:hAnsi="Times New Roman"/>
          <w:color w:val="0070C0"/>
          <w:sz w:val="40"/>
          <w:szCs w:val="48"/>
        </w:rPr>
      </w:pPr>
      <w:r w:rsidRPr="008A65AC">
        <w:rPr>
          <w:rFonts w:ascii="Times New Roman" w:hAnsi="Times New Roman"/>
          <w:color w:val="0070C0"/>
          <w:sz w:val="40"/>
          <w:szCs w:val="48"/>
        </w:rPr>
        <w:t>HỆ THỐNG</w:t>
      </w:r>
      <w:r w:rsidR="004E3B8A" w:rsidRPr="008A65AC">
        <w:rPr>
          <w:rFonts w:ascii="Times New Roman" w:hAnsi="Times New Roman"/>
          <w:color w:val="0070C0"/>
          <w:sz w:val="40"/>
          <w:szCs w:val="48"/>
        </w:rPr>
        <w:t xml:space="preserve"> QUẢN LÝ</w:t>
      </w:r>
      <w:r w:rsidR="00A509AC">
        <w:rPr>
          <w:rFonts w:ascii="Times New Roman" w:hAnsi="Times New Roman"/>
          <w:color w:val="0070C0"/>
          <w:sz w:val="40"/>
          <w:szCs w:val="48"/>
        </w:rPr>
        <w:t xml:space="preserve"> </w:t>
      </w:r>
      <w:r w:rsidR="005D7FB3">
        <w:rPr>
          <w:rFonts w:ascii="Times New Roman" w:hAnsi="Times New Roman"/>
          <w:color w:val="0070C0"/>
          <w:sz w:val="40"/>
          <w:szCs w:val="48"/>
        </w:rPr>
        <w:t>NHÂN VIÊN</w:t>
      </w:r>
      <w:r w:rsidR="003A3D6E">
        <w:rPr>
          <w:rFonts w:ascii="Times New Roman" w:hAnsi="Times New Roman"/>
          <w:color w:val="0070C0"/>
          <w:sz w:val="40"/>
          <w:szCs w:val="48"/>
        </w:rPr>
        <w:t xml:space="preserve"> CÔNG TY BEE</w:t>
      </w:r>
    </w:p>
    <w:p w14:paraId="05DF841D" w14:textId="565371DC" w:rsidR="009050FC" w:rsidRDefault="004D45F8" w:rsidP="003A3D6E">
      <w:pPr>
        <w:pStyle w:val="DocumentTitle"/>
        <w:spacing w:line="240" w:lineRule="auto"/>
        <w:jc w:val="center"/>
        <w:rPr>
          <w:rFonts w:ascii="Times New Roman" w:hAnsi="Times New Roman"/>
          <w:color w:val="0070C0"/>
          <w:sz w:val="28"/>
          <w:szCs w:val="28"/>
          <w:lang w:val="vi-VN"/>
        </w:rPr>
      </w:pPr>
      <w:r w:rsidRPr="009A3D77">
        <w:rPr>
          <w:rFonts w:ascii="Times New Roman" w:hAnsi="Times New Roman"/>
          <w:color w:val="0070C0"/>
          <w:sz w:val="28"/>
          <w:szCs w:val="28"/>
          <w:lang w:val="vi-VN"/>
        </w:rPr>
        <w:t>TÀI</w:t>
      </w:r>
      <w:r w:rsidR="00A711DA" w:rsidRPr="009A3D77">
        <w:rPr>
          <w:rFonts w:ascii="Times New Roman" w:hAnsi="Times New Roman"/>
          <w:color w:val="0070C0"/>
          <w:sz w:val="28"/>
          <w:szCs w:val="28"/>
          <w:lang w:val="vi-VN"/>
        </w:rPr>
        <w:t xml:space="preserve"> LIỆU </w:t>
      </w:r>
      <w:r w:rsidR="00D51656" w:rsidRPr="009A3D77">
        <w:rPr>
          <w:rFonts w:ascii="Times New Roman" w:hAnsi="Times New Roman"/>
          <w:color w:val="0070C0"/>
          <w:sz w:val="28"/>
          <w:szCs w:val="28"/>
          <w:lang w:val="vi-VN"/>
        </w:rPr>
        <w:t xml:space="preserve">KHẢO SÁT VÀ </w:t>
      </w:r>
      <w:r w:rsidR="00A711DA" w:rsidRPr="009A3D77">
        <w:rPr>
          <w:rFonts w:ascii="Times New Roman" w:hAnsi="Times New Roman"/>
          <w:color w:val="0070C0"/>
          <w:sz w:val="28"/>
          <w:szCs w:val="28"/>
          <w:lang w:val="vi-VN"/>
        </w:rPr>
        <w:t xml:space="preserve">PHÂN TÍCH </w:t>
      </w:r>
      <w:r w:rsidR="00C74415" w:rsidRPr="009A3D77">
        <w:rPr>
          <w:rFonts w:ascii="Times New Roman" w:hAnsi="Times New Roman"/>
          <w:color w:val="0070C0"/>
          <w:sz w:val="28"/>
          <w:szCs w:val="28"/>
        </w:rPr>
        <w:t xml:space="preserve">THIẾT KẾ </w:t>
      </w:r>
      <w:r w:rsidR="00D51656" w:rsidRPr="009A3D77">
        <w:rPr>
          <w:rFonts w:ascii="Times New Roman" w:hAnsi="Times New Roman"/>
          <w:color w:val="0070C0"/>
          <w:sz w:val="28"/>
          <w:szCs w:val="28"/>
          <w:lang w:val="vi-VN"/>
        </w:rPr>
        <w:t>YÊU CẦU KHÁCH HÀNG</w:t>
      </w:r>
    </w:p>
    <w:p w14:paraId="19A396CA" w14:textId="52913918" w:rsidR="009050FC" w:rsidRPr="009A3D77" w:rsidRDefault="006F7D4A" w:rsidP="009050FC">
      <w:pPr>
        <w:pStyle w:val="DocumentTitle"/>
        <w:spacing w:line="276" w:lineRule="auto"/>
        <w:jc w:val="center"/>
        <w:rPr>
          <w:rFonts w:ascii="Times New Roman" w:hAnsi="Times New Roman"/>
          <w:color w:val="0070C0"/>
          <w:sz w:val="28"/>
          <w:szCs w:val="28"/>
          <w:lang w:val="vi-VN"/>
        </w:rPr>
      </w:pPr>
      <w:r>
        <w:rPr>
          <w:rFonts w:ascii="Times New Roman" w:hAnsi="Times New Roman"/>
          <w:color w:val="0070C0"/>
          <w:sz w:val="28"/>
          <w:szCs w:val="28"/>
          <w:lang w:val="vi-VN"/>
        </w:rPr>
        <w:br/>
      </w:r>
      <w:r>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FF034D" w14:paraId="1627CD94" w14:textId="77777777" w:rsidTr="72543E3A">
        <w:trPr>
          <w:trHeight w:val="528"/>
          <w:jc w:val="center"/>
        </w:trPr>
        <w:tc>
          <w:tcPr>
            <w:tcW w:w="1995" w:type="dxa"/>
          </w:tcPr>
          <w:p w14:paraId="3D00A7BE" w14:textId="77777777" w:rsidR="00AE0631" w:rsidRPr="006F7D4A" w:rsidRDefault="00721E71"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Ngày</w:t>
            </w:r>
            <w:r w:rsidR="00AE0631" w:rsidRPr="006F7D4A">
              <w:rPr>
                <w:rFonts w:ascii="Times New Roman" w:hAnsi="Times New Roman"/>
                <w:b/>
                <w:bCs/>
                <w:sz w:val="26"/>
                <w:szCs w:val="26"/>
              </w:rPr>
              <w:t>:</w:t>
            </w:r>
          </w:p>
        </w:tc>
        <w:tc>
          <w:tcPr>
            <w:tcW w:w="5830" w:type="dxa"/>
          </w:tcPr>
          <w:p w14:paraId="5D300474" w14:textId="41ADE65C" w:rsidR="00AE0631" w:rsidRPr="006F7D4A" w:rsidRDefault="00CB2ED2" w:rsidP="005D7FB3">
            <w:pPr>
              <w:spacing w:before="120" w:after="120" w:line="276" w:lineRule="auto"/>
              <w:rPr>
                <w:rFonts w:ascii="Times New Roman" w:hAnsi="Times New Roman"/>
                <w:sz w:val="26"/>
                <w:szCs w:val="26"/>
              </w:rPr>
            </w:pPr>
            <w:r>
              <w:rPr>
                <w:rFonts w:ascii="Times New Roman" w:hAnsi="Times New Roman"/>
                <w:sz w:val="26"/>
                <w:szCs w:val="26"/>
              </w:rPr>
              <w:t>21</w:t>
            </w:r>
            <w:r w:rsidR="00ED19DA" w:rsidRPr="006F7D4A">
              <w:rPr>
                <w:rFonts w:ascii="Times New Roman" w:hAnsi="Times New Roman"/>
                <w:sz w:val="26"/>
                <w:szCs w:val="26"/>
              </w:rPr>
              <w:t>/</w:t>
            </w:r>
            <w:r>
              <w:rPr>
                <w:rFonts w:ascii="Times New Roman" w:hAnsi="Times New Roman"/>
                <w:sz w:val="26"/>
                <w:szCs w:val="26"/>
              </w:rPr>
              <w:t>06</w:t>
            </w:r>
            <w:r w:rsidR="0031501C" w:rsidRPr="006F7D4A">
              <w:rPr>
                <w:rFonts w:ascii="Times New Roman" w:hAnsi="Times New Roman"/>
                <w:sz w:val="26"/>
                <w:szCs w:val="26"/>
              </w:rPr>
              <w:t>/20</w:t>
            </w:r>
            <w:r w:rsidR="00C933E9" w:rsidRPr="006F7D4A">
              <w:rPr>
                <w:rFonts w:ascii="Times New Roman" w:hAnsi="Times New Roman"/>
                <w:sz w:val="26"/>
                <w:szCs w:val="26"/>
              </w:rPr>
              <w:t>1</w:t>
            </w:r>
            <w:r w:rsidR="005D7FB3">
              <w:rPr>
                <w:rFonts w:ascii="Times New Roman" w:hAnsi="Times New Roman"/>
                <w:sz w:val="26"/>
                <w:szCs w:val="26"/>
              </w:rPr>
              <w:t>9</w:t>
            </w:r>
          </w:p>
        </w:tc>
      </w:tr>
      <w:tr w:rsidR="00AE0631" w:rsidRPr="00FF034D" w14:paraId="2D108399" w14:textId="77777777" w:rsidTr="72543E3A">
        <w:trPr>
          <w:trHeight w:val="528"/>
          <w:jc w:val="center"/>
        </w:trPr>
        <w:tc>
          <w:tcPr>
            <w:tcW w:w="1995" w:type="dxa"/>
          </w:tcPr>
          <w:p w14:paraId="10066EC6" w14:textId="77777777" w:rsidR="00AE0631"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Phiên bản</w:t>
            </w:r>
            <w:r w:rsidR="00AE0631" w:rsidRPr="006F7D4A">
              <w:rPr>
                <w:rFonts w:ascii="Times New Roman" w:hAnsi="Times New Roman"/>
                <w:b/>
                <w:bCs/>
                <w:sz w:val="26"/>
                <w:szCs w:val="26"/>
              </w:rPr>
              <w:t>:</w:t>
            </w:r>
          </w:p>
        </w:tc>
        <w:tc>
          <w:tcPr>
            <w:tcW w:w="5830" w:type="dxa"/>
          </w:tcPr>
          <w:p w14:paraId="61D46AC2" w14:textId="7345A2EE" w:rsidR="00AE0631" w:rsidRPr="006F7D4A" w:rsidRDefault="00CB2ED2" w:rsidP="009050FC">
            <w:pPr>
              <w:spacing w:before="120" w:after="120" w:line="276" w:lineRule="auto"/>
              <w:rPr>
                <w:rFonts w:ascii="Times New Roman" w:hAnsi="Times New Roman"/>
                <w:sz w:val="26"/>
                <w:szCs w:val="26"/>
              </w:rPr>
            </w:pPr>
            <w:r>
              <w:rPr>
                <w:rFonts w:ascii="Times New Roman" w:hAnsi="Times New Roman"/>
                <w:sz w:val="26"/>
                <w:szCs w:val="26"/>
              </w:rPr>
              <w:t>1</w:t>
            </w:r>
            <w:r w:rsidR="005D7FB3">
              <w:rPr>
                <w:rFonts w:ascii="Times New Roman" w:hAnsi="Times New Roman"/>
                <w:sz w:val="26"/>
                <w:szCs w:val="26"/>
              </w:rPr>
              <w:t>.0</w:t>
            </w:r>
          </w:p>
        </w:tc>
      </w:tr>
      <w:tr w:rsidR="00B538E2" w:rsidRPr="00FF034D" w14:paraId="095BF89F" w14:textId="77777777" w:rsidTr="72543E3A">
        <w:trPr>
          <w:trHeight w:val="1770"/>
          <w:jc w:val="center"/>
        </w:trPr>
        <w:tc>
          <w:tcPr>
            <w:tcW w:w="1995" w:type="dxa"/>
          </w:tcPr>
          <w:p w14:paraId="6D95465E" w14:textId="77777777" w:rsidR="00B538E2"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Các tác giả</w:t>
            </w:r>
            <w:r w:rsidR="00B538E2" w:rsidRPr="006F7D4A">
              <w:rPr>
                <w:rFonts w:ascii="Times New Roman" w:hAnsi="Times New Roman"/>
                <w:b/>
                <w:bCs/>
                <w:sz w:val="26"/>
                <w:szCs w:val="26"/>
              </w:rPr>
              <w:t>:</w:t>
            </w:r>
          </w:p>
        </w:tc>
        <w:tc>
          <w:tcPr>
            <w:tcW w:w="5830" w:type="dxa"/>
          </w:tcPr>
          <w:p w14:paraId="12B9706C" w14:textId="3B745AF8" w:rsidR="00D0582B" w:rsidRPr="006F7D4A" w:rsidRDefault="000B4474" w:rsidP="009050FC">
            <w:pPr>
              <w:spacing w:before="120" w:after="120" w:line="276" w:lineRule="auto"/>
              <w:rPr>
                <w:rFonts w:ascii="Times New Roman" w:hAnsi="Times New Roman"/>
                <w:sz w:val="26"/>
                <w:szCs w:val="26"/>
              </w:rPr>
            </w:pPr>
            <w:r w:rsidRPr="006F7D4A">
              <w:rPr>
                <w:rFonts w:ascii="Times New Roman" w:hAnsi="Times New Roman"/>
                <w:sz w:val="26"/>
                <w:szCs w:val="26"/>
                <w:lang w:val="vi-VN"/>
              </w:rPr>
              <w:t>Dự án 2</w:t>
            </w:r>
            <w:r w:rsidR="002934F8" w:rsidRPr="006F7D4A">
              <w:rPr>
                <w:rFonts w:ascii="Times New Roman" w:hAnsi="Times New Roman"/>
                <w:sz w:val="26"/>
                <w:szCs w:val="26"/>
              </w:rPr>
              <w:t xml:space="preserve"> </w:t>
            </w:r>
            <w:r w:rsidR="00F20235" w:rsidRPr="006F7D4A">
              <w:rPr>
                <w:rFonts w:ascii="Times New Roman" w:hAnsi="Times New Roman"/>
                <w:sz w:val="26"/>
                <w:szCs w:val="26"/>
              </w:rPr>
              <w:t>–</w:t>
            </w:r>
            <w:r w:rsidR="002934F8" w:rsidRPr="006F7D4A">
              <w:rPr>
                <w:rFonts w:ascii="Times New Roman" w:hAnsi="Times New Roman"/>
                <w:sz w:val="26"/>
                <w:szCs w:val="26"/>
              </w:rPr>
              <w:t xml:space="preserve"> </w:t>
            </w:r>
            <w:r w:rsidR="00012919" w:rsidRPr="006F7D4A">
              <w:rPr>
                <w:rFonts w:ascii="Times New Roman" w:hAnsi="Times New Roman"/>
                <w:sz w:val="26"/>
                <w:szCs w:val="26"/>
              </w:rPr>
              <w:t>Nh</w:t>
            </w:r>
            <w:r w:rsidR="006E162B" w:rsidRPr="006F7D4A">
              <w:rPr>
                <w:rFonts w:ascii="Times New Roman" w:hAnsi="Times New Roman"/>
                <w:sz w:val="26"/>
                <w:szCs w:val="26"/>
              </w:rPr>
              <w:t>ó</w:t>
            </w:r>
            <w:r w:rsidR="00012919" w:rsidRPr="006F7D4A">
              <w:rPr>
                <w:rFonts w:ascii="Times New Roman" w:hAnsi="Times New Roman"/>
                <w:sz w:val="26"/>
                <w:szCs w:val="26"/>
              </w:rPr>
              <w:t xml:space="preserve">m </w:t>
            </w:r>
            <w:r w:rsidR="004E3B8A" w:rsidRPr="006F7D4A">
              <w:rPr>
                <w:rFonts w:ascii="Times New Roman" w:hAnsi="Times New Roman"/>
                <w:sz w:val="26"/>
                <w:szCs w:val="26"/>
              </w:rPr>
              <w:t>2</w:t>
            </w:r>
          </w:p>
          <w:p w14:paraId="6F1AA4D7" w14:textId="7F62403C"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Hoàng Việt Hà</w:t>
            </w:r>
            <w:r w:rsidR="00430597" w:rsidRPr="006F7D4A">
              <w:rPr>
                <w:rFonts w:ascii="Times New Roman" w:hAnsi="Times New Roman"/>
                <w:sz w:val="26"/>
                <w:szCs w:val="26"/>
                <w:lang w:val="vi-VN"/>
              </w:rPr>
              <w:t xml:space="preserve"> – </w:t>
            </w:r>
          </w:p>
          <w:p w14:paraId="6C32C27D" w14:textId="519A346A"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Duy Mậu</w:t>
            </w:r>
            <w:r w:rsidR="00430597" w:rsidRPr="006F7D4A">
              <w:rPr>
                <w:rFonts w:ascii="Times New Roman" w:hAnsi="Times New Roman"/>
                <w:sz w:val="26"/>
                <w:szCs w:val="26"/>
                <w:lang w:val="vi-VN"/>
              </w:rPr>
              <w:t xml:space="preserve"> – </w:t>
            </w:r>
          </w:p>
          <w:p w14:paraId="51887B4C" w14:textId="77777777" w:rsidR="004E3B8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Đinh Khánh Dương</w:t>
            </w:r>
            <w:r w:rsidR="72543E3A" w:rsidRPr="72543E3A">
              <w:rPr>
                <w:rFonts w:ascii="Times New Roman" w:hAnsi="Times New Roman"/>
                <w:sz w:val="26"/>
                <w:szCs w:val="26"/>
                <w:lang w:val="en-GB"/>
              </w:rPr>
              <w:t xml:space="preserve"> – P</w:t>
            </w:r>
            <w:r w:rsidR="72543E3A" w:rsidRPr="72543E3A">
              <w:rPr>
                <w:rFonts w:ascii="Times New Roman" w:hAnsi="Times New Roman"/>
                <w:sz w:val="26"/>
                <w:szCs w:val="26"/>
                <w:lang w:val="vi-VN"/>
              </w:rPr>
              <w:t>H</w:t>
            </w:r>
            <w:r>
              <w:rPr>
                <w:rFonts w:ascii="Times New Roman" w:hAnsi="Times New Roman"/>
                <w:sz w:val="26"/>
                <w:szCs w:val="26"/>
              </w:rPr>
              <w:t>05325</w:t>
            </w:r>
          </w:p>
          <w:p w14:paraId="0BDBC688" w14:textId="7BEEEFBE" w:rsidR="00CB2ED2" w:rsidRPr="006F7D4A" w:rsidRDefault="00CB2ED2"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Phạm Văn Linh</w:t>
            </w:r>
          </w:p>
        </w:tc>
      </w:tr>
      <w:tr w:rsidR="00B538E2" w:rsidRPr="00FF034D" w14:paraId="1BA8EE3D" w14:textId="77777777" w:rsidTr="72543E3A">
        <w:trPr>
          <w:trHeight w:val="528"/>
          <w:jc w:val="center"/>
        </w:trPr>
        <w:tc>
          <w:tcPr>
            <w:tcW w:w="1995" w:type="dxa"/>
          </w:tcPr>
          <w:p w14:paraId="285D9B7E" w14:textId="65E5A5B6" w:rsidR="00B538E2" w:rsidRPr="006F7D4A" w:rsidRDefault="00D63BF3" w:rsidP="009050FC">
            <w:pPr>
              <w:spacing w:before="120" w:after="120" w:line="276" w:lineRule="auto"/>
              <w:rPr>
                <w:rFonts w:ascii="Times New Roman" w:hAnsi="Times New Roman"/>
                <w:b/>
                <w:bCs/>
                <w:sz w:val="26"/>
                <w:szCs w:val="26"/>
                <w:lang w:val="vi-VN"/>
              </w:rPr>
            </w:pPr>
            <w:r w:rsidRPr="006F7D4A">
              <w:rPr>
                <w:rFonts w:ascii="Times New Roman" w:hAnsi="Times New Roman"/>
                <w:b/>
                <w:bCs/>
                <w:sz w:val="26"/>
                <w:szCs w:val="26"/>
                <w:lang w:val="vi-VN"/>
              </w:rPr>
              <w:t>Giảng viên</w:t>
            </w:r>
          </w:p>
        </w:tc>
        <w:tc>
          <w:tcPr>
            <w:tcW w:w="5830" w:type="dxa"/>
          </w:tcPr>
          <w:p w14:paraId="2A22FF4D" w14:textId="2E224CB5" w:rsidR="00B538E2" w:rsidRPr="006F7D4A" w:rsidRDefault="00B538E2" w:rsidP="009050FC">
            <w:pPr>
              <w:spacing w:before="120" w:after="120" w:line="276" w:lineRule="auto"/>
              <w:rPr>
                <w:rFonts w:ascii="Times New Roman" w:hAnsi="Times New Roman"/>
                <w:sz w:val="26"/>
                <w:szCs w:val="26"/>
                <w:highlight w:val="lightGray"/>
              </w:rPr>
            </w:pPr>
          </w:p>
        </w:tc>
      </w:tr>
    </w:tbl>
    <w:p w14:paraId="7DBD828B" w14:textId="2CABBD61" w:rsidR="00601993" w:rsidRPr="009050FC" w:rsidRDefault="00601993" w:rsidP="009050FC">
      <w:pPr>
        <w:tabs>
          <w:tab w:val="left" w:pos="2325"/>
        </w:tabs>
        <w:spacing w:line="276" w:lineRule="auto"/>
        <w:jc w:val="center"/>
        <w:rPr>
          <w:sz w:val="32"/>
        </w:rPr>
      </w:pPr>
    </w:p>
    <w:p w14:paraId="561167AA" w14:textId="77777777" w:rsidR="006C5E6D" w:rsidRDefault="006C5E6D" w:rsidP="006C5E6D">
      <w:pPr>
        <w:spacing w:line="276" w:lineRule="auto"/>
        <w:jc w:val="center"/>
        <w:rPr>
          <w:rFonts w:ascii="Times New Roman" w:hAnsi="Times New Roman"/>
          <w:i/>
          <w:iCs/>
          <w:sz w:val="26"/>
          <w:szCs w:val="26"/>
        </w:rPr>
      </w:pPr>
    </w:p>
    <w:p w14:paraId="44D63449" w14:textId="6FB57875" w:rsidR="009050FC" w:rsidRPr="006C5E6D" w:rsidRDefault="006C5E6D" w:rsidP="006C5E6D">
      <w:pPr>
        <w:spacing w:line="276" w:lineRule="auto"/>
        <w:jc w:val="center"/>
        <w:rPr>
          <w:rFonts w:ascii="Times New Roman" w:hAnsi="Times New Roman"/>
          <w:i/>
          <w:iCs/>
          <w:sz w:val="26"/>
          <w:szCs w:val="26"/>
        </w:rPr>
      </w:pPr>
      <w:r w:rsidRPr="1CE78003">
        <w:rPr>
          <w:rFonts w:ascii="Times New Roman" w:hAnsi="Times New Roman"/>
          <w:i/>
          <w:iCs/>
          <w:sz w:val="26"/>
          <w:szCs w:val="26"/>
        </w:rPr>
        <w:t xml:space="preserve">Hà Nội, </w:t>
      </w:r>
      <w:r w:rsidRPr="1CE78003">
        <w:rPr>
          <w:rFonts w:ascii="Times New Roman" w:hAnsi="Times New Roman"/>
          <w:i/>
          <w:iCs/>
          <w:sz w:val="26"/>
          <w:szCs w:val="26"/>
          <w:lang w:val="vi-VN"/>
        </w:rPr>
        <w:t xml:space="preserve">Ngày </w:t>
      </w:r>
      <w:r w:rsidR="0072696E">
        <w:rPr>
          <w:rFonts w:ascii="Times New Roman" w:hAnsi="Times New Roman"/>
          <w:i/>
          <w:iCs/>
          <w:sz w:val="26"/>
          <w:szCs w:val="26"/>
        </w:rPr>
        <w:t>21</w:t>
      </w:r>
      <w:r w:rsidRPr="1CE78003">
        <w:rPr>
          <w:rFonts w:ascii="Times New Roman" w:hAnsi="Times New Roman"/>
          <w:i/>
          <w:iCs/>
          <w:sz w:val="26"/>
          <w:szCs w:val="26"/>
        </w:rPr>
        <w:t>/</w:t>
      </w:r>
      <w:r w:rsidRPr="1CE78003">
        <w:rPr>
          <w:rFonts w:ascii="Times New Roman" w:hAnsi="Times New Roman"/>
          <w:i/>
          <w:iCs/>
          <w:sz w:val="26"/>
          <w:szCs w:val="26"/>
          <w:lang w:val="vi-VN"/>
        </w:rPr>
        <w:t xml:space="preserve"> Tháng </w:t>
      </w:r>
      <w:r w:rsidR="0072696E">
        <w:rPr>
          <w:rFonts w:ascii="Times New Roman" w:hAnsi="Times New Roman"/>
          <w:i/>
          <w:iCs/>
          <w:sz w:val="26"/>
          <w:szCs w:val="26"/>
        </w:rPr>
        <w:t>06</w:t>
      </w:r>
      <w:r w:rsidRPr="1CE78003">
        <w:rPr>
          <w:rFonts w:ascii="Times New Roman" w:hAnsi="Times New Roman"/>
          <w:i/>
          <w:iCs/>
          <w:sz w:val="26"/>
          <w:szCs w:val="26"/>
        </w:rPr>
        <w:t>/</w:t>
      </w:r>
      <w:r w:rsidRPr="1CE78003">
        <w:rPr>
          <w:rFonts w:ascii="Times New Roman" w:hAnsi="Times New Roman"/>
          <w:i/>
          <w:iCs/>
          <w:sz w:val="26"/>
          <w:szCs w:val="26"/>
          <w:lang w:val="vi-VN"/>
        </w:rPr>
        <w:t xml:space="preserve"> Năm </w:t>
      </w:r>
      <w:r w:rsidR="005D7FB3">
        <w:rPr>
          <w:rFonts w:ascii="Times New Roman" w:hAnsi="Times New Roman"/>
          <w:i/>
          <w:iCs/>
          <w:sz w:val="26"/>
          <w:szCs w:val="26"/>
        </w:rPr>
        <w:t>2019</w:t>
      </w:r>
    </w:p>
    <w:p w14:paraId="5BC1EA1B" w14:textId="468373EC" w:rsidR="00DB292A" w:rsidRDefault="005C2F4B" w:rsidP="00C928BA">
      <w:pPr>
        <w:pStyle w:val="SectionLabel"/>
        <w:spacing w:after="320"/>
        <w:rPr>
          <w:rFonts w:ascii="Times New Roman" w:hAnsi="Times New Roman"/>
          <w:sz w:val="38"/>
        </w:rPr>
      </w:pPr>
      <w:r w:rsidRPr="00FF034D">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DB292A" w:rsidRPr="00FF034D" w14:paraId="501677AE" w14:textId="77777777" w:rsidTr="00E61314">
        <w:trPr>
          <w:trHeight w:val="297"/>
        </w:trPr>
        <w:tc>
          <w:tcPr>
            <w:tcW w:w="769" w:type="pct"/>
            <w:vAlign w:val="center"/>
          </w:tcPr>
          <w:p w14:paraId="5812D469"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Ngày</w:t>
            </w:r>
          </w:p>
        </w:tc>
        <w:tc>
          <w:tcPr>
            <w:tcW w:w="769" w:type="pct"/>
            <w:vAlign w:val="center"/>
          </w:tcPr>
          <w:p w14:paraId="656BB555"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Phiên bản</w:t>
            </w:r>
          </w:p>
        </w:tc>
        <w:tc>
          <w:tcPr>
            <w:tcW w:w="2888" w:type="pct"/>
            <w:vAlign w:val="center"/>
          </w:tcPr>
          <w:p w14:paraId="70185B0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Miêu tả</w:t>
            </w:r>
          </w:p>
        </w:tc>
        <w:tc>
          <w:tcPr>
            <w:tcW w:w="573" w:type="pct"/>
            <w:vAlign w:val="center"/>
          </w:tcPr>
          <w:p w14:paraId="716879D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Tác giả</w:t>
            </w:r>
          </w:p>
        </w:tc>
      </w:tr>
      <w:tr w:rsidR="00DB292A" w:rsidRPr="00FF034D" w14:paraId="6120544D" w14:textId="77777777" w:rsidTr="00E61314">
        <w:trPr>
          <w:trHeight w:val="323"/>
        </w:trPr>
        <w:tc>
          <w:tcPr>
            <w:tcW w:w="769" w:type="pct"/>
            <w:vAlign w:val="center"/>
          </w:tcPr>
          <w:p w14:paraId="08FA3AF0" w14:textId="1E3B76AB"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21</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2B3ABC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1.0</w:t>
            </w:r>
          </w:p>
        </w:tc>
        <w:tc>
          <w:tcPr>
            <w:tcW w:w="2888" w:type="pct"/>
          </w:tcPr>
          <w:p w14:paraId="41D2D487"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các mục 1, 2 và 3 của tài liệu;</w:t>
            </w:r>
          </w:p>
        </w:tc>
        <w:tc>
          <w:tcPr>
            <w:tcW w:w="573" w:type="pct"/>
            <w:vAlign w:val="center"/>
          </w:tcPr>
          <w:p w14:paraId="50301EF4"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42681C23" w14:textId="77777777" w:rsidTr="00E61314">
        <w:trPr>
          <w:trHeight w:val="323"/>
        </w:trPr>
        <w:tc>
          <w:tcPr>
            <w:tcW w:w="769" w:type="pct"/>
            <w:vAlign w:val="center"/>
          </w:tcPr>
          <w:p w14:paraId="304EE9C3" w14:textId="7C7F7A83" w:rsidR="00DB292A" w:rsidRPr="006F7D4A" w:rsidRDefault="00DB292A" w:rsidP="00DB292A">
            <w:pPr>
              <w:pStyle w:val="Tabletext"/>
              <w:spacing w:before="60" w:after="60" w:line="264" w:lineRule="auto"/>
              <w:jc w:val="right"/>
              <w:rPr>
                <w:rFonts w:ascii="Times New Roman" w:hAnsi="Times New Roman"/>
                <w:sz w:val="26"/>
                <w:szCs w:val="26"/>
              </w:rPr>
            </w:pPr>
            <w:r>
              <w:rPr>
                <w:rFonts w:ascii="Times New Roman" w:hAnsi="Times New Roman"/>
                <w:sz w:val="26"/>
                <w:szCs w:val="26"/>
              </w:rPr>
              <w:t>29</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5E6AA4D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2.0</w:t>
            </w:r>
          </w:p>
        </w:tc>
        <w:tc>
          <w:tcPr>
            <w:tcW w:w="2888" w:type="pct"/>
          </w:tcPr>
          <w:p w14:paraId="3C43E058"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mục 2, 3;</w:t>
            </w:r>
          </w:p>
          <w:p w14:paraId="130267F0"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mục 4 – đặc tả các chức năng của hệ thống.</w:t>
            </w:r>
          </w:p>
        </w:tc>
        <w:tc>
          <w:tcPr>
            <w:tcW w:w="573" w:type="pct"/>
            <w:vAlign w:val="center"/>
          </w:tcPr>
          <w:p w14:paraId="5E5A1F1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6673C2D9" w14:textId="77777777" w:rsidTr="00E61314">
        <w:trPr>
          <w:trHeight w:val="323"/>
        </w:trPr>
        <w:tc>
          <w:tcPr>
            <w:tcW w:w="769" w:type="pct"/>
            <w:vAlign w:val="center"/>
          </w:tcPr>
          <w:p w14:paraId="2F0C2F93" w14:textId="74332599"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02</w:t>
            </w:r>
            <w:r w:rsidRPr="006F7D4A">
              <w:rPr>
                <w:rFonts w:ascii="Times New Roman" w:hAnsi="Times New Roman"/>
                <w:sz w:val="26"/>
                <w:szCs w:val="26"/>
              </w:rPr>
              <w:t>/</w:t>
            </w:r>
            <w:r>
              <w:rPr>
                <w:rFonts w:ascii="Times New Roman" w:hAnsi="Times New Roman"/>
                <w:sz w:val="26"/>
                <w:szCs w:val="26"/>
              </w:rPr>
              <w:t>07</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189F179"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3.0</w:t>
            </w:r>
          </w:p>
        </w:tc>
        <w:tc>
          <w:tcPr>
            <w:tcW w:w="2888" w:type="pct"/>
          </w:tcPr>
          <w:p w14:paraId="240164FB"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giao diện minh họa;</w:t>
            </w:r>
          </w:p>
          <w:p w14:paraId="648BC99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lớp phân tích cho các use-case.</w:t>
            </w:r>
          </w:p>
        </w:tc>
        <w:tc>
          <w:tcPr>
            <w:tcW w:w="573" w:type="pct"/>
            <w:vAlign w:val="center"/>
          </w:tcPr>
          <w:p w14:paraId="61C1E4C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87BAAE5" w14:textId="77777777" w:rsidTr="00E61314">
        <w:trPr>
          <w:trHeight w:val="323"/>
        </w:trPr>
        <w:tc>
          <w:tcPr>
            <w:tcW w:w="769" w:type="pct"/>
            <w:vAlign w:val="center"/>
          </w:tcPr>
          <w:p w14:paraId="0206DD05" w14:textId="4040EECB"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06</w:t>
            </w:r>
            <w:r w:rsidR="00DB292A">
              <w:rPr>
                <w:rFonts w:ascii="Times New Roman" w:hAnsi="Times New Roman"/>
                <w:sz w:val="26"/>
                <w:szCs w:val="26"/>
              </w:rPr>
              <w:t>/0</w:t>
            </w:r>
            <w:r>
              <w:rPr>
                <w:rFonts w:ascii="Times New Roman" w:hAnsi="Times New Roman"/>
                <w:sz w:val="26"/>
                <w:szCs w:val="26"/>
              </w:rPr>
              <w:t>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C59C8A7"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 xml:space="preserve">4.0 </w:t>
            </w:r>
          </w:p>
        </w:tc>
        <w:tc>
          <w:tcPr>
            <w:tcW w:w="2888" w:type="pct"/>
          </w:tcPr>
          <w:p w14:paraId="7B73A59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trình tự cho các use-case.</w:t>
            </w:r>
          </w:p>
        </w:tc>
        <w:tc>
          <w:tcPr>
            <w:tcW w:w="573" w:type="pct"/>
            <w:vAlign w:val="center"/>
          </w:tcPr>
          <w:p w14:paraId="1EA419B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3D20FD3E" w14:textId="77777777" w:rsidTr="00E61314">
        <w:trPr>
          <w:trHeight w:val="323"/>
        </w:trPr>
        <w:tc>
          <w:tcPr>
            <w:tcW w:w="769" w:type="pct"/>
            <w:vAlign w:val="center"/>
          </w:tcPr>
          <w:p w14:paraId="5B57E11E" w14:textId="34884013"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09</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5641224"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5.0</w:t>
            </w:r>
          </w:p>
        </w:tc>
        <w:tc>
          <w:tcPr>
            <w:tcW w:w="2888" w:type="pct"/>
          </w:tcPr>
          <w:p w14:paraId="7B18CB8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bảng phân công công việc;</w:t>
            </w:r>
          </w:p>
          <w:p w14:paraId="01454C85"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tài liệu tham khảo;</w:t>
            </w:r>
          </w:p>
          <w:p w14:paraId="5A9546A2"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sơ đồ trình tự;</w:t>
            </w:r>
          </w:p>
          <w:p w14:paraId="2BC3972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kiến trúc tổng thể;</w:t>
            </w:r>
          </w:p>
          <w:p w14:paraId="098ACAD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sơ đồ lớp chi tiết cho các use-case.</w:t>
            </w:r>
          </w:p>
        </w:tc>
        <w:tc>
          <w:tcPr>
            <w:tcW w:w="573" w:type="pct"/>
            <w:vAlign w:val="center"/>
          </w:tcPr>
          <w:p w14:paraId="2C93CCB5"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C55A222" w14:textId="77777777" w:rsidTr="00E61314">
        <w:trPr>
          <w:trHeight w:val="323"/>
        </w:trPr>
        <w:tc>
          <w:tcPr>
            <w:tcW w:w="769" w:type="pct"/>
            <w:vAlign w:val="center"/>
          </w:tcPr>
          <w:p w14:paraId="35A003EC" w14:textId="26BC66B9"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13</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6C34AC0"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6.0</w:t>
            </w:r>
          </w:p>
        </w:tc>
        <w:tc>
          <w:tcPr>
            <w:tcW w:w="2888" w:type="pct"/>
          </w:tcPr>
          <w:p w14:paraId="1D1795AC"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lỗi chính tả, căn chỉnh lại tài liệu, sửa lỗi ở các sơ đồ.</w:t>
            </w:r>
          </w:p>
        </w:tc>
        <w:tc>
          <w:tcPr>
            <w:tcW w:w="573" w:type="pct"/>
            <w:vAlign w:val="center"/>
          </w:tcPr>
          <w:p w14:paraId="2CD5ACD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0CCA2EEE" w14:textId="77777777" w:rsidTr="00E61314">
        <w:trPr>
          <w:trHeight w:val="365"/>
        </w:trPr>
        <w:tc>
          <w:tcPr>
            <w:tcW w:w="769" w:type="pct"/>
            <w:vAlign w:val="center"/>
          </w:tcPr>
          <w:p w14:paraId="1C39B1E5" w14:textId="7BE462E8"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19</w:t>
            </w:r>
            <w:r w:rsidR="00DB292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6C6A52DD"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7.0</w:t>
            </w:r>
          </w:p>
        </w:tc>
        <w:tc>
          <w:tcPr>
            <w:tcW w:w="2888" w:type="pct"/>
          </w:tcPr>
          <w:p w14:paraId="45F9DCB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tài liệu bản cuối cùng.</w:t>
            </w:r>
          </w:p>
        </w:tc>
        <w:tc>
          <w:tcPr>
            <w:tcW w:w="573" w:type="pct"/>
            <w:vAlign w:val="center"/>
          </w:tcPr>
          <w:p w14:paraId="1D95898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bl>
    <w:p w14:paraId="3C02F236" w14:textId="77777777" w:rsidR="00AE0631" w:rsidRPr="00DB292A" w:rsidRDefault="00AE0631" w:rsidP="00DB292A">
      <w:pPr>
        <w:ind w:firstLine="851"/>
      </w:pPr>
    </w:p>
    <w:p w14:paraId="09A1351A" w14:textId="77777777" w:rsidR="00AE0631" w:rsidRPr="00FF034D" w:rsidRDefault="00945171">
      <w:pPr>
        <w:pStyle w:val="SectionLabel"/>
        <w:rPr>
          <w:rFonts w:ascii="Times New Roman" w:hAnsi="Times New Roman"/>
          <w:sz w:val="38"/>
        </w:rPr>
      </w:pPr>
      <w:r w:rsidRPr="00FF034D">
        <w:rPr>
          <w:rFonts w:ascii="Times New Roman" w:hAnsi="Times New Roman"/>
          <w:sz w:val="38"/>
        </w:rPr>
        <w:lastRenderedPageBreak/>
        <w:t>Mục lục</w:t>
      </w:r>
    </w:p>
    <w:p w14:paraId="14D48E58" w14:textId="77777777" w:rsidR="00815BFE" w:rsidRPr="00DD4A6E" w:rsidRDefault="00A82E06">
      <w:pPr>
        <w:pStyle w:val="TOC1"/>
        <w:tabs>
          <w:tab w:val="left" w:pos="360"/>
        </w:tabs>
        <w:rPr>
          <w:rFonts w:ascii="Times New Roman" w:eastAsiaTheme="minorEastAsia" w:hAnsi="Times New Roman"/>
          <w:b w:val="0"/>
          <w:noProof/>
          <w:spacing w:val="0"/>
          <w:sz w:val="26"/>
          <w:szCs w:val="26"/>
        </w:rPr>
      </w:pPr>
      <w:r w:rsidRPr="006F7D4A">
        <w:rPr>
          <w:rFonts w:ascii="Times New Roman" w:hAnsi="Times New Roman"/>
          <w:sz w:val="26"/>
          <w:szCs w:val="26"/>
        </w:rPr>
        <w:fldChar w:fldCharType="begin"/>
      </w:r>
      <w:r w:rsidRPr="006F7D4A">
        <w:rPr>
          <w:rFonts w:ascii="Times New Roman" w:hAnsi="Times New Roman"/>
          <w:sz w:val="26"/>
          <w:szCs w:val="26"/>
        </w:rPr>
        <w:instrText xml:space="preserve"> TOC \o "1-3" \h \z \u </w:instrText>
      </w:r>
      <w:r w:rsidRPr="006F7D4A">
        <w:rPr>
          <w:rFonts w:ascii="Times New Roman" w:hAnsi="Times New Roman"/>
          <w:sz w:val="26"/>
          <w:szCs w:val="26"/>
        </w:rPr>
        <w:fldChar w:fldCharType="separate"/>
      </w:r>
      <w:hyperlink w:anchor="_Toc4439371" w:history="1">
        <w:r w:rsidR="00815BFE" w:rsidRPr="00DD4A6E">
          <w:rPr>
            <w:rStyle w:val="Hyperlink"/>
            <w:rFonts w:ascii="Times New Roman" w:hAnsi="Times New Roman"/>
            <w:noProof/>
            <w:sz w:val="26"/>
            <w:szCs w:val="26"/>
          </w:rPr>
          <w:t>1</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G</w:t>
        </w:r>
        <w:r w:rsidR="00815BFE" w:rsidRPr="00DD4A6E">
          <w:rPr>
            <w:rStyle w:val="Hyperlink"/>
            <w:rFonts w:ascii="Times New Roman" w:hAnsi="Times New Roman"/>
            <w:noProof/>
            <w:sz w:val="26"/>
            <w:szCs w:val="26"/>
          </w:rPr>
          <w:t>iới thiệu tài liệu</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96578EC" w14:textId="77777777" w:rsidR="00815BFE" w:rsidRPr="00DD4A6E" w:rsidRDefault="00E61314">
      <w:pPr>
        <w:pStyle w:val="TOC2"/>
        <w:rPr>
          <w:rFonts w:ascii="Times New Roman" w:eastAsiaTheme="minorEastAsia" w:hAnsi="Times New Roman"/>
          <w:noProof/>
          <w:spacing w:val="0"/>
          <w:sz w:val="26"/>
          <w:szCs w:val="26"/>
        </w:rPr>
      </w:pPr>
      <w:hyperlink w:anchor="_Toc4439372" w:history="1">
        <w:r w:rsidR="00815BFE" w:rsidRPr="00DD4A6E">
          <w:rPr>
            <w:rStyle w:val="Hyperlink"/>
            <w:rFonts w:ascii="Times New Roman" w:hAnsi="Times New Roman"/>
            <w:noProof/>
            <w:sz w:val="26"/>
            <w:szCs w:val="26"/>
          </w:rPr>
          <w:t>1.1 Mục đích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04DCBCFF" w14:textId="77777777" w:rsidR="00815BFE" w:rsidRPr="00DD4A6E" w:rsidRDefault="00E61314">
      <w:pPr>
        <w:pStyle w:val="TOC2"/>
        <w:rPr>
          <w:rFonts w:ascii="Times New Roman" w:eastAsiaTheme="minorEastAsia" w:hAnsi="Times New Roman"/>
          <w:noProof/>
          <w:spacing w:val="0"/>
          <w:sz w:val="26"/>
          <w:szCs w:val="26"/>
        </w:rPr>
      </w:pPr>
      <w:hyperlink w:anchor="_Toc4439373" w:history="1">
        <w:r w:rsidR="00815BFE" w:rsidRPr="00DD4A6E">
          <w:rPr>
            <w:rStyle w:val="Hyperlink"/>
            <w:rFonts w:ascii="Times New Roman" w:hAnsi="Times New Roman"/>
            <w:noProof/>
            <w:sz w:val="26"/>
            <w:szCs w:val="26"/>
          </w:rPr>
          <w:t>1.2 Phạm vi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234B2C26" w14:textId="77777777" w:rsidR="00815BFE" w:rsidRPr="00DD4A6E" w:rsidRDefault="00E61314">
      <w:pPr>
        <w:pStyle w:val="TOC2"/>
        <w:rPr>
          <w:rFonts w:ascii="Times New Roman" w:eastAsiaTheme="minorEastAsia" w:hAnsi="Times New Roman"/>
          <w:noProof/>
          <w:spacing w:val="0"/>
          <w:sz w:val="26"/>
          <w:szCs w:val="26"/>
        </w:rPr>
      </w:pPr>
      <w:hyperlink w:anchor="_Toc4439374" w:history="1">
        <w:r w:rsidR="00815BFE" w:rsidRPr="00DD4A6E">
          <w:rPr>
            <w:rStyle w:val="Hyperlink"/>
            <w:rFonts w:ascii="Times New Roman" w:hAnsi="Times New Roman"/>
            <w:noProof/>
            <w:sz w:val="26"/>
            <w:szCs w:val="26"/>
          </w:rPr>
          <w:t>1.3 Các định nghĩa, thuật ngữ, và viết tắt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8E36F30" w14:textId="77777777" w:rsidR="00815BFE" w:rsidRPr="00DD4A6E" w:rsidRDefault="00E61314">
      <w:pPr>
        <w:pStyle w:val="TOC1"/>
        <w:tabs>
          <w:tab w:val="left" w:pos="360"/>
        </w:tabs>
        <w:rPr>
          <w:rFonts w:ascii="Times New Roman" w:eastAsiaTheme="minorEastAsia" w:hAnsi="Times New Roman"/>
          <w:b w:val="0"/>
          <w:noProof/>
          <w:spacing w:val="0"/>
          <w:sz w:val="26"/>
          <w:szCs w:val="26"/>
        </w:rPr>
      </w:pPr>
      <w:hyperlink w:anchor="_Toc4439376" w:history="1">
        <w:r w:rsidR="00815BFE" w:rsidRPr="00DD4A6E">
          <w:rPr>
            <w:rStyle w:val="Hyperlink"/>
            <w:rFonts w:ascii="Times New Roman" w:hAnsi="Times New Roman"/>
            <w:noProof/>
            <w:sz w:val="26"/>
            <w:szCs w:val="26"/>
          </w:rPr>
          <w:t>2</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Tổng quan về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82D4734" w14:textId="77777777" w:rsidR="00815BFE" w:rsidRPr="00DD4A6E" w:rsidRDefault="00E61314">
      <w:pPr>
        <w:pStyle w:val="TOC2"/>
        <w:rPr>
          <w:rFonts w:ascii="Times New Roman" w:eastAsiaTheme="minorEastAsia" w:hAnsi="Times New Roman"/>
          <w:noProof/>
          <w:spacing w:val="0"/>
          <w:sz w:val="26"/>
          <w:szCs w:val="26"/>
        </w:rPr>
      </w:pPr>
      <w:hyperlink w:anchor="_Toc4439377" w:history="1">
        <w:r w:rsidR="00815BFE" w:rsidRPr="00DD4A6E">
          <w:rPr>
            <w:rStyle w:val="Hyperlink"/>
            <w:rFonts w:ascii="Times New Roman" w:hAnsi="Times New Roman"/>
            <w:noProof/>
            <w:sz w:val="26"/>
            <w:szCs w:val="26"/>
          </w:rPr>
          <w:t>2.1 Mô tả</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C11434C" w14:textId="77777777" w:rsidR="00815BFE" w:rsidRPr="00DD4A6E" w:rsidRDefault="00E61314">
      <w:pPr>
        <w:pStyle w:val="TOC2"/>
        <w:rPr>
          <w:rFonts w:ascii="Times New Roman" w:eastAsiaTheme="minorEastAsia" w:hAnsi="Times New Roman"/>
          <w:noProof/>
          <w:spacing w:val="0"/>
          <w:sz w:val="26"/>
          <w:szCs w:val="26"/>
        </w:rPr>
      </w:pPr>
      <w:hyperlink w:anchor="_Toc4439378" w:history="1">
        <w:r w:rsidR="00815BFE" w:rsidRPr="00DD4A6E">
          <w:rPr>
            <w:rStyle w:val="Hyperlink"/>
            <w:rFonts w:ascii="Times New Roman" w:hAnsi="Times New Roman"/>
            <w:noProof/>
            <w:sz w:val="26"/>
            <w:szCs w:val="26"/>
          </w:rPr>
          <w:t>2.2 Hiện trạng của khách hàng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D4F974C" w14:textId="77777777" w:rsidR="00815BFE" w:rsidRPr="00DD4A6E" w:rsidRDefault="00E61314">
      <w:pPr>
        <w:pStyle w:val="TOC2"/>
        <w:rPr>
          <w:rFonts w:ascii="Times New Roman" w:eastAsiaTheme="minorEastAsia" w:hAnsi="Times New Roman"/>
          <w:noProof/>
          <w:spacing w:val="0"/>
          <w:sz w:val="26"/>
          <w:szCs w:val="26"/>
        </w:rPr>
      </w:pPr>
      <w:hyperlink w:anchor="_Toc4439379" w:history="1">
        <w:r w:rsidR="00815BFE" w:rsidRPr="00DD4A6E">
          <w:rPr>
            <w:rStyle w:val="Hyperlink"/>
            <w:rFonts w:ascii="Times New Roman" w:hAnsi="Times New Roman"/>
            <w:noProof/>
            <w:sz w:val="26"/>
            <w:szCs w:val="26"/>
          </w:rPr>
          <w:t>2.3 Yêu cầu nghiệp vụ</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16C0C8A" w14:textId="77777777" w:rsidR="00815BFE" w:rsidRPr="00DD4A6E" w:rsidRDefault="00E61314">
      <w:pPr>
        <w:pStyle w:val="TOC2"/>
        <w:rPr>
          <w:rFonts w:ascii="Times New Roman" w:eastAsiaTheme="minorEastAsia" w:hAnsi="Times New Roman"/>
          <w:noProof/>
          <w:spacing w:val="0"/>
          <w:sz w:val="26"/>
          <w:szCs w:val="26"/>
        </w:rPr>
      </w:pPr>
      <w:hyperlink w:anchor="_Toc4439380" w:history="1">
        <w:r w:rsidR="00815BFE" w:rsidRPr="00DD4A6E">
          <w:rPr>
            <w:rStyle w:val="Hyperlink"/>
            <w:rFonts w:ascii="Times New Roman" w:hAnsi="Times New Roman"/>
            <w:noProof/>
            <w:sz w:val="26"/>
            <w:szCs w:val="26"/>
          </w:rPr>
          <w:t>2.4 Mô hình hóa các quy trình nghiệp vụ chinh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_Toc4439380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2929BA04" w14:textId="77777777" w:rsidR="00815BFE" w:rsidRPr="00DD4A6E" w:rsidRDefault="00E61314">
      <w:pPr>
        <w:pStyle w:val="TOC2"/>
        <w:rPr>
          <w:rFonts w:ascii="Times New Roman" w:eastAsiaTheme="minorEastAsia" w:hAnsi="Times New Roman"/>
          <w:noProof/>
          <w:spacing w:val="0"/>
          <w:sz w:val="26"/>
          <w:szCs w:val="26"/>
        </w:rPr>
      </w:pPr>
      <w:hyperlink w:anchor="_Toc4439381" w:history="1">
        <w:r w:rsidR="00815BFE" w:rsidRPr="00DD4A6E">
          <w:rPr>
            <w:rStyle w:val="Hyperlink"/>
            <w:rFonts w:ascii="Times New Roman" w:hAnsi="Times New Roman"/>
            <w:noProof/>
            <w:sz w:val="26"/>
            <w:szCs w:val="26"/>
          </w:rPr>
          <w:t>Quy trình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0D1E18E" w14:textId="77777777" w:rsidR="00815BFE" w:rsidRPr="00DD4A6E" w:rsidRDefault="00E61314">
      <w:pPr>
        <w:pStyle w:val="TOC2"/>
        <w:rPr>
          <w:rFonts w:ascii="Times New Roman" w:eastAsiaTheme="minorEastAsia" w:hAnsi="Times New Roman"/>
          <w:noProof/>
          <w:spacing w:val="0"/>
          <w:sz w:val="26"/>
          <w:szCs w:val="26"/>
        </w:rPr>
      </w:pPr>
      <w:hyperlink w:anchor="_Toc4439382" w:history="1">
        <w:r w:rsidR="00815BFE" w:rsidRPr="00DD4A6E">
          <w:rPr>
            <w:rStyle w:val="Hyperlink"/>
            <w:rFonts w:ascii="Times New Roman" w:hAnsi="Times New Roman"/>
            <w:noProof/>
            <w:sz w:val="26"/>
            <w:szCs w:val="26"/>
          </w:rPr>
          <w:t>Quy trình quản lý nhân v</w:t>
        </w:r>
        <w:r w:rsidR="00815BFE" w:rsidRPr="00DD4A6E">
          <w:rPr>
            <w:rStyle w:val="Hyperlink"/>
            <w:rFonts w:ascii="Times New Roman" w:hAnsi="Times New Roman"/>
            <w:noProof/>
            <w:sz w:val="26"/>
            <w:szCs w:val="26"/>
          </w:rPr>
          <w:t>i</w:t>
        </w:r>
        <w:r w:rsidR="00815BFE" w:rsidRPr="00DD4A6E">
          <w:rPr>
            <w:rStyle w:val="Hyperlink"/>
            <w:rFonts w:ascii="Times New Roman" w:hAnsi="Times New Roman"/>
            <w:noProof/>
            <w:sz w:val="26"/>
            <w:szCs w:val="26"/>
          </w:rPr>
          <w:t>ên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EC6C91B" w14:textId="77777777" w:rsidR="00815BFE" w:rsidRPr="00DD4A6E" w:rsidRDefault="00E61314">
      <w:pPr>
        <w:pStyle w:val="TOC2"/>
        <w:rPr>
          <w:rFonts w:ascii="Times New Roman" w:eastAsiaTheme="minorEastAsia" w:hAnsi="Times New Roman"/>
          <w:noProof/>
          <w:spacing w:val="0"/>
          <w:sz w:val="26"/>
          <w:szCs w:val="26"/>
        </w:rPr>
      </w:pPr>
      <w:hyperlink w:anchor="_Toc4439383" w:history="1">
        <w:r w:rsidR="00815BFE" w:rsidRPr="00DD4A6E">
          <w:rPr>
            <w:rStyle w:val="Hyperlink"/>
            <w:rFonts w:ascii="Times New Roman" w:hAnsi="Times New Roman"/>
            <w:noProof/>
            <w:sz w:val="26"/>
            <w:szCs w:val="26"/>
          </w:rPr>
          <w:t>Quy trình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9</w:t>
        </w:r>
        <w:r w:rsidR="00815BFE" w:rsidRPr="00DD4A6E">
          <w:rPr>
            <w:rFonts w:ascii="Times New Roman" w:hAnsi="Times New Roman"/>
            <w:noProof/>
            <w:webHidden/>
            <w:sz w:val="26"/>
            <w:szCs w:val="26"/>
          </w:rPr>
          <w:fldChar w:fldCharType="end"/>
        </w:r>
      </w:hyperlink>
    </w:p>
    <w:p w14:paraId="3B1E021A" w14:textId="77777777" w:rsidR="00815BFE" w:rsidRPr="00DD4A6E" w:rsidRDefault="00E61314">
      <w:pPr>
        <w:pStyle w:val="TOC2"/>
        <w:rPr>
          <w:rFonts w:ascii="Times New Roman" w:eastAsiaTheme="minorEastAsia" w:hAnsi="Times New Roman"/>
          <w:noProof/>
          <w:spacing w:val="0"/>
          <w:sz w:val="26"/>
          <w:szCs w:val="26"/>
        </w:rPr>
      </w:pPr>
      <w:hyperlink w:anchor="_Toc4439384" w:history="1">
        <w:r w:rsidR="00815BFE" w:rsidRPr="00DD4A6E">
          <w:rPr>
            <w:rStyle w:val="Hyperlink"/>
            <w:rFonts w:ascii="Times New Roman" w:hAnsi="Times New Roman"/>
            <w:noProof/>
            <w:sz w:val="26"/>
            <w:szCs w:val="26"/>
          </w:rPr>
          <w:t>Quy trình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10</w:t>
        </w:r>
        <w:r w:rsidR="00815BFE" w:rsidRPr="00DD4A6E">
          <w:rPr>
            <w:rFonts w:ascii="Times New Roman" w:hAnsi="Times New Roman"/>
            <w:noProof/>
            <w:webHidden/>
            <w:sz w:val="26"/>
            <w:szCs w:val="26"/>
          </w:rPr>
          <w:fldChar w:fldCharType="end"/>
        </w:r>
      </w:hyperlink>
    </w:p>
    <w:p w14:paraId="09436B80" w14:textId="77777777" w:rsidR="00815BFE" w:rsidRPr="00DD4A6E" w:rsidRDefault="00E61314">
      <w:pPr>
        <w:pStyle w:val="TOC2"/>
        <w:rPr>
          <w:rFonts w:ascii="Times New Roman" w:eastAsiaTheme="minorEastAsia" w:hAnsi="Times New Roman"/>
          <w:noProof/>
          <w:spacing w:val="0"/>
          <w:sz w:val="26"/>
          <w:szCs w:val="26"/>
        </w:rPr>
      </w:pPr>
      <w:hyperlink w:anchor="_Toc4439385" w:history="1">
        <w:r w:rsidR="00815BFE" w:rsidRPr="00DD4A6E">
          <w:rPr>
            <w:rStyle w:val="Hyperlink"/>
            <w:rFonts w:ascii="Times New Roman" w:hAnsi="Times New Roman"/>
            <w:noProof/>
            <w:sz w:val="26"/>
            <w:szCs w:val="26"/>
          </w:rPr>
          <w:t>Quy trình xem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14</w:t>
        </w:r>
        <w:r w:rsidR="00815BFE" w:rsidRPr="00DD4A6E">
          <w:rPr>
            <w:rFonts w:ascii="Times New Roman" w:hAnsi="Times New Roman"/>
            <w:noProof/>
            <w:webHidden/>
            <w:sz w:val="26"/>
            <w:szCs w:val="26"/>
          </w:rPr>
          <w:fldChar w:fldCharType="end"/>
        </w:r>
      </w:hyperlink>
    </w:p>
    <w:p w14:paraId="7A7FCEFC" w14:textId="77777777" w:rsidR="00815BFE" w:rsidRPr="00DD4A6E" w:rsidRDefault="00E61314">
      <w:pPr>
        <w:pStyle w:val="TOC2"/>
        <w:tabs>
          <w:tab w:val="left" w:pos="1080"/>
        </w:tabs>
        <w:rPr>
          <w:rFonts w:ascii="Times New Roman" w:eastAsiaTheme="minorEastAsia" w:hAnsi="Times New Roman"/>
          <w:noProof/>
          <w:spacing w:val="0"/>
          <w:sz w:val="26"/>
          <w:szCs w:val="26"/>
        </w:rPr>
      </w:pPr>
      <w:hyperlink w:anchor="_Toc4439386" w:history="1">
        <w:r w:rsidR="00815BFE" w:rsidRPr="00DD4A6E">
          <w:rPr>
            <w:rStyle w:val="Hyperlink"/>
            <w:rFonts w:ascii="Times New Roman" w:hAnsi="Times New Roman"/>
            <w:noProof/>
            <w:sz w:val="26"/>
            <w:szCs w:val="26"/>
          </w:rPr>
          <w:t>2.5</w:t>
        </w:r>
        <w:r w:rsidR="00815BFE" w:rsidRPr="00DD4A6E">
          <w:rPr>
            <w:rFonts w:ascii="Times New Roman" w:eastAsiaTheme="minorEastAsia" w:hAnsi="Times New Roman"/>
            <w:noProof/>
            <w:spacing w:val="0"/>
            <w:sz w:val="26"/>
            <w:szCs w:val="26"/>
          </w:rPr>
          <w:tab/>
        </w:r>
        <w:r w:rsidR="00815BFE" w:rsidRPr="00DD4A6E">
          <w:rPr>
            <w:rStyle w:val="Hyperlink"/>
            <w:rFonts w:ascii="Times New Roman" w:hAnsi="Times New Roman"/>
            <w:noProof/>
            <w:sz w:val="26"/>
            <w:szCs w:val="26"/>
          </w:rPr>
          <w:t>Sơ đồ tổng quan các chức năng chính của HT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16</w:t>
        </w:r>
        <w:r w:rsidR="00815BFE" w:rsidRPr="00DD4A6E">
          <w:rPr>
            <w:rFonts w:ascii="Times New Roman" w:hAnsi="Times New Roman"/>
            <w:noProof/>
            <w:webHidden/>
            <w:sz w:val="26"/>
            <w:szCs w:val="26"/>
          </w:rPr>
          <w:fldChar w:fldCharType="end"/>
        </w:r>
      </w:hyperlink>
    </w:p>
    <w:p w14:paraId="1EA6C678" w14:textId="77777777" w:rsidR="00815BFE" w:rsidRPr="00DD4A6E" w:rsidRDefault="00E61314">
      <w:pPr>
        <w:pStyle w:val="TOC1"/>
        <w:tabs>
          <w:tab w:val="left" w:pos="360"/>
        </w:tabs>
        <w:rPr>
          <w:rFonts w:ascii="Times New Roman" w:eastAsiaTheme="minorEastAsia" w:hAnsi="Times New Roman"/>
          <w:b w:val="0"/>
          <w:noProof/>
          <w:spacing w:val="0"/>
          <w:sz w:val="26"/>
          <w:szCs w:val="26"/>
        </w:rPr>
      </w:pPr>
      <w:hyperlink w:anchor="_Toc4439423" w:history="1">
        <w:r w:rsidR="00815BFE" w:rsidRPr="00DD4A6E">
          <w:rPr>
            <w:rStyle w:val="Hyperlink"/>
            <w:rFonts w:ascii="Times New Roman" w:hAnsi="Times New Roman"/>
            <w:noProof/>
            <w:sz w:val="26"/>
            <w:szCs w:val="26"/>
            <w:lang w:val="vi-VN"/>
          </w:rPr>
          <w:t>3</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Kế hoạch phát triển dự án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18</w:t>
        </w:r>
        <w:r w:rsidR="00815BFE" w:rsidRPr="00DD4A6E">
          <w:rPr>
            <w:rFonts w:ascii="Times New Roman" w:hAnsi="Times New Roman"/>
            <w:noProof/>
            <w:webHidden/>
            <w:sz w:val="26"/>
            <w:szCs w:val="26"/>
          </w:rPr>
          <w:fldChar w:fldCharType="end"/>
        </w:r>
      </w:hyperlink>
    </w:p>
    <w:p w14:paraId="7F189C9E" w14:textId="77777777" w:rsidR="00815BFE" w:rsidRPr="00DD4A6E" w:rsidRDefault="00E61314">
      <w:pPr>
        <w:pStyle w:val="TOC1"/>
        <w:tabs>
          <w:tab w:val="left" w:pos="360"/>
        </w:tabs>
        <w:rPr>
          <w:rFonts w:ascii="Times New Roman" w:eastAsiaTheme="minorEastAsia" w:hAnsi="Times New Roman"/>
          <w:b w:val="0"/>
          <w:noProof/>
          <w:spacing w:val="0"/>
          <w:sz w:val="26"/>
          <w:szCs w:val="26"/>
        </w:rPr>
      </w:pPr>
      <w:hyperlink w:anchor="_Toc4439424" w:history="1">
        <w:r w:rsidR="00815BFE" w:rsidRPr="00DD4A6E">
          <w:rPr>
            <w:rStyle w:val="Hyperlink"/>
            <w:rFonts w:ascii="Times New Roman" w:hAnsi="Times New Roman"/>
            <w:noProof/>
            <w:sz w:val="26"/>
            <w:szCs w:val="26"/>
            <w:lang w:val="vi-VN"/>
          </w:rPr>
          <w:t>4</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Đặc tả các chức năng của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20</w:t>
        </w:r>
        <w:r w:rsidR="00815BFE" w:rsidRPr="00DD4A6E">
          <w:rPr>
            <w:rFonts w:ascii="Times New Roman" w:hAnsi="Times New Roman"/>
            <w:noProof/>
            <w:webHidden/>
            <w:sz w:val="26"/>
            <w:szCs w:val="26"/>
          </w:rPr>
          <w:fldChar w:fldCharType="end"/>
        </w:r>
      </w:hyperlink>
    </w:p>
    <w:p w14:paraId="52268ABC" w14:textId="77777777" w:rsidR="00815BFE" w:rsidRPr="00DD4A6E" w:rsidRDefault="00E61314">
      <w:pPr>
        <w:pStyle w:val="TOC1"/>
        <w:tabs>
          <w:tab w:val="left" w:pos="360"/>
        </w:tabs>
        <w:rPr>
          <w:rFonts w:ascii="Times New Roman" w:eastAsiaTheme="minorEastAsia" w:hAnsi="Times New Roman"/>
          <w:b w:val="0"/>
          <w:noProof/>
          <w:spacing w:val="0"/>
          <w:sz w:val="26"/>
          <w:szCs w:val="26"/>
        </w:rPr>
      </w:pPr>
      <w:hyperlink w:anchor="_Toc4439447" w:history="1">
        <w:r w:rsidR="00815BFE" w:rsidRPr="00DD4A6E">
          <w:rPr>
            <w:rStyle w:val="Hyperlink"/>
            <w:rFonts w:ascii="Times New Roman" w:hAnsi="Times New Roman"/>
            <w:noProof/>
            <w:sz w:val="26"/>
            <w:szCs w:val="26"/>
            <w:lang w:val="vi-VN"/>
          </w:rPr>
          <w:t>5</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Phân tích và thiết kế các chức năng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2BA540B7" w14:textId="77777777" w:rsidR="00815BFE" w:rsidRPr="00DD4A6E" w:rsidRDefault="00E61314">
      <w:pPr>
        <w:pStyle w:val="TOC2"/>
        <w:rPr>
          <w:rFonts w:ascii="Times New Roman" w:eastAsiaTheme="minorEastAsia" w:hAnsi="Times New Roman"/>
          <w:noProof/>
          <w:spacing w:val="0"/>
          <w:sz w:val="26"/>
          <w:szCs w:val="26"/>
        </w:rPr>
      </w:pPr>
      <w:hyperlink w:anchor="_Toc4439448" w:history="1">
        <w:r w:rsidR="00815BFE" w:rsidRPr="00DD4A6E">
          <w:rPr>
            <w:rStyle w:val="Hyperlink"/>
            <w:rFonts w:ascii="Times New Roman" w:hAnsi="Times New Roman"/>
            <w:noProof/>
            <w:sz w:val="26"/>
            <w:szCs w:val="26"/>
          </w:rPr>
          <w:t>5.1 Kiến trúc tổng thể</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7DB06DF7" w14:textId="77777777" w:rsidR="00815BFE" w:rsidRPr="00DD4A6E" w:rsidRDefault="00E61314">
      <w:pPr>
        <w:pStyle w:val="TOC2"/>
        <w:rPr>
          <w:rFonts w:ascii="Times New Roman" w:eastAsiaTheme="minorEastAsia" w:hAnsi="Times New Roman"/>
          <w:noProof/>
          <w:spacing w:val="0"/>
          <w:sz w:val="26"/>
          <w:szCs w:val="26"/>
        </w:rPr>
      </w:pPr>
      <w:hyperlink w:anchor="_Toc4439449" w:history="1">
        <w:r w:rsidR="00815BFE" w:rsidRPr="00DD4A6E">
          <w:rPr>
            <w:rStyle w:val="Hyperlink"/>
            <w:rFonts w:ascii="Times New Roman" w:hAnsi="Times New Roman"/>
            <w:noProof/>
            <w:sz w:val="26"/>
            <w:szCs w:val="26"/>
          </w:rPr>
          <w:t>5.2 Chức năng UC0001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45</w:t>
        </w:r>
        <w:r w:rsidR="00815BFE" w:rsidRPr="00DD4A6E">
          <w:rPr>
            <w:rFonts w:ascii="Times New Roman" w:hAnsi="Times New Roman"/>
            <w:noProof/>
            <w:webHidden/>
            <w:sz w:val="26"/>
            <w:szCs w:val="26"/>
          </w:rPr>
          <w:fldChar w:fldCharType="end"/>
        </w:r>
      </w:hyperlink>
    </w:p>
    <w:p w14:paraId="7477937D" w14:textId="77777777" w:rsidR="00815BFE" w:rsidRPr="00DD4A6E" w:rsidRDefault="00E61314">
      <w:pPr>
        <w:pStyle w:val="TOC3"/>
        <w:rPr>
          <w:rFonts w:ascii="Times New Roman" w:eastAsiaTheme="minorEastAsia" w:hAnsi="Times New Roman"/>
          <w:spacing w:val="0"/>
          <w:sz w:val="26"/>
          <w:szCs w:val="26"/>
        </w:rPr>
      </w:pPr>
      <w:hyperlink w:anchor="_Toc4439450" w:history="1">
        <w:r w:rsidR="00815BFE" w:rsidRPr="00DD4A6E">
          <w:rPr>
            <w:rStyle w:val="Hyperlink"/>
            <w:rFonts w:ascii="Times New Roman" w:hAnsi="Times New Roman"/>
            <w:sz w:val="26"/>
            <w:szCs w:val="26"/>
          </w:rPr>
          <w:t>5.2.1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2A621EDE" w14:textId="77777777" w:rsidR="00815BFE" w:rsidRPr="00DD4A6E" w:rsidRDefault="00E61314">
      <w:pPr>
        <w:pStyle w:val="TOC3"/>
        <w:rPr>
          <w:rFonts w:ascii="Times New Roman" w:eastAsiaTheme="minorEastAsia" w:hAnsi="Times New Roman"/>
          <w:spacing w:val="0"/>
          <w:sz w:val="26"/>
          <w:szCs w:val="26"/>
        </w:rPr>
      </w:pPr>
      <w:hyperlink w:anchor="_Toc4439451" w:history="1">
        <w:r w:rsidR="00815BFE" w:rsidRPr="00DD4A6E">
          <w:rPr>
            <w:rStyle w:val="Hyperlink"/>
            <w:rFonts w:ascii="Times New Roman" w:hAnsi="Times New Roman"/>
            <w:sz w:val="26"/>
            <w:szCs w:val="26"/>
            <w:lang w:val="vi-VN"/>
          </w:rPr>
          <w:t>5.2.2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1146F940" w14:textId="77777777" w:rsidR="00815BFE" w:rsidRPr="00DD4A6E" w:rsidRDefault="00E61314">
      <w:pPr>
        <w:pStyle w:val="TOC3"/>
        <w:rPr>
          <w:rFonts w:ascii="Times New Roman" w:eastAsiaTheme="minorEastAsia" w:hAnsi="Times New Roman"/>
          <w:spacing w:val="0"/>
          <w:sz w:val="26"/>
          <w:szCs w:val="26"/>
        </w:rPr>
      </w:pPr>
      <w:hyperlink w:anchor="_Toc4439452" w:history="1">
        <w:r w:rsidR="00815BFE" w:rsidRPr="00DD4A6E">
          <w:rPr>
            <w:rStyle w:val="Hyperlink"/>
            <w:rFonts w:ascii="Times New Roman" w:hAnsi="Times New Roman"/>
            <w:sz w:val="26"/>
            <w:szCs w:val="26"/>
            <w:lang w:val="vi-VN"/>
          </w:rPr>
          <w:t>5.2.3 Sơ đồ lớp</w:t>
        </w:r>
        <w:r w:rsidR="00815BFE" w:rsidRPr="00DD4A6E">
          <w:rPr>
            <w:rStyle w:val="Hyperlink"/>
            <w:rFonts w:ascii="Times New Roman" w:hAnsi="Times New Roman"/>
            <w:sz w:val="26"/>
            <w:szCs w:val="26"/>
          </w:rPr>
          <w:t xml:space="preserve">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6AD4D47B" w14:textId="42BDA76A" w:rsidR="00815BFE" w:rsidRPr="00DD4A6E" w:rsidRDefault="00E61314">
      <w:pPr>
        <w:pStyle w:val="TOC2"/>
        <w:rPr>
          <w:rFonts w:ascii="Times New Roman" w:eastAsiaTheme="minorEastAsia" w:hAnsi="Times New Roman"/>
          <w:noProof/>
          <w:spacing w:val="0"/>
          <w:sz w:val="26"/>
          <w:szCs w:val="26"/>
        </w:rPr>
      </w:pPr>
      <w:hyperlink w:anchor="_Toc4439453" w:history="1">
        <w:r w:rsidR="00E82CD8">
          <w:rPr>
            <w:rStyle w:val="Hyperlink"/>
            <w:rFonts w:ascii="Times New Roman" w:hAnsi="Times New Roman"/>
            <w:noProof/>
            <w:sz w:val="26"/>
            <w:szCs w:val="26"/>
          </w:rPr>
          <w:t>5.2</w:t>
        </w:r>
        <w:r w:rsidR="00815BFE" w:rsidRPr="00DD4A6E">
          <w:rPr>
            <w:rStyle w:val="Hyperlink"/>
            <w:rFonts w:ascii="Times New Roman" w:hAnsi="Times New Roman"/>
            <w:noProof/>
            <w:sz w:val="26"/>
            <w:szCs w:val="26"/>
          </w:rPr>
          <w:t xml:space="preserve"> Chức năng UC0002 ( Quản lý nhân viên )</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46</w:t>
        </w:r>
        <w:r w:rsidR="00815BFE" w:rsidRPr="00DD4A6E">
          <w:rPr>
            <w:rFonts w:ascii="Times New Roman" w:hAnsi="Times New Roman"/>
            <w:noProof/>
            <w:webHidden/>
            <w:sz w:val="26"/>
            <w:szCs w:val="26"/>
          </w:rPr>
          <w:fldChar w:fldCharType="end"/>
        </w:r>
      </w:hyperlink>
    </w:p>
    <w:p w14:paraId="01E8506C" w14:textId="3AA8C9E5" w:rsidR="00815BFE" w:rsidRPr="00DD4A6E" w:rsidRDefault="00E61314">
      <w:pPr>
        <w:pStyle w:val="TOC3"/>
        <w:rPr>
          <w:rFonts w:ascii="Times New Roman" w:eastAsiaTheme="minorEastAsia" w:hAnsi="Times New Roman"/>
          <w:spacing w:val="0"/>
          <w:sz w:val="26"/>
          <w:szCs w:val="26"/>
        </w:rPr>
      </w:pPr>
      <w:hyperlink w:anchor="_Toc4439454" w:history="1">
        <w:r w:rsidR="00E82CD8">
          <w:rPr>
            <w:rStyle w:val="Hyperlink"/>
            <w:rFonts w:ascii="Times New Roman" w:hAnsi="Times New Roman"/>
            <w:sz w:val="26"/>
            <w:szCs w:val="26"/>
          </w:rPr>
          <w:t>5.2</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4861FBB4" w14:textId="1D805FEA" w:rsidR="00815BFE" w:rsidRPr="00DD4A6E" w:rsidRDefault="00E61314">
      <w:pPr>
        <w:pStyle w:val="TOC3"/>
        <w:rPr>
          <w:rFonts w:ascii="Times New Roman" w:eastAsiaTheme="minorEastAsia" w:hAnsi="Times New Roman"/>
          <w:spacing w:val="0"/>
          <w:sz w:val="26"/>
          <w:szCs w:val="26"/>
        </w:rPr>
      </w:pPr>
      <w:hyperlink w:anchor="_Toc4439455"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47</w:t>
        </w:r>
        <w:r w:rsidR="00815BFE" w:rsidRPr="00DD4A6E">
          <w:rPr>
            <w:rFonts w:ascii="Times New Roman" w:hAnsi="Times New Roman"/>
            <w:webHidden/>
            <w:sz w:val="26"/>
            <w:szCs w:val="26"/>
          </w:rPr>
          <w:fldChar w:fldCharType="end"/>
        </w:r>
      </w:hyperlink>
    </w:p>
    <w:p w14:paraId="7201F245" w14:textId="675C053B" w:rsidR="00815BFE" w:rsidRPr="00DD4A6E" w:rsidRDefault="00E61314">
      <w:pPr>
        <w:pStyle w:val="TOC3"/>
        <w:rPr>
          <w:rFonts w:ascii="Times New Roman" w:eastAsiaTheme="minorEastAsia" w:hAnsi="Times New Roman"/>
          <w:spacing w:val="0"/>
          <w:sz w:val="26"/>
          <w:szCs w:val="26"/>
        </w:rPr>
      </w:pPr>
      <w:hyperlink w:anchor="_Toc4439456"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4FB835A7" w14:textId="380DA082" w:rsidR="00815BFE" w:rsidRPr="00DD4A6E" w:rsidRDefault="00E61314">
      <w:pPr>
        <w:pStyle w:val="TOC2"/>
        <w:rPr>
          <w:rFonts w:ascii="Times New Roman" w:eastAsiaTheme="minorEastAsia" w:hAnsi="Times New Roman"/>
          <w:noProof/>
          <w:spacing w:val="0"/>
          <w:sz w:val="26"/>
          <w:szCs w:val="26"/>
        </w:rPr>
      </w:pPr>
      <w:hyperlink w:anchor="_Toc4439457" w:history="1">
        <w:r w:rsidR="00E82CD8">
          <w:rPr>
            <w:rStyle w:val="Hyperlink"/>
            <w:rFonts w:ascii="Times New Roman" w:hAnsi="Times New Roman"/>
            <w:noProof/>
            <w:sz w:val="26"/>
            <w:szCs w:val="26"/>
          </w:rPr>
          <w:t>5.3</w:t>
        </w:r>
        <w:r w:rsidR="00815BFE" w:rsidRPr="00DD4A6E">
          <w:rPr>
            <w:rStyle w:val="Hyperlink"/>
            <w:rFonts w:ascii="Times New Roman" w:hAnsi="Times New Roman"/>
            <w:noProof/>
            <w:sz w:val="26"/>
            <w:szCs w:val="26"/>
          </w:rPr>
          <w:t xml:space="preserve"> Chức năng UC0003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49</w:t>
        </w:r>
        <w:r w:rsidR="00815BFE" w:rsidRPr="00DD4A6E">
          <w:rPr>
            <w:rFonts w:ascii="Times New Roman" w:hAnsi="Times New Roman"/>
            <w:noProof/>
            <w:webHidden/>
            <w:sz w:val="26"/>
            <w:szCs w:val="26"/>
          </w:rPr>
          <w:fldChar w:fldCharType="end"/>
        </w:r>
      </w:hyperlink>
    </w:p>
    <w:p w14:paraId="68EF39C8" w14:textId="34A65A31" w:rsidR="00815BFE" w:rsidRPr="00DD4A6E" w:rsidRDefault="00E61314">
      <w:pPr>
        <w:pStyle w:val="TOC3"/>
        <w:rPr>
          <w:rFonts w:ascii="Times New Roman" w:eastAsiaTheme="minorEastAsia" w:hAnsi="Times New Roman"/>
          <w:spacing w:val="0"/>
          <w:sz w:val="26"/>
          <w:szCs w:val="26"/>
        </w:rPr>
      </w:pPr>
      <w:hyperlink w:anchor="_Toc4439458" w:history="1">
        <w:r w:rsidR="00E82CD8">
          <w:rPr>
            <w:rStyle w:val="Hyperlink"/>
            <w:rFonts w:ascii="Times New Roman" w:hAnsi="Times New Roman"/>
            <w:sz w:val="26"/>
            <w:szCs w:val="26"/>
          </w:rPr>
          <w:t>5.3</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3C889FFF" w14:textId="3E87D3F9" w:rsidR="00815BFE" w:rsidRPr="00DD4A6E" w:rsidRDefault="00E61314">
      <w:pPr>
        <w:pStyle w:val="TOC3"/>
        <w:rPr>
          <w:rFonts w:ascii="Times New Roman" w:eastAsiaTheme="minorEastAsia" w:hAnsi="Times New Roman"/>
          <w:spacing w:val="0"/>
          <w:sz w:val="26"/>
          <w:szCs w:val="26"/>
        </w:rPr>
      </w:pPr>
      <w:hyperlink w:anchor="_Toc4439459"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50</w:t>
        </w:r>
        <w:r w:rsidR="00815BFE" w:rsidRPr="00DD4A6E">
          <w:rPr>
            <w:rFonts w:ascii="Times New Roman" w:hAnsi="Times New Roman"/>
            <w:webHidden/>
            <w:sz w:val="26"/>
            <w:szCs w:val="26"/>
          </w:rPr>
          <w:fldChar w:fldCharType="end"/>
        </w:r>
      </w:hyperlink>
    </w:p>
    <w:p w14:paraId="606EDA84" w14:textId="3BA59A86" w:rsidR="00815BFE" w:rsidRPr="00DD4A6E" w:rsidRDefault="00E61314">
      <w:pPr>
        <w:pStyle w:val="TOC3"/>
        <w:rPr>
          <w:rFonts w:ascii="Times New Roman" w:eastAsiaTheme="minorEastAsia" w:hAnsi="Times New Roman"/>
          <w:spacing w:val="0"/>
          <w:sz w:val="26"/>
          <w:szCs w:val="26"/>
        </w:rPr>
      </w:pPr>
      <w:hyperlink w:anchor="_Toc4439460"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17C1F4D7" w14:textId="48B8AD71" w:rsidR="00815BFE" w:rsidRPr="00DD4A6E" w:rsidRDefault="00E61314">
      <w:pPr>
        <w:pStyle w:val="TOC2"/>
        <w:rPr>
          <w:rFonts w:ascii="Times New Roman" w:eastAsiaTheme="minorEastAsia" w:hAnsi="Times New Roman"/>
          <w:noProof/>
          <w:spacing w:val="0"/>
          <w:sz w:val="26"/>
          <w:szCs w:val="26"/>
        </w:rPr>
      </w:pPr>
      <w:hyperlink w:anchor="_Toc4439461" w:history="1">
        <w:r w:rsidR="00E82CD8">
          <w:rPr>
            <w:rStyle w:val="Hyperlink"/>
            <w:rFonts w:ascii="Times New Roman" w:hAnsi="Times New Roman"/>
            <w:noProof/>
            <w:sz w:val="26"/>
            <w:szCs w:val="26"/>
          </w:rPr>
          <w:t>5.4</w:t>
        </w:r>
        <w:r w:rsidR="00815BFE" w:rsidRPr="00DD4A6E">
          <w:rPr>
            <w:rStyle w:val="Hyperlink"/>
            <w:rFonts w:ascii="Times New Roman" w:hAnsi="Times New Roman"/>
            <w:noProof/>
            <w:sz w:val="26"/>
            <w:szCs w:val="26"/>
          </w:rPr>
          <w:t xml:space="preserve"> Chức năng UC0004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52</w:t>
        </w:r>
        <w:r w:rsidR="00815BFE" w:rsidRPr="00DD4A6E">
          <w:rPr>
            <w:rFonts w:ascii="Times New Roman" w:hAnsi="Times New Roman"/>
            <w:noProof/>
            <w:webHidden/>
            <w:sz w:val="26"/>
            <w:szCs w:val="26"/>
          </w:rPr>
          <w:fldChar w:fldCharType="end"/>
        </w:r>
      </w:hyperlink>
    </w:p>
    <w:p w14:paraId="06DA8B64" w14:textId="6532B072" w:rsidR="00815BFE" w:rsidRPr="00DD4A6E" w:rsidRDefault="00E61314">
      <w:pPr>
        <w:pStyle w:val="TOC3"/>
        <w:rPr>
          <w:rFonts w:ascii="Times New Roman" w:eastAsiaTheme="minorEastAsia" w:hAnsi="Times New Roman"/>
          <w:spacing w:val="0"/>
          <w:sz w:val="26"/>
          <w:szCs w:val="26"/>
        </w:rPr>
      </w:pPr>
      <w:hyperlink w:anchor="_Toc4439462" w:history="1">
        <w:r w:rsidR="00E82CD8">
          <w:rPr>
            <w:rStyle w:val="Hyperlink"/>
            <w:rFonts w:ascii="Times New Roman" w:hAnsi="Times New Roman"/>
            <w:sz w:val="26"/>
            <w:szCs w:val="26"/>
          </w:rPr>
          <w:t>5.4</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0922200C" w14:textId="19DE7340" w:rsidR="00815BFE" w:rsidRPr="00DD4A6E" w:rsidRDefault="00E61314">
      <w:pPr>
        <w:pStyle w:val="TOC3"/>
        <w:rPr>
          <w:rFonts w:ascii="Times New Roman" w:eastAsiaTheme="minorEastAsia" w:hAnsi="Times New Roman"/>
          <w:spacing w:val="0"/>
          <w:sz w:val="26"/>
          <w:szCs w:val="26"/>
        </w:rPr>
      </w:pPr>
      <w:hyperlink w:anchor="_Toc4439463"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53</w:t>
        </w:r>
        <w:r w:rsidR="00815BFE" w:rsidRPr="00DD4A6E">
          <w:rPr>
            <w:rFonts w:ascii="Times New Roman" w:hAnsi="Times New Roman"/>
            <w:webHidden/>
            <w:sz w:val="26"/>
            <w:szCs w:val="26"/>
          </w:rPr>
          <w:fldChar w:fldCharType="end"/>
        </w:r>
      </w:hyperlink>
    </w:p>
    <w:p w14:paraId="7D341FFB" w14:textId="19FD9089" w:rsidR="00815BFE" w:rsidRPr="00DD4A6E" w:rsidRDefault="00E61314">
      <w:pPr>
        <w:pStyle w:val="TOC3"/>
        <w:rPr>
          <w:rFonts w:ascii="Times New Roman" w:eastAsiaTheme="minorEastAsia" w:hAnsi="Times New Roman"/>
          <w:spacing w:val="0"/>
          <w:sz w:val="26"/>
          <w:szCs w:val="26"/>
        </w:rPr>
      </w:pPr>
      <w:hyperlink w:anchor="_Toc4439464"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53BBE628" w14:textId="22B17D05" w:rsidR="00815BFE" w:rsidRPr="00DD4A6E" w:rsidRDefault="00E61314">
      <w:pPr>
        <w:pStyle w:val="TOC2"/>
        <w:rPr>
          <w:rFonts w:ascii="Times New Roman" w:eastAsiaTheme="minorEastAsia" w:hAnsi="Times New Roman"/>
          <w:noProof/>
          <w:spacing w:val="0"/>
          <w:sz w:val="26"/>
          <w:szCs w:val="26"/>
        </w:rPr>
      </w:pPr>
      <w:hyperlink w:anchor="_Toc4439465" w:history="1">
        <w:r w:rsidR="00E82CD8">
          <w:rPr>
            <w:rStyle w:val="Hyperlink"/>
            <w:rFonts w:ascii="Times New Roman" w:hAnsi="Times New Roman"/>
            <w:noProof/>
            <w:sz w:val="26"/>
            <w:szCs w:val="26"/>
          </w:rPr>
          <w:t>5.5</w:t>
        </w:r>
        <w:r w:rsidR="00815BFE" w:rsidRPr="00DD4A6E">
          <w:rPr>
            <w:rStyle w:val="Hyperlink"/>
            <w:rFonts w:ascii="Times New Roman" w:hAnsi="Times New Roman"/>
            <w:noProof/>
            <w:sz w:val="26"/>
            <w:szCs w:val="26"/>
          </w:rPr>
          <w:t xml:space="preserve"> Chức năng UC0005 (Quản lý ngày nghỉ)</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54</w:t>
        </w:r>
        <w:r w:rsidR="00815BFE" w:rsidRPr="00DD4A6E">
          <w:rPr>
            <w:rFonts w:ascii="Times New Roman" w:hAnsi="Times New Roman"/>
            <w:noProof/>
            <w:webHidden/>
            <w:sz w:val="26"/>
            <w:szCs w:val="26"/>
          </w:rPr>
          <w:fldChar w:fldCharType="end"/>
        </w:r>
      </w:hyperlink>
    </w:p>
    <w:p w14:paraId="6A795DAD" w14:textId="645AD9A0" w:rsidR="00815BFE" w:rsidRPr="00DD4A6E" w:rsidRDefault="00E61314">
      <w:pPr>
        <w:pStyle w:val="TOC3"/>
        <w:rPr>
          <w:rFonts w:ascii="Times New Roman" w:eastAsiaTheme="minorEastAsia" w:hAnsi="Times New Roman"/>
          <w:spacing w:val="0"/>
          <w:sz w:val="26"/>
          <w:szCs w:val="26"/>
        </w:rPr>
      </w:pPr>
      <w:hyperlink w:anchor="_Toc4439466" w:history="1">
        <w:r w:rsidR="00E82CD8">
          <w:rPr>
            <w:rStyle w:val="Hyperlink"/>
            <w:rFonts w:ascii="Times New Roman" w:hAnsi="Times New Roman"/>
            <w:sz w:val="26"/>
            <w:szCs w:val="26"/>
          </w:rPr>
          <w:t>5.5</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4D0BAB2F" w14:textId="34FD6B6D" w:rsidR="00815BFE" w:rsidRPr="00DD4A6E" w:rsidRDefault="00E61314">
      <w:pPr>
        <w:pStyle w:val="TOC3"/>
        <w:rPr>
          <w:rFonts w:ascii="Times New Roman" w:eastAsiaTheme="minorEastAsia" w:hAnsi="Times New Roman"/>
          <w:spacing w:val="0"/>
          <w:sz w:val="26"/>
          <w:szCs w:val="26"/>
        </w:rPr>
      </w:pPr>
      <w:hyperlink w:anchor="_Toc4439467"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55</w:t>
        </w:r>
        <w:r w:rsidR="00815BFE" w:rsidRPr="00DD4A6E">
          <w:rPr>
            <w:rFonts w:ascii="Times New Roman" w:hAnsi="Times New Roman"/>
            <w:webHidden/>
            <w:sz w:val="26"/>
            <w:szCs w:val="26"/>
          </w:rPr>
          <w:fldChar w:fldCharType="end"/>
        </w:r>
      </w:hyperlink>
    </w:p>
    <w:p w14:paraId="53B31525" w14:textId="51FD0C9C" w:rsidR="00815BFE" w:rsidRPr="00DD4A6E" w:rsidRDefault="00E61314">
      <w:pPr>
        <w:pStyle w:val="TOC3"/>
        <w:rPr>
          <w:rFonts w:ascii="Times New Roman" w:eastAsiaTheme="minorEastAsia" w:hAnsi="Times New Roman"/>
          <w:spacing w:val="0"/>
          <w:sz w:val="26"/>
          <w:szCs w:val="26"/>
        </w:rPr>
      </w:pPr>
      <w:hyperlink w:anchor="_Toc4439468"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183F1BF0" w14:textId="1C558446" w:rsidR="00815BFE" w:rsidRPr="00DD4A6E" w:rsidRDefault="00E61314">
      <w:pPr>
        <w:pStyle w:val="TOC2"/>
        <w:rPr>
          <w:rFonts w:ascii="Times New Roman" w:eastAsiaTheme="minorEastAsia" w:hAnsi="Times New Roman"/>
          <w:noProof/>
          <w:spacing w:val="0"/>
          <w:sz w:val="26"/>
          <w:szCs w:val="26"/>
        </w:rPr>
      </w:pPr>
      <w:hyperlink w:anchor="_Toc4439469" w:history="1">
        <w:r w:rsidR="00E82CD8">
          <w:rPr>
            <w:rStyle w:val="Hyperlink"/>
            <w:rFonts w:ascii="Times New Roman" w:hAnsi="Times New Roman"/>
            <w:noProof/>
            <w:sz w:val="26"/>
            <w:szCs w:val="26"/>
          </w:rPr>
          <w:t>5.6</w:t>
        </w:r>
        <w:r w:rsidR="00815BFE" w:rsidRPr="00DD4A6E">
          <w:rPr>
            <w:rStyle w:val="Hyperlink"/>
            <w:rFonts w:ascii="Times New Roman" w:hAnsi="Times New Roman"/>
            <w:noProof/>
            <w:sz w:val="26"/>
            <w:szCs w:val="26"/>
          </w:rPr>
          <w:t xml:space="preserve"> Chức năng UC0006 (Quản lý lương)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56</w:t>
        </w:r>
        <w:r w:rsidR="00815BFE" w:rsidRPr="00DD4A6E">
          <w:rPr>
            <w:rFonts w:ascii="Times New Roman" w:hAnsi="Times New Roman"/>
            <w:noProof/>
            <w:webHidden/>
            <w:sz w:val="26"/>
            <w:szCs w:val="26"/>
          </w:rPr>
          <w:fldChar w:fldCharType="end"/>
        </w:r>
      </w:hyperlink>
    </w:p>
    <w:p w14:paraId="481F8474" w14:textId="548B5C71" w:rsidR="00815BFE" w:rsidRPr="00DD4A6E" w:rsidRDefault="00E61314">
      <w:pPr>
        <w:pStyle w:val="TOC3"/>
        <w:rPr>
          <w:rFonts w:ascii="Times New Roman" w:eastAsiaTheme="minorEastAsia" w:hAnsi="Times New Roman"/>
          <w:spacing w:val="0"/>
          <w:sz w:val="26"/>
          <w:szCs w:val="26"/>
        </w:rPr>
      </w:pPr>
      <w:hyperlink w:anchor="_Toc4439470" w:history="1">
        <w:r w:rsidR="00E82CD8">
          <w:rPr>
            <w:rStyle w:val="Hyperlink"/>
            <w:rFonts w:ascii="Times New Roman" w:hAnsi="Times New Roman"/>
            <w:sz w:val="26"/>
            <w:szCs w:val="26"/>
          </w:rPr>
          <w:t>5.6</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7C292DCE" w14:textId="4A2193D3" w:rsidR="00815BFE" w:rsidRPr="00DD4A6E" w:rsidRDefault="00E61314">
      <w:pPr>
        <w:pStyle w:val="TOC3"/>
        <w:rPr>
          <w:rFonts w:ascii="Times New Roman" w:eastAsiaTheme="minorEastAsia" w:hAnsi="Times New Roman"/>
          <w:spacing w:val="0"/>
          <w:sz w:val="26"/>
          <w:szCs w:val="26"/>
        </w:rPr>
      </w:pPr>
      <w:hyperlink w:anchor="_Toc4439471"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57</w:t>
        </w:r>
        <w:r w:rsidR="00815BFE" w:rsidRPr="00DD4A6E">
          <w:rPr>
            <w:rFonts w:ascii="Times New Roman" w:hAnsi="Times New Roman"/>
            <w:webHidden/>
            <w:sz w:val="26"/>
            <w:szCs w:val="26"/>
          </w:rPr>
          <w:fldChar w:fldCharType="end"/>
        </w:r>
      </w:hyperlink>
    </w:p>
    <w:p w14:paraId="52CF259B" w14:textId="41A12363" w:rsidR="00815BFE" w:rsidRPr="00DD4A6E" w:rsidRDefault="00E61314">
      <w:pPr>
        <w:pStyle w:val="TOC3"/>
        <w:rPr>
          <w:rFonts w:ascii="Times New Roman" w:eastAsiaTheme="minorEastAsia" w:hAnsi="Times New Roman"/>
          <w:spacing w:val="0"/>
          <w:sz w:val="26"/>
          <w:szCs w:val="26"/>
        </w:rPr>
      </w:pPr>
      <w:hyperlink w:anchor="_Toc4439472"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6FE28931" w14:textId="5856491D" w:rsidR="00815BFE" w:rsidRPr="00DD4A6E" w:rsidRDefault="00E61314">
      <w:pPr>
        <w:pStyle w:val="TOC2"/>
        <w:rPr>
          <w:rFonts w:ascii="Times New Roman" w:eastAsiaTheme="minorEastAsia" w:hAnsi="Times New Roman"/>
          <w:noProof/>
          <w:spacing w:val="0"/>
          <w:sz w:val="26"/>
          <w:szCs w:val="26"/>
        </w:rPr>
      </w:pPr>
      <w:hyperlink w:anchor="_Toc4439473" w:history="1">
        <w:r w:rsidR="00E82CD8">
          <w:rPr>
            <w:rStyle w:val="Hyperlink"/>
            <w:rFonts w:ascii="Times New Roman" w:hAnsi="Times New Roman"/>
            <w:noProof/>
            <w:sz w:val="26"/>
            <w:szCs w:val="26"/>
          </w:rPr>
          <w:t>5.7</w:t>
        </w:r>
        <w:r w:rsidR="00815BFE" w:rsidRPr="00DD4A6E">
          <w:rPr>
            <w:rStyle w:val="Hyperlink"/>
            <w:rFonts w:ascii="Times New Roman" w:hAnsi="Times New Roman"/>
            <w:noProof/>
            <w:sz w:val="26"/>
            <w:szCs w:val="26"/>
          </w:rPr>
          <w:t xml:space="preserve"> Chức năng UC0007 (Khen thưởng, kỷ luật)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59</w:t>
        </w:r>
        <w:r w:rsidR="00815BFE" w:rsidRPr="00DD4A6E">
          <w:rPr>
            <w:rFonts w:ascii="Times New Roman" w:hAnsi="Times New Roman"/>
            <w:noProof/>
            <w:webHidden/>
            <w:sz w:val="26"/>
            <w:szCs w:val="26"/>
          </w:rPr>
          <w:fldChar w:fldCharType="end"/>
        </w:r>
      </w:hyperlink>
    </w:p>
    <w:p w14:paraId="60B60D7E" w14:textId="691874A1" w:rsidR="00815BFE" w:rsidRPr="00DD4A6E" w:rsidRDefault="00E61314">
      <w:pPr>
        <w:pStyle w:val="TOC3"/>
        <w:rPr>
          <w:rFonts w:ascii="Times New Roman" w:eastAsiaTheme="minorEastAsia" w:hAnsi="Times New Roman"/>
          <w:spacing w:val="0"/>
          <w:sz w:val="26"/>
          <w:szCs w:val="26"/>
        </w:rPr>
      </w:pPr>
      <w:hyperlink w:anchor="_Toc4439474" w:history="1">
        <w:r w:rsidR="00E82CD8">
          <w:rPr>
            <w:rStyle w:val="Hyperlink"/>
            <w:rFonts w:ascii="Times New Roman" w:hAnsi="Times New Roman"/>
            <w:sz w:val="26"/>
            <w:szCs w:val="26"/>
          </w:rPr>
          <w:t>5.7</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43307BCE" w14:textId="15B44913" w:rsidR="00815BFE" w:rsidRPr="00DD4A6E" w:rsidRDefault="00E61314">
      <w:pPr>
        <w:pStyle w:val="TOC3"/>
        <w:rPr>
          <w:rFonts w:ascii="Times New Roman" w:eastAsiaTheme="minorEastAsia" w:hAnsi="Times New Roman"/>
          <w:spacing w:val="0"/>
          <w:sz w:val="26"/>
          <w:szCs w:val="26"/>
        </w:rPr>
      </w:pPr>
      <w:hyperlink w:anchor="_Toc4439475"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60</w:t>
        </w:r>
        <w:r w:rsidR="00815BFE" w:rsidRPr="00DD4A6E">
          <w:rPr>
            <w:rFonts w:ascii="Times New Roman" w:hAnsi="Times New Roman"/>
            <w:webHidden/>
            <w:sz w:val="26"/>
            <w:szCs w:val="26"/>
          </w:rPr>
          <w:fldChar w:fldCharType="end"/>
        </w:r>
      </w:hyperlink>
    </w:p>
    <w:p w14:paraId="360A704B" w14:textId="5AE45D6F" w:rsidR="00815BFE" w:rsidRPr="00DD4A6E" w:rsidRDefault="00E61314">
      <w:pPr>
        <w:pStyle w:val="TOC3"/>
        <w:rPr>
          <w:rFonts w:ascii="Times New Roman" w:eastAsiaTheme="minorEastAsia" w:hAnsi="Times New Roman"/>
          <w:spacing w:val="0"/>
          <w:sz w:val="26"/>
          <w:szCs w:val="26"/>
        </w:rPr>
      </w:pPr>
      <w:hyperlink w:anchor="_Toc4439476"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4982BAA6" w14:textId="4DB99B92" w:rsidR="00815BFE" w:rsidRPr="00DD4A6E" w:rsidRDefault="00E61314">
      <w:pPr>
        <w:pStyle w:val="TOC2"/>
        <w:rPr>
          <w:rFonts w:ascii="Times New Roman" w:eastAsiaTheme="minorEastAsia" w:hAnsi="Times New Roman"/>
          <w:noProof/>
          <w:spacing w:val="0"/>
          <w:sz w:val="26"/>
          <w:szCs w:val="26"/>
        </w:rPr>
      </w:pPr>
      <w:hyperlink w:anchor="_Toc4439477" w:history="1">
        <w:r w:rsidR="00E82CD8">
          <w:rPr>
            <w:rStyle w:val="Hyperlink"/>
            <w:rFonts w:ascii="Times New Roman" w:hAnsi="Times New Roman"/>
            <w:noProof/>
            <w:sz w:val="26"/>
            <w:szCs w:val="26"/>
          </w:rPr>
          <w:t>5.8</w:t>
        </w:r>
        <w:r w:rsidR="00815BFE" w:rsidRPr="00DD4A6E">
          <w:rPr>
            <w:rStyle w:val="Hyperlink"/>
            <w:rFonts w:ascii="Times New Roman" w:hAnsi="Times New Roman"/>
            <w:noProof/>
            <w:sz w:val="26"/>
            <w:szCs w:val="26"/>
          </w:rPr>
          <w:t xml:space="preserve"> Chức năng UC0008 (Quản lý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62</w:t>
        </w:r>
        <w:r w:rsidR="00815BFE" w:rsidRPr="00DD4A6E">
          <w:rPr>
            <w:rFonts w:ascii="Times New Roman" w:hAnsi="Times New Roman"/>
            <w:noProof/>
            <w:webHidden/>
            <w:sz w:val="26"/>
            <w:szCs w:val="26"/>
          </w:rPr>
          <w:fldChar w:fldCharType="end"/>
        </w:r>
      </w:hyperlink>
    </w:p>
    <w:p w14:paraId="373F3E22" w14:textId="52F06D8E" w:rsidR="00815BFE" w:rsidRPr="00DD4A6E" w:rsidRDefault="00E61314">
      <w:pPr>
        <w:pStyle w:val="TOC3"/>
        <w:rPr>
          <w:rFonts w:ascii="Times New Roman" w:eastAsiaTheme="minorEastAsia" w:hAnsi="Times New Roman"/>
          <w:spacing w:val="0"/>
          <w:sz w:val="26"/>
          <w:szCs w:val="26"/>
        </w:rPr>
      </w:pPr>
      <w:hyperlink w:anchor="_Toc4439478"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103F714D" w14:textId="7CFA92FC" w:rsidR="00815BFE" w:rsidRPr="00DD4A6E" w:rsidRDefault="00E61314">
      <w:pPr>
        <w:pStyle w:val="TOC3"/>
        <w:rPr>
          <w:rFonts w:ascii="Times New Roman" w:eastAsiaTheme="minorEastAsia" w:hAnsi="Times New Roman"/>
          <w:spacing w:val="0"/>
          <w:sz w:val="26"/>
          <w:szCs w:val="26"/>
        </w:rPr>
      </w:pPr>
      <w:hyperlink w:anchor="_Toc4439479"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6CEA4D5E" w14:textId="13328391" w:rsidR="00815BFE" w:rsidRPr="00DD4A6E" w:rsidRDefault="00E61314">
      <w:pPr>
        <w:pStyle w:val="TOC3"/>
        <w:rPr>
          <w:rFonts w:ascii="Times New Roman" w:eastAsiaTheme="minorEastAsia" w:hAnsi="Times New Roman"/>
          <w:spacing w:val="0"/>
          <w:sz w:val="26"/>
          <w:szCs w:val="26"/>
        </w:rPr>
      </w:pPr>
      <w:hyperlink w:anchor="_Toc4439480"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73A70A67" w14:textId="4D6C81CA" w:rsidR="00815BFE" w:rsidRPr="00DD4A6E" w:rsidRDefault="00E61314">
      <w:pPr>
        <w:pStyle w:val="TOC2"/>
        <w:rPr>
          <w:rFonts w:ascii="Times New Roman" w:eastAsiaTheme="minorEastAsia" w:hAnsi="Times New Roman"/>
          <w:noProof/>
          <w:spacing w:val="0"/>
          <w:sz w:val="26"/>
          <w:szCs w:val="26"/>
        </w:rPr>
      </w:pPr>
      <w:hyperlink w:anchor="_Toc4439481" w:history="1">
        <w:r w:rsidR="00E82CD8">
          <w:rPr>
            <w:rStyle w:val="Hyperlink"/>
            <w:rFonts w:ascii="Times New Roman" w:hAnsi="Times New Roman"/>
            <w:noProof/>
            <w:sz w:val="26"/>
            <w:szCs w:val="26"/>
          </w:rPr>
          <w:t>5.9</w:t>
        </w:r>
        <w:r w:rsidR="00815BFE" w:rsidRPr="00DD4A6E">
          <w:rPr>
            <w:rStyle w:val="Hyperlink"/>
            <w:rFonts w:ascii="Times New Roman" w:hAnsi="Times New Roman"/>
            <w:noProof/>
            <w:sz w:val="26"/>
            <w:szCs w:val="26"/>
          </w:rPr>
          <w:t xml:space="preserve"> Chức năng UC0009 (Xin nghỉ phép)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63</w:t>
        </w:r>
        <w:r w:rsidR="00815BFE" w:rsidRPr="00DD4A6E">
          <w:rPr>
            <w:rFonts w:ascii="Times New Roman" w:hAnsi="Times New Roman"/>
            <w:noProof/>
            <w:webHidden/>
            <w:sz w:val="26"/>
            <w:szCs w:val="26"/>
          </w:rPr>
          <w:fldChar w:fldCharType="end"/>
        </w:r>
      </w:hyperlink>
    </w:p>
    <w:p w14:paraId="6A4709FA" w14:textId="5369AB3B" w:rsidR="00815BFE" w:rsidRPr="00DD4A6E" w:rsidRDefault="00E61314">
      <w:pPr>
        <w:pStyle w:val="TOC3"/>
        <w:rPr>
          <w:rFonts w:ascii="Times New Roman" w:eastAsiaTheme="minorEastAsia" w:hAnsi="Times New Roman"/>
          <w:spacing w:val="0"/>
          <w:sz w:val="26"/>
          <w:szCs w:val="26"/>
        </w:rPr>
      </w:pPr>
      <w:hyperlink w:anchor="_Toc4439482"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42569FB3" w14:textId="4368DD17" w:rsidR="00815BFE" w:rsidRPr="00DD4A6E" w:rsidRDefault="00E61314">
      <w:pPr>
        <w:pStyle w:val="TOC3"/>
        <w:rPr>
          <w:rFonts w:ascii="Times New Roman" w:eastAsiaTheme="minorEastAsia" w:hAnsi="Times New Roman"/>
          <w:spacing w:val="0"/>
          <w:sz w:val="26"/>
          <w:szCs w:val="26"/>
        </w:rPr>
      </w:pPr>
      <w:hyperlink w:anchor="_Toc4439483"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103974BD" w14:textId="1542624C" w:rsidR="00815BFE" w:rsidRPr="00DD4A6E" w:rsidRDefault="00E61314">
      <w:pPr>
        <w:pStyle w:val="TOC3"/>
        <w:rPr>
          <w:rFonts w:ascii="Times New Roman" w:eastAsiaTheme="minorEastAsia" w:hAnsi="Times New Roman"/>
          <w:spacing w:val="0"/>
          <w:sz w:val="26"/>
          <w:szCs w:val="26"/>
        </w:rPr>
      </w:pPr>
      <w:hyperlink w:anchor="_Toc4439484"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074040EB" w14:textId="497DEC98" w:rsidR="00815BFE" w:rsidRPr="00DD4A6E" w:rsidRDefault="00E61314">
      <w:pPr>
        <w:pStyle w:val="TOC2"/>
        <w:rPr>
          <w:rFonts w:ascii="Times New Roman" w:eastAsiaTheme="minorEastAsia" w:hAnsi="Times New Roman"/>
          <w:noProof/>
          <w:spacing w:val="0"/>
          <w:sz w:val="26"/>
          <w:szCs w:val="26"/>
        </w:rPr>
      </w:pPr>
      <w:hyperlink w:anchor="_Toc4439485" w:history="1">
        <w:r w:rsidR="00E82CD8">
          <w:rPr>
            <w:rStyle w:val="Hyperlink"/>
            <w:rFonts w:ascii="Times New Roman" w:hAnsi="Times New Roman"/>
            <w:noProof/>
            <w:sz w:val="26"/>
            <w:szCs w:val="26"/>
          </w:rPr>
          <w:t>5.10</w:t>
        </w:r>
        <w:r w:rsidR="00815BFE" w:rsidRPr="00DD4A6E">
          <w:rPr>
            <w:rStyle w:val="Hyperlink"/>
            <w:rFonts w:ascii="Times New Roman" w:hAnsi="Times New Roman"/>
            <w:noProof/>
            <w:sz w:val="26"/>
            <w:szCs w:val="26"/>
          </w:rPr>
          <w:t xml:space="preserve"> Chức năng UC0010 (Xem </w:t>
        </w:r>
        <w:r w:rsidR="00182953">
          <w:rPr>
            <w:rStyle w:val="Hyperlink"/>
            <w:rFonts w:ascii="Times New Roman" w:hAnsi="Times New Roman"/>
            <w:noProof/>
            <w:sz w:val="26"/>
            <w:szCs w:val="26"/>
          </w:rPr>
          <w:t>khen thưởng và kỷ luật</w:t>
        </w:r>
        <w:r w:rsidR="00815BFE" w:rsidRPr="00DD4A6E">
          <w:rPr>
            <w:rStyle w:val="Hyperlink"/>
            <w:rFonts w:ascii="Times New Roman" w:hAnsi="Times New Roman"/>
            <w:noProof/>
            <w:sz w:val="26"/>
            <w:szCs w:val="26"/>
          </w:rPr>
          <w: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64</w:t>
        </w:r>
        <w:r w:rsidR="00815BFE" w:rsidRPr="00DD4A6E">
          <w:rPr>
            <w:rFonts w:ascii="Times New Roman" w:hAnsi="Times New Roman"/>
            <w:noProof/>
            <w:webHidden/>
            <w:sz w:val="26"/>
            <w:szCs w:val="26"/>
          </w:rPr>
          <w:fldChar w:fldCharType="end"/>
        </w:r>
      </w:hyperlink>
    </w:p>
    <w:p w14:paraId="47072B12" w14:textId="1D530AB4" w:rsidR="00815BFE" w:rsidRPr="00DD4A6E" w:rsidRDefault="00E61314">
      <w:pPr>
        <w:pStyle w:val="TOC3"/>
        <w:rPr>
          <w:rFonts w:ascii="Times New Roman" w:eastAsiaTheme="minorEastAsia" w:hAnsi="Times New Roman"/>
          <w:spacing w:val="0"/>
          <w:sz w:val="26"/>
          <w:szCs w:val="26"/>
        </w:rPr>
      </w:pPr>
      <w:hyperlink w:anchor="_Toc4439486"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790C381D" w14:textId="2A6EC163" w:rsidR="00815BFE" w:rsidRPr="00DD4A6E" w:rsidRDefault="00E61314">
      <w:pPr>
        <w:pStyle w:val="TOC3"/>
        <w:rPr>
          <w:rFonts w:ascii="Times New Roman" w:eastAsiaTheme="minorEastAsia" w:hAnsi="Times New Roman"/>
          <w:spacing w:val="0"/>
          <w:sz w:val="26"/>
          <w:szCs w:val="26"/>
        </w:rPr>
      </w:pPr>
      <w:hyperlink w:anchor="_Toc4439487"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64D1A3EC" w14:textId="20C43942" w:rsidR="00815BFE" w:rsidRPr="00DD4A6E" w:rsidRDefault="00E61314">
      <w:pPr>
        <w:pStyle w:val="TOC3"/>
        <w:rPr>
          <w:rFonts w:ascii="Times New Roman" w:eastAsiaTheme="minorEastAsia" w:hAnsi="Times New Roman"/>
          <w:spacing w:val="0"/>
          <w:sz w:val="26"/>
          <w:szCs w:val="26"/>
        </w:rPr>
      </w:pPr>
      <w:hyperlink w:anchor="_Toc4439488"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598A8A72" w14:textId="4B7787B6" w:rsidR="00815BFE" w:rsidRPr="00DD4A6E" w:rsidRDefault="00E61314">
      <w:pPr>
        <w:pStyle w:val="TOC2"/>
        <w:rPr>
          <w:rFonts w:ascii="Times New Roman" w:eastAsiaTheme="minorEastAsia" w:hAnsi="Times New Roman"/>
          <w:noProof/>
          <w:spacing w:val="0"/>
          <w:sz w:val="26"/>
          <w:szCs w:val="26"/>
        </w:rPr>
      </w:pPr>
      <w:hyperlink w:anchor="_Toc4439489" w:history="1">
        <w:r w:rsidR="00E82CD8">
          <w:rPr>
            <w:rStyle w:val="Hyperlink"/>
            <w:rFonts w:ascii="Times New Roman" w:hAnsi="Times New Roman"/>
            <w:noProof/>
            <w:sz w:val="26"/>
            <w:szCs w:val="26"/>
          </w:rPr>
          <w:t>5.11</w:t>
        </w:r>
        <w:r w:rsidR="00815BFE" w:rsidRPr="00DD4A6E">
          <w:rPr>
            <w:rStyle w:val="Hyperlink"/>
            <w:rFonts w:ascii="Times New Roman" w:hAnsi="Times New Roman"/>
            <w:noProof/>
            <w:sz w:val="26"/>
            <w:szCs w:val="26"/>
          </w:rPr>
          <w:t xml:space="preserve"> Chức năng UC0011 (Thống kê)</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66</w:t>
        </w:r>
        <w:r w:rsidR="00815BFE" w:rsidRPr="00DD4A6E">
          <w:rPr>
            <w:rFonts w:ascii="Times New Roman" w:hAnsi="Times New Roman"/>
            <w:noProof/>
            <w:webHidden/>
            <w:sz w:val="26"/>
            <w:szCs w:val="26"/>
          </w:rPr>
          <w:fldChar w:fldCharType="end"/>
        </w:r>
      </w:hyperlink>
    </w:p>
    <w:p w14:paraId="32EE1EF7" w14:textId="17640E39" w:rsidR="00815BFE" w:rsidRPr="00DD4A6E" w:rsidRDefault="00E61314">
      <w:pPr>
        <w:pStyle w:val="TOC3"/>
        <w:rPr>
          <w:rFonts w:ascii="Times New Roman" w:eastAsiaTheme="minorEastAsia" w:hAnsi="Times New Roman"/>
          <w:spacing w:val="0"/>
          <w:sz w:val="26"/>
          <w:szCs w:val="26"/>
        </w:rPr>
      </w:pPr>
      <w:hyperlink w:anchor="_Toc4439490"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426C49E" w14:textId="4848D0B6" w:rsidR="00815BFE" w:rsidRPr="00DD4A6E" w:rsidRDefault="00E61314">
      <w:pPr>
        <w:pStyle w:val="TOC3"/>
        <w:rPr>
          <w:rFonts w:ascii="Times New Roman" w:eastAsiaTheme="minorEastAsia" w:hAnsi="Times New Roman"/>
          <w:spacing w:val="0"/>
          <w:sz w:val="26"/>
          <w:szCs w:val="26"/>
        </w:rPr>
      </w:pPr>
      <w:hyperlink w:anchor="_Toc4439491"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0E51C7E7" w14:textId="1E373168" w:rsidR="00815BFE" w:rsidRPr="00DD4A6E" w:rsidRDefault="00E61314">
      <w:pPr>
        <w:pStyle w:val="TOC3"/>
        <w:rPr>
          <w:rFonts w:ascii="Times New Roman" w:eastAsiaTheme="minorEastAsia" w:hAnsi="Times New Roman"/>
          <w:spacing w:val="0"/>
          <w:sz w:val="26"/>
          <w:szCs w:val="26"/>
        </w:rPr>
      </w:pPr>
      <w:hyperlink w:anchor="_Toc4439492"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26EAEF9" w14:textId="4AA765D8" w:rsidR="00815BFE" w:rsidRPr="00DD4A6E" w:rsidRDefault="00E61314">
      <w:pPr>
        <w:pStyle w:val="TOC2"/>
        <w:rPr>
          <w:rFonts w:ascii="Times New Roman" w:eastAsiaTheme="minorEastAsia" w:hAnsi="Times New Roman"/>
          <w:noProof/>
          <w:spacing w:val="0"/>
          <w:sz w:val="26"/>
          <w:szCs w:val="26"/>
        </w:rPr>
      </w:pPr>
      <w:hyperlink w:anchor="_Toc4439493" w:history="1">
        <w:r w:rsidR="00E82CD8">
          <w:rPr>
            <w:rStyle w:val="Hyperlink"/>
            <w:rFonts w:ascii="Times New Roman" w:hAnsi="Times New Roman"/>
            <w:noProof/>
            <w:sz w:val="26"/>
            <w:szCs w:val="26"/>
          </w:rPr>
          <w:t>5.12</w:t>
        </w:r>
        <w:r w:rsidR="00815BFE" w:rsidRPr="00DD4A6E">
          <w:rPr>
            <w:rStyle w:val="Hyperlink"/>
            <w:rFonts w:ascii="Times New Roman" w:hAnsi="Times New Roman"/>
            <w:noProof/>
            <w:sz w:val="26"/>
            <w:szCs w:val="26"/>
          </w:rPr>
          <w:t xml:space="preserve"> Thiết kế CSDL toàn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69</w:t>
        </w:r>
        <w:r w:rsidR="00815BFE" w:rsidRPr="00DD4A6E">
          <w:rPr>
            <w:rFonts w:ascii="Times New Roman" w:hAnsi="Times New Roman"/>
            <w:noProof/>
            <w:webHidden/>
            <w:sz w:val="26"/>
            <w:szCs w:val="26"/>
          </w:rPr>
          <w:fldChar w:fldCharType="end"/>
        </w:r>
      </w:hyperlink>
    </w:p>
    <w:p w14:paraId="1B3B804B" w14:textId="77777777" w:rsidR="00815BFE" w:rsidRPr="00DD4A6E" w:rsidRDefault="00E61314">
      <w:pPr>
        <w:pStyle w:val="TOC1"/>
        <w:tabs>
          <w:tab w:val="left" w:pos="360"/>
        </w:tabs>
        <w:rPr>
          <w:rFonts w:ascii="Times New Roman" w:eastAsiaTheme="minorEastAsia" w:hAnsi="Times New Roman"/>
          <w:b w:val="0"/>
          <w:noProof/>
          <w:spacing w:val="0"/>
          <w:sz w:val="26"/>
          <w:szCs w:val="26"/>
        </w:rPr>
      </w:pPr>
      <w:hyperlink w:anchor="_Toc4439494" w:history="1">
        <w:r w:rsidR="00815BFE" w:rsidRPr="00DD4A6E">
          <w:rPr>
            <w:rStyle w:val="Hyperlink"/>
            <w:rFonts w:ascii="Times New Roman" w:hAnsi="Times New Roman"/>
            <w:noProof/>
            <w:sz w:val="26"/>
            <w:szCs w:val="26"/>
          </w:rPr>
          <w:t>6</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Cài đặt và triển khai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4B57E35" w14:textId="77777777" w:rsidR="00815BFE" w:rsidRPr="00DD4A6E" w:rsidRDefault="00E61314">
      <w:pPr>
        <w:pStyle w:val="TOC2"/>
        <w:rPr>
          <w:rFonts w:ascii="Times New Roman" w:eastAsiaTheme="minorEastAsia" w:hAnsi="Times New Roman"/>
          <w:noProof/>
          <w:spacing w:val="0"/>
          <w:sz w:val="26"/>
          <w:szCs w:val="26"/>
        </w:rPr>
      </w:pPr>
      <w:hyperlink w:anchor="_Toc4439495" w:history="1">
        <w:r w:rsidR="00815BFE" w:rsidRPr="00DD4A6E">
          <w:rPr>
            <w:rStyle w:val="Hyperlink"/>
            <w:rFonts w:ascii="Times New Roman" w:hAnsi="Times New Roman"/>
            <w:noProof/>
            <w:sz w:val="26"/>
            <w:szCs w:val="26"/>
          </w:rPr>
          <w:t>6.1 Cài đặt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1B7A399" w14:textId="77777777" w:rsidR="00815BFE" w:rsidRPr="00DD4A6E" w:rsidRDefault="00E61314">
      <w:pPr>
        <w:pStyle w:val="TOC3"/>
        <w:rPr>
          <w:rFonts w:ascii="Times New Roman" w:eastAsiaTheme="minorEastAsia" w:hAnsi="Times New Roman"/>
          <w:spacing w:val="0"/>
          <w:sz w:val="26"/>
          <w:szCs w:val="26"/>
        </w:rPr>
      </w:pPr>
      <w:hyperlink w:anchor="_Toc4439496" w:history="1">
        <w:r w:rsidR="00815BFE" w:rsidRPr="00DD4A6E">
          <w:rPr>
            <w:rStyle w:val="Hyperlink"/>
            <w:rFonts w:ascii="Times New Roman" w:hAnsi="Times New Roman"/>
            <w:sz w:val="26"/>
            <w:szCs w:val="26"/>
          </w:rPr>
          <w:t>Lựa chọn môi trường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0D0C1773" w14:textId="77777777" w:rsidR="00815BFE" w:rsidRPr="00DD4A6E" w:rsidRDefault="00E61314">
      <w:pPr>
        <w:pStyle w:val="TOC3"/>
        <w:rPr>
          <w:rFonts w:ascii="Times New Roman" w:eastAsiaTheme="minorEastAsia" w:hAnsi="Times New Roman"/>
          <w:spacing w:val="0"/>
          <w:sz w:val="26"/>
          <w:szCs w:val="26"/>
        </w:rPr>
      </w:pPr>
      <w:hyperlink w:anchor="_Toc4439497" w:history="1">
        <w:r w:rsidR="00815BFE" w:rsidRPr="00DD4A6E">
          <w:rPr>
            <w:rStyle w:val="Hyperlink"/>
            <w:rFonts w:ascii="Times New Roman" w:hAnsi="Times New Roman"/>
            <w:sz w:val="26"/>
            <w:szCs w:val="26"/>
          </w:rPr>
          <w:t>Cấu trúc cây mã nguồn</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23EC5BB7" w14:textId="77777777" w:rsidR="00815BFE" w:rsidRDefault="00E61314">
      <w:pPr>
        <w:pStyle w:val="TOC3"/>
        <w:rPr>
          <w:rFonts w:asciiTheme="minorHAnsi" w:eastAsiaTheme="minorEastAsia" w:hAnsiTheme="minorHAnsi" w:cstheme="minorBidi"/>
          <w:spacing w:val="0"/>
        </w:rPr>
      </w:pPr>
      <w:hyperlink w:anchor="_Toc4439498" w:history="1">
        <w:r w:rsidR="00815BFE" w:rsidRPr="00DD4A6E">
          <w:rPr>
            <w:rStyle w:val="Hyperlink"/>
            <w:rFonts w:ascii="Times New Roman" w:hAnsi="Times New Roman"/>
            <w:sz w:val="26"/>
            <w:szCs w:val="26"/>
          </w:rPr>
          <w:t>Kiểm thử chức năng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684ED303" w14:textId="77777777" w:rsidR="00381A13" w:rsidRDefault="00A82E06" w:rsidP="008C5AB6">
      <w:pPr>
        <w:tabs>
          <w:tab w:val="left" w:pos="2655"/>
        </w:tabs>
      </w:pPr>
      <w:r w:rsidRPr="006F7D4A">
        <w:fldChar w:fldCharType="end"/>
      </w:r>
      <w:bookmarkStart w:id="2" w:name="_Toc423410238"/>
      <w:bookmarkStart w:id="3" w:name="_Toc425054504"/>
      <w:bookmarkStart w:id="4" w:name="_Toc492778887"/>
      <w:bookmarkStart w:id="5" w:name="_Toc436203374"/>
      <w:bookmarkStart w:id="6" w:name="_Toc449252571"/>
    </w:p>
    <w:p w14:paraId="62E38953" w14:textId="5871C2E3" w:rsidR="00381A13" w:rsidRDefault="008C5AB6" w:rsidP="00381A13">
      <w:r>
        <w:tab/>
      </w:r>
    </w:p>
    <w:p w14:paraId="477B18C3" w14:textId="1B0620DD" w:rsidR="005006E7" w:rsidRPr="00381A13" w:rsidRDefault="00381A13" w:rsidP="00381A13">
      <w:r>
        <w:br w:type="page"/>
      </w:r>
    </w:p>
    <w:p w14:paraId="24271795" w14:textId="547BF862" w:rsidR="005006E7" w:rsidRPr="001A6750" w:rsidRDefault="005006E7" w:rsidP="001A6750">
      <w:pPr>
        <w:pStyle w:val="Heading1"/>
        <w:rPr>
          <w:rFonts w:ascii="Times New Roman" w:hAnsi="Times New Roman"/>
          <w:sz w:val="28"/>
          <w:szCs w:val="28"/>
        </w:rPr>
      </w:pPr>
      <w:bookmarkStart w:id="7" w:name="_Toc4439371"/>
      <w:r w:rsidRPr="001A6750">
        <w:rPr>
          <w:rFonts w:ascii="Times New Roman" w:hAnsi="Times New Roman"/>
          <w:sz w:val="28"/>
          <w:szCs w:val="28"/>
        </w:rPr>
        <w:lastRenderedPageBreak/>
        <w:t>Giới thiệu tài liệu</w:t>
      </w:r>
      <w:bookmarkEnd w:id="7"/>
    </w:p>
    <w:p w14:paraId="10D80057" w14:textId="77777777" w:rsidR="005006E7" w:rsidRDefault="005006E7" w:rsidP="0033234E">
      <w:pPr>
        <w:pStyle w:val="StyleHeading2TimesNewRoman12ptLinespacingAtleast1"/>
      </w:pPr>
      <w:bookmarkStart w:id="8" w:name="_Toc4439372"/>
      <w:r>
        <w:t>1.1 Mục đích</w:t>
      </w:r>
      <w:bookmarkEnd w:id="8"/>
    </w:p>
    <w:p w14:paraId="0E38C5A9" w14:textId="3F564A17" w:rsidR="00622280" w:rsidRPr="008F055B" w:rsidRDefault="006C0072" w:rsidP="00F74736">
      <w:pPr>
        <w:pStyle w:val="GlossaryDefinition"/>
        <w:jc w:val="left"/>
        <w:rPr>
          <w:lang w:val="vi-VN"/>
        </w:rPr>
      </w:pPr>
      <w:r w:rsidRPr="008F055B">
        <w:rPr>
          <w:lang w:val="vi-VN"/>
        </w:rPr>
        <w:t xml:space="preserve">      Tài liệu này </w:t>
      </w:r>
      <w:r w:rsidR="005D7FB3">
        <w:rPr>
          <w:lang w:val="vi-VN"/>
        </w:rPr>
        <w:t>được xây dựng với mục đích giúp</w:t>
      </w:r>
      <w:r w:rsidR="005D7FB3">
        <w:t xml:space="preserve"> quản lý và nhân viên</w:t>
      </w:r>
      <w:r w:rsidRPr="008F055B">
        <w:rPr>
          <w:lang w:val="vi-VN"/>
        </w:rPr>
        <w:t xml:space="preserve"> có thể nắm bắt được</w:t>
      </w:r>
      <w:r w:rsidR="00946D91" w:rsidRPr="008F055B">
        <w:rPr>
          <w:lang w:val="vi-VN"/>
        </w:rPr>
        <w:t xml:space="preserve"> các </w:t>
      </w:r>
      <w:r w:rsidR="005D7FB3">
        <w:t xml:space="preserve">thông tin của </w:t>
      </w:r>
      <w:r w:rsidR="0083022D">
        <w:t>nhân viên</w:t>
      </w:r>
      <w:r w:rsidR="008E7858">
        <w:t xml:space="preserve"> trong công ty</w:t>
      </w:r>
      <w:r w:rsidR="000D5BF7" w:rsidRPr="008F055B">
        <w:rPr>
          <w:lang w:val="vi-VN"/>
        </w:rPr>
        <w:t xml:space="preserve">. Để giúp cho </w:t>
      </w:r>
      <w:r w:rsidR="008E7858">
        <w:t>nhân viên quản lý quản lý tốt thông tin nhân viên trong công ty</w:t>
      </w:r>
      <w:r w:rsidR="000D5BF7" w:rsidRPr="008F055B">
        <w:rPr>
          <w:lang w:val="vi-VN"/>
        </w:rPr>
        <w:t>, tài liệu cũng bao gồm một số giao diện nhằm minh họa cho ý tưởng xây dựng hệ thống sau này</w:t>
      </w:r>
      <w:r w:rsidR="005A088A" w:rsidRPr="008F055B">
        <w:rPr>
          <w:lang w:val="vi-VN"/>
        </w:rPr>
        <w:t>.</w:t>
      </w:r>
    </w:p>
    <w:p w14:paraId="3303AF2D" w14:textId="52E19089" w:rsidR="00E54173" w:rsidRPr="008F055B" w:rsidRDefault="00E54173" w:rsidP="00F74736">
      <w:pPr>
        <w:pStyle w:val="BodyText"/>
        <w:jc w:val="left"/>
        <w:rPr>
          <w:lang w:val="vi-VN"/>
        </w:rPr>
      </w:pPr>
      <w:r w:rsidRPr="008F055B">
        <w:rPr>
          <w:lang w:val="vi-VN"/>
        </w:rPr>
        <w:t xml:space="preserve">Tài liệu cũng chỉ ra phần thiết kế, cài đặt của </w:t>
      </w:r>
      <w:r w:rsidR="6D617410" w:rsidRPr="6D617410">
        <w:rPr>
          <w:lang w:val="vi-VN"/>
        </w:rPr>
        <w:t>một</w:t>
      </w:r>
      <w:r w:rsidRPr="008F055B">
        <w:rPr>
          <w:lang w:val="vi-VN"/>
        </w:rPr>
        <w:t xml:space="preserve"> số chức năng chính trong hệ thống</w:t>
      </w:r>
      <w:r w:rsidR="00BC3FD2" w:rsidRPr="008F055B">
        <w:rPr>
          <w:lang w:val="vi-VN"/>
        </w:rPr>
        <w:t>.</w:t>
      </w:r>
    </w:p>
    <w:p w14:paraId="2F640F77" w14:textId="77777777" w:rsidR="00F66F1B" w:rsidRPr="00FF034D" w:rsidRDefault="002A2863" w:rsidP="0033234E">
      <w:pPr>
        <w:pStyle w:val="StyleHeading2TimesNewRoman12ptLinespacingAtleast1"/>
      </w:pPr>
      <w:bookmarkStart w:id="9" w:name="_Toc4439373"/>
      <w:r>
        <w:t xml:space="preserve">1.2 </w:t>
      </w:r>
      <w:r w:rsidR="006C4D67" w:rsidRPr="00FF034D">
        <w:t>Phạm vi</w:t>
      </w:r>
      <w:bookmarkEnd w:id="9"/>
    </w:p>
    <w:p w14:paraId="2CB211F6" w14:textId="77777777" w:rsidR="00F66F1B" w:rsidRPr="008F055B" w:rsidRDefault="00274D9C" w:rsidP="006E3FAC">
      <w:pPr>
        <w:pStyle w:val="InfoBlue"/>
        <w:rPr>
          <w:lang w:val="vi-VN"/>
        </w:rPr>
      </w:pPr>
      <w:r w:rsidRPr="008F055B">
        <w:rPr>
          <w:lang w:val="vi-VN"/>
        </w:rPr>
        <w:t>Phạm vi của tài liệu tập trung vào các vấn đề sau:</w:t>
      </w:r>
    </w:p>
    <w:p w14:paraId="4667DA04" w14:textId="77777777" w:rsidR="00274D9C" w:rsidRPr="008F055B" w:rsidRDefault="00274D9C" w:rsidP="0042753D">
      <w:pPr>
        <w:pStyle w:val="BodyText"/>
        <w:numPr>
          <w:ilvl w:val="0"/>
          <w:numId w:val="2"/>
        </w:numPr>
        <w:jc w:val="left"/>
        <w:rPr>
          <w:lang w:val="vi-VN"/>
        </w:rPr>
      </w:pPr>
      <w:r w:rsidRPr="008F055B">
        <w:rPr>
          <w:lang w:val="vi-VN"/>
        </w:rPr>
        <w:t>Mô tả yêu cầu của khách hàng</w:t>
      </w:r>
      <w:r w:rsidR="00BC3FD2" w:rsidRPr="008F055B">
        <w:rPr>
          <w:lang w:val="vi-VN"/>
        </w:rPr>
        <w:t>;</w:t>
      </w:r>
    </w:p>
    <w:p w14:paraId="1923A884" w14:textId="77777777" w:rsidR="00274D9C" w:rsidRPr="008F055B" w:rsidRDefault="00274D9C" w:rsidP="0042753D">
      <w:pPr>
        <w:pStyle w:val="BodyText"/>
        <w:numPr>
          <w:ilvl w:val="0"/>
          <w:numId w:val="2"/>
        </w:numPr>
        <w:jc w:val="left"/>
        <w:rPr>
          <w:lang w:val="vi-VN"/>
        </w:rPr>
      </w:pPr>
      <w:r w:rsidRPr="008F055B">
        <w:rPr>
          <w:lang w:val="vi-VN"/>
        </w:rPr>
        <w:t>Đặc tả yêu cầu hệ thống</w:t>
      </w:r>
      <w:r w:rsidR="00BC3FD2" w:rsidRPr="008F055B">
        <w:rPr>
          <w:lang w:val="vi-VN"/>
        </w:rPr>
        <w:t>;</w:t>
      </w:r>
    </w:p>
    <w:p w14:paraId="08049A5C" w14:textId="77777777" w:rsidR="00274D9C" w:rsidRPr="008F055B" w:rsidRDefault="00274D9C" w:rsidP="0042753D">
      <w:pPr>
        <w:pStyle w:val="BodyText"/>
        <w:numPr>
          <w:ilvl w:val="0"/>
          <w:numId w:val="2"/>
        </w:numPr>
        <w:jc w:val="left"/>
        <w:rPr>
          <w:lang w:val="vi-VN"/>
        </w:rPr>
      </w:pPr>
      <w:r w:rsidRPr="008F055B">
        <w:rPr>
          <w:lang w:val="vi-VN"/>
        </w:rPr>
        <w:t>Xây dựng một số giao diện để demo cho khách hàng, giúp khách hàng có thể hiểu hệ thống hơn nhờ đó có thể làm rõ và thu thập thêm được các yêu cầu khác</w:t>
      </w:r>
      <w:r w:rsidR="00BC3FD2" w:rsidRPr="008F055B">
        <w:rPr>
          <w:lang w:val="vi-VN"/>
        </w:rPr>
        <w:t>;</w:t>
      </w:r>
    </w:p>
    <w:p w14:paraId="33A27D0F" w14:textId="77777777" w:rsidR="00E54173" w:rsidRPr="008F055B" w:rsidRDefault="00274D9C" w:rsidP="0042753D">
      <w:pPr>
        <w:pStyle w:val="BodyText"/>
        <w:numPr>
          <w:ilvl w:val="0"/>
          <w:numId w:val="2"/>
        </w:numPr>
        <w:jc w:val="left"/>
        <w:rPr>
          <w:lang w:val="vi-VN"/>
        </w:rPr>
      </w:pPr>
      <w:r w:rsidRPr="008F055B">
        <w:rPr>
          <w:lang w:val="vi-VN"/>
        </w:rPr>
        <w:t>Kế hoạch triển khai dự án cho khách hàng</w:t>
      </w:r>
      <w:r w:rsidR="00BC3FD2" w:rsidRPr="008F055B">
        <w:rPr>
          <w:lang w:val="vi-VN"/>
        </w:rPr>
        <w:t>;</w:t>
      </w:r>
    </w:p>
    <w:p w14:paraId="7BA486C8" w14:textId="77777777" w:rsidR="00F66F1B" w:rsidRPr="008F055B" w:rsidRDefault="00E54173" w:rsidP="0042753D">
      <w:pPr>
        <w:pStyle w:val="BodyText"/>
        <w:numPr>
          <w:ilvl w:val="0"/>
          <w:numId w:val="2"/>
        </w:numPr>
        <w:jc w:val="left"/>
        <w:rPr>
          <w:lang w:val="vi-VN"/>
        </w:rPr>
      </w:pPr>
      <w:r w:rsidRPr="008F055B">
        <w:rPr>
          <w:lang w:val="vi-VN"/>
        </w:rPr>
        <w:t>Thiết kế và cài đặt một số chức năng</w:t>
      </w:r>
      <w:r w:rsidR="00BC3FD2" w:rsidRPr="008F055B">
        <w:rPr>
          <w:lang w:val="vi-VN"/>
        </w:rPr>
        <w:t>.</w:t>
      </w:r>
    </w:p>
    <w:p w14:paraId="71D39ACB" w14:textId="77777777" w:rsidR="00F66F1B" w:rsidRPr="000F40DB" w:rsidRDefault="000F40DB" w:rsidP="0033234E">
      <w:pPr>
        <w:pStyle w:val="StyleHeading2TimesNewRoman12ptLinespacingAtleast1"/>
      </w:pPr>
      <w:bookmarkStart w:id="10" w:name="_Ref56693862"/>
      <w:bookmarkStart w:id="11" w:name="_Toc57168135"/>
      <w:bookmarkStart w:id="12" w:name="_Toc4439374"/>
      <w:r>
        <w:t xml:space="preserve">1.3 </w:t>
      </w:r>
      <w:r w:rsidR="00EC1054" w:rsidRPr="00FF034D">
        <w:t>Các định nghĩa, thuật ngữ, và</w:t>
      </w:r>
      <w:bookmarkEnd w:id="10"/>
      <w:bookmarkEnd w:id="11"/>
      <w:r>
        <w:t xml:space="preserve"> viết tắt</w:t>
      </w:r>
      <w:bookmarkEnd w:id="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AE0AD1" w:rsidRPr="00FF034D" w14:paraId="0A90A0E8" w14:textId="77777777" w:rsidTr="009050FC">
        <w:tc>
          <w:tcPr>
            <w:tcW w:w="4680" w:type="dxa"/>
            <w:shd w:val="clear" w:color="auto" w:fill="auto"/>
            <w:vAlign w:val="center"/>
          </w:tcPr>
          <w:p w14:paraId="5DE64C90" w14:textId="77777777" w:rsidR="00AE0AD1" w:rsidRPr="008F055B" w:rsidRDefault="00AE0AD1" w:rsidP="000F30E4">
            <w:pPr>
              <w:pStyle w:val="InfoBlue"/>
              <w:jc w:val="center"/>
              <w:rPr>
                <w:b/>
                <w:lang w:val="vi-VN"/>
              </w:rPr>
            </w:pPr>
            <w:r w:rsidRPr="008F055B">
              <w:rPr>
                <w:b/>
                <w:lang w:val="vi-VN"/>
              </w:rPr>
              <w:t>Từ viết tắt / thuật ngữ</w:t>
            </w:r>
          </w:p>
        </w:tc>
        <w:tc>
          <w:tcPr>
            <w:tcW w:w="4680" w:type="dxa"/>
            <w:shd w:val="clear" w:color="auto" w:fill="auto"/>
            <w:vAlign w:val="center"/>
          </w:tcPr>
          <w:p w14:paraId="67142307" w14:textId="77777777" w:rsidR="00AE0AD1" w:rsidRPr="00FF034D" w:rsidRDefault="00AE0AD1" w:rsidP="000F30E4">
            <w:pPr>
              <w:pStyle w:val="InfoBlue"/>
              <w:jc w:val="center"/>
              <w:rPr>
                <w:b/>
              </w:rPr>
            </w:pPr>
            <w:r w:rsidRPr="00FF034D">
              <w:rPr>
                <w:b/>
              </w:rPr>
              <w:t>Giải thích</w:t>
            </w:r>
          </w:p>
        </w:tc>
      </w:tr>
      <w:tr w:rsidR="00AE0AD1" w:rsidRPr="00FF034D" w14:paraId="16D497D7" w14:textId="77777777" w:rsidTr="009050FC">
        <w:tc>
          <w:tcPr>
            <w:tcW w:w="4680" w:type="dxa"/>
            <w:shd w:val="clear" w:color="auto" w:fill="auto"/>
            <w:vAlign w:val="center"/>
          </w:tcPr>
          <w:p w14:paraId="347EC420" w14:textId="77777777" w:rsidR="00AE0AD1" w:rsidRPr="00FF034D" w:rsidRDefault="00AE0AD1" w:rsidP="006E3FAC">
            <w:pPr>
              <w:pStyle w:val="InfoBlue"/>
            </w:pPr>
            <w:r w:rsidRPr="00FF034D">
              <w:t>HT</w:t>
            </w:r>
          </w:p>
        </w:tc>
        <w:tc>
          <w:tcPr>
            <w:tcW w:w="4680" w:type="dxa"/>
            <w:shd w:val="clear" w:color="auto" w:fill="auto"/>
            <w:vAlign w:val="center"/>
          </w:tcPr>
          <w:p w14:paraId="7E36C947" w14:textId="77777777" w:rsidR="00AE0AD1" w:rsidRPr="00FF034D" w:rsidRDefault="00AE0AD1" w:rsidP="006E3FAC">
            <w:pPr>
              <w:pStyle w:val="InfoBlue"/>
            </w:pPr>
            <w:r w:rsidRPr="00FF034D">
              <w:t>Hệ thống</w:t>
            </w:r>
          </w:p>
        </w:tc>
      </w:tr>
      <w:tr w:rsidR="00AE0AD1" w:rsidRPr="00FF034D" w14:paraId="13D1D615" w14:textId="77777777" w:rsidTr="009050FC">
        <w:tc>
          <w:tcPr>
            <w:tcW w:w="4680" w:type="dxa"/>
            <w:shd w:val="clear" w:color="auto" w:fill="auto"/>
            <w:vAlign w:val="center"/>
          </w:tcPr>
          <w:p w14:paraId="74D1CE12" w14:textId="77777777" w:rsidR="00AE0AD1" w:rsidRPr="00FF034D" w:rsidRDefault="00AE0AD1" w:rsidP="006E3FAC">
            <w:pPr>
              <w:pStyle w:val="InfoBlue"/>
            </w:pPr>
            <w:r w:rsidRPr="00FF034D">
              <w:t>NV</w:t>
            </w:r>
          </w:p>
        </w:tc>
        <w:tc>
          <w:tcPr>
            <w:tcW w:w="4680" w:type="dxa"/>
            <w:shd w:val="clear" w:color="auto" w:fill="auto"/>
            <w:vAlign w:val="center"/>
          </w:tcPr>
          <w:p w14:paraId="2FDB86DF" w14:textId="77777777" w:rsidR="00271F78" w:rsidRPr="00FF034D" w:rsidRDefault="00AE0AD1" w:rsidP="006E3FAC">
            <w:pPr>
              <w:pStyle w:val="InfoBlue"/>
            </w:pPr>
            <w:r w:rsidRPr="00FF034D">
              <w:t>Nhân viên</w:t>
            </w:r>
          </w:p>
        </w:tc>
      </w:tr>
      <w:tr w:rsidR="005F65F1" w:rsidRPr="00FF034D" w14:paraId="66595E51" w14:textId="77777777" w:rsidTr="009050FC">
        <w:tc>
          <w:tcPr>
            <w:tcW w:w="4680" w:type="dxa"/>
            <w:shd w:val="clear" w:color="auto" w:fill="auto"/>
            <w:vAlign w:val="center"/>
          </w:tcPr>
          <w:p w14:paraId="0E711AEE" w14:textId="77777777" w:rsidR="005F65F1" w:rsidRPr="00FF034D" w:rsidRDefault="005F65F1" w:rsidP="006E3FAC">
            <w:pPr>
              <w:pStyle w:val="InfoBlue"/>
            </w:pPr>
            <w:r w:rsidRPr="00FF034D">
              <w:t>QL</w:t>
            </w:r>
          </w:p>
        </w:tc>
        <w:tc>
          <w:tcPr>
            <w:tcW w:w="4680" w:type="dxa"/>
            <w:shd w:val="clear" w:color="auto" w:fill="auto"/>
            <w:vAlign w:val="center"/>
          </w:tcPr>
          <w:p w14:paraId="2422CE84" w14:textId="77777777" w:rsidR="005F65F1" w:rsidRPr="00FF034D" w:rsidRDefault="005F65F1" w:rsidP="006E3FAC">
            <w:pPr>
              <w:pStyle w:val="InfoBlue"/>
            </w:pPr>
            <w:r w:rsidRPr="00FF034D">
              <w:t>Quản lý</w:t>
            </w:r>
          </w:p>
        </w:tc>
      </w:tr>
      <w:tr w:rsidR="00FA2A1E" w:rsidRPr="00FF034D" w14:paraId="6EB40A95" w14:textId="77777777" w:rsidTr="009050FC">
        <w:tc>
          <w:tcPr>
            <w:tcW w:w="4680" w:type="dxa"/>
            <w:shd w:val="clear" w:color="auto" w:fill="auto"/>
            <w:vAlign w:val="center"/>
          </w:tcPr>
          <w:p w14:paraId="21102B48" w14:textId="0C06F117" w:rsidR="00FA2A1E" w:rsidRPr="00FA2A1E" w:rsidRDefault="00FA2A1E" w:rsidP="006E3FAC">
            <w:pPr>
              <w:pStyle w:val="InfoBlue"/>
              <w:rPr>
                <w:lang w:val="vi-VN"/>
              </w:rPr>
            </w:pPr>
            <w:r>
              <w:rPr>
                <w:lang w:val="vi-VN"/>
              </w:rPr>
              <w:t>QTHT</w:t>
            </w:r>
          </w:p>
        </w:tc>
        <w:tc>
          <w:tcPr>
            <w:tcW w:w="4680" w:type="dxa"/>
            <w:shd w:val="clear" w:color="auto" w:fill="auto"/>
            <w:vAlign w:val="center"/>
          </w:tcPr>
          <w:p w14:paraId="04593E34" w14:textId="015BB5AF" w:rsidR="00FA2A1E" w:rsidRPr="00FA2A1E" w:rsidRDefault="00FA2A1E" w:rsidP="006E3FAC">
            <w:pPr>
              <w:pStyle w:val="InfoBlue"/>
              <w:rPr>
                <w:lang w:val="vi-VN"/>
              </w:rPr>
            </w:pPr>
            <w:r>
              <w:rPr>
                <w:lang w:val="vi-VN"/>
              </w:rPr>
              <w:t>Quản trị hệ thống</w:t>
            </w:r>
          </w:p>
        </w:tc>
      </w:tr>
      <w:tr w:rsidR="002D7CFE" w:rsidRPr="00FF034D" w14:paraId="64CC768D" w14:textId="77777777" w:rsidTr="009050FC">
        <w:tc>
          <w:tcPr>
            <w:tcW w:w="4680" w:type="dxa"/>
            <w:shd w:val="clear" w:color="auto" w:fill="auto"/>
            <w:vAlign w:val="center"/>
          </w:tcPr>
          <w:p w14:paraId="47D3BEF8" w14:textId="77777777" w:rsidR="002D7CFE" w:rsidRPr="00FF034D" w:rsidRDefault="002D7CFE" w:rsidP="006E3FAC">
            <w:pPr>
              <w:pStyle w:val="InfoBlue"/>
              <w:rPr>
                <w:lang w:val="vi-VN"/>
              </w:rPr>
            </w:pPr>
            <w:r w:rsidRPr="00FF034D">
              <w:rPr>
                <w:lang w:val="vi-VN"/>
              </w:rPr>
              <w:t>TK</w:t>
            </w:r>
          </w:p>
        </w:tc>
        <w:tc>
          <w:tcPr>
            <w:tcW w:w="4680" w:type="dxa"/>
            <w:shd w:val="clear" w:color="auto" w:fill="auto"/>
            <w:vAlign w:val="center"/>
          </w:tcPr>
          <w:p w14:paraId="215213C0" w14:textId="77777777" w:rsidR="002D7CFE" w:rsidRPr="00FF034D" w:rsidRDefault="002D7CFE" w:rsidP="006E3FAC">
            <w:pPr>
              <w:pStyle w:val="InfoBlue"/>
              <w:rPr>
                <w:lang w:val="vi-VN"/>
              </w:rPr>
            </w:pPr>
            <w:r w:rsidRPr="00FF034D">
              <w:rPr>
                <w:lang w:val="vi-VN"/>
              </w:rPr>
              <w:t>Tài khoản</w:t>
            </w:r>
          </w:p>
        </w:tc>
      </w:tr>
      <w:tr w:rsidR="003B7720" w:rsidRPr="00FF034D" w14:paraId="4BD13B2D" w14:textId="77777777" w:rsidTr="009050FC">
        <w:tc>
          <w:tcPr>
            <w:tcW w:w="4680" w:type="dxa"/>
            <w:shd w:val="clear" w:color="auto" w:fill="auto"/>
            <w:vAlign w:val="center"/>
          </w:tcPr>
          <w:p w14:paraId="1C0AC60C" w14:textId="656F0074" w:rsidR="003B7720" w:rsidRPr="00FF034D" w:rsidRDefault="0010044D" w:rsidP="006E3FAC">
            <w:pPr>
              <w:pStyle w:val="InfoBlue"/>
              <w:rPr>
                <w:lang w:val="vi-VN"/>
              </w:rPr>
            </w:pPr>
            <w:r>
              <w:rPr>
                <w:lang w:val="vi-VN"/>
              </w:rPr>
              <w:t>PB</w:t>
            </w:r>
          </w:p>
        </w:tc>
        <w:tc>
          <w:tcPr>
            <w:tcW w:w="4680" w:type="dxa"/>
            <w:shd w:val="clear" w:color="auto" w:fill="auto"/>
            <w:vAlign w:val="center"/>
          </w:tcPr>
          <w:p w14:paraId="645C8117" w14:textId="7CC6F34B" w:rsidR="003B7720" w:rsidRPr="00FF034D" w:rsidRDefault="0010044D" w:rsidP="006E3FAC">
            <w:pPr>
              <w:pStyle w:val="InfoBlue"/>
              <w:rPr>
                <w:lang w:val="vi-VN"/>
              </w:rPr>
            </w:pPr>
            <w:r>
              <w:rPr>
                <w:lang w:val="vi-VN"/>
              </w:rPr>
              <w:t>Phòng ban</w:t>
            </w:r>
          </w:p>
        </w:tc>
      </w:tr>
    </w:tbl>
    <w:p w14:paraId="02AAFC2D" w14:textId="0A1020D9" w:rsidR="00A853A6" w:rsidRPr="001A6750" w:rsidRDefault="009C0A2F" w:rsidP="005006E7">
      <w:pPr>
        <w:pStyle w:val="Heading1"/>
        <w:rPr>
          <w:rFonts w:ascii="Times New Roman" w:hAnsi="Times New Roman"/>
          <w:sz w:val="28"/>
          <w:szCs w:val="28"/>
        </w:rPr>
      </w:pPr>
      <w:bookmarkStart w:id="13" w:name="_Toc57168138"/>
      <w:r w:rsidRPr="00FF034D">
        <w:br w:type="page"/>
      </w:r>
      <w:bookmarkStart w:id="14" w:name="_Toc4439376"/>
      <w:r w:rsidR="00B502F4" w:rsidRPr="001A6750">
        <w:rPr>
          <w:rFonts w:ascii="Times New Roman" w:hAnsi="Times New Roman"/>
          <w:sz w:val="28"/>
          <w:szCs w:val="28"/>
        </w:rPr>
        <w:lastRenderedPageBreak/>
        <w:t>Tổng quan về hệ thống</w:t>
      </w:r>
      <w:bookmarkEnd w:id="13"/>
      <w:bookmarkEnd w:id="14"/>
    </w:p>
    <w:p w14:paraId="32D49C51" w14:textId="77777777" w:rsidR="005D6FDE" w:rsidRDefault="005D6FDE" w:rsidP="0033234E">
      <w:pPr>
        <w:pStyle w:val="StyleHeading2TimesNewRoman12ptLinespacingAtleast1"/>
        <w:rPr>
          <w:lang w:val="en-US"/>
        </w:rPr>
      </w:pPr>
      <w:bookmarkStart w:id="15" w:name="_Toc4439377"/>
      <w:r>
        <w:t>2.1 Mô tả</w:t>
      </w:r>
      <w:bookmarkEnd w:id="15"/>
    </w:p>
    <w:p w14:paraId="152D054A" w14:textId="2535B230" w:rsidR="003A3D6E" w:rsidRPr="003A3D6E" w:rsidRDefault="003A3D6E" w:rsidP="0033234E">
      <w:pPr>
        <w:pStyle w:val="StyleHeading2TimesNewRoman12ptLinespacingAtleast1"/>
        <w:rPr>
          <w:b w:val="0"/>
          <w:lang w:val="en-US"/>
        </w:rPr>
      </w:pPr>
      <w:r>
        <w:rPr>
          <w:b w:val="0"/>
          <w:lang w:val="en-US"/>
        </w:rPr>
        <w:t xml:space="preserve">Hệ thống giúp </w:t>
      </w:r>
      <w:r w:rsidR="00EB1B9B">
        <w:rPr>
          <w:b w:val="0"/>
          <w:lang w:val="en-US"/>
        </w:rPr>
        <w:t>hr quản lý được nhân sự trong công ty một cách hiệu quả hơn.</w:t>
      </w:r>
    </w:p>
    <w:p w14:paraId="397220EE" w14:textId="39ED5D40" w:rsidR="006C5E6D" w:rsidRDefault="00D61AE5" w:rsidP="00671F76">
      <w:pPr>
        <w:pStyle w:val="StyleHeading2TimesNewRoman12ptLinespacingAtleast1"/>
        <w:rPr>
          <w:lang w:val="en-US"/>
        </w:rPr>
      </w:pPr>
      <w:bookmarkStart w:id="16" w:name="_Toc4439378"/>
      <w:r>
        <w:t>2.2</w:t>
      </w:r>
      <w:r w:rsidR="005D6FDE">
        <w:t xml:space="preserve"> Hiện trạng của khách hàng</w:t>
      </w:r>
      <w:bookmarkEnd w:id="16"/>
    </w:p>
    <w:p w14:paraId="1801A206" w14:textId="0DD542F2" w:rsidR="00EB1B9B" w:rsidRPr="00EB1B9B" w:rsidRDefault="00EB1B9B" w:rsidP="00671F76">
      <w:pPr>
        <w:pStyle w:val="StyleHeading2TimesNewRoman12ptLinespacingAtleast1"/>
        <w:rPr>
          <w:b w:val="0"/>
          <w:lang w:val="en-US"/>
        </w:rPr>
      </w:pPr>
      <w:r>
        <w:rPr>
          <w:b w:val="0"/>
          <w:lang w:val="en-US"/>
        </w:rPr>
        <w:t>Công ty có 5 phòng ban, khoảng 100 người</w:t>
      </w:r>
      <w:r w:rsidR="004911BD">
        <w:rPr>
          <w:b w:val="0"/>
          <w:lang w:val="en-US"/>
        </w:rPr>
        <w:t xml:space="preserve"> chưa có phần mềm quản lý nhân sự</w:t>
      </w:r>
    </w:p>
    <w:p w14:paraId="01CE78EB" w14:textId="4B647CBB" w:rsidR="00FA0163" w:rsidRPr="00FF034D" w:rsidRDefault="00D61AE5" w:rsidP="0033234E">
      <w:pPr>
        <w:pStyle w:val="StyleHeading2TimesNewRoman12ptLinespacingAtleast1"/>
      </w:pPr>
      <w:bookmarkStart w:id="17" w:name="_Toc4439379"/>
      <w:r>
        <w:t>2.3</w:t>
      </w:r>
      <w:r w:rsidR="00D54E6E">
        <w:t xml:space="preserve"> </w:t>
      </w:r>
      <w:r w:rsidR="00FA0163" w:rsidRPr="00FF034D">
        <w:t>Yêu cầu nghiệp vụ</w:t>
      </w:r>
      <w:bookmarkEnd w:id="17"/>
    </w:p>
    <w:p w14:paraId="4FC511C7" w14:textId="04AEFF69" w:rsidR="000A7442" w:rsidRPr="00D2712C" w:rsidRDefault="1C53A172" w:rsidP="008E7858">
      <w:pPr>
        <w:pStyle w:val="BodyText"/>
        <w:jc w:val="left"/>
        <w:rPr>
          <w:b/>
          <w:i w:val="0"/>
          <w:sz w:val="26"/>
          <w:szCs w:val="26"/>
          <w:lang w:val="vi-VN"/>
        </w:rPr>
      </w:pPr>
      <w:r w:rsidRPr="00D2712C">
        <w:rPr>
          <w:b/>
          <w:i w:val="0"/>
          <w:sz w:val="26"/>
          <w:szCs w:val="26"/>
          <w:lang w:val="vi-VN"/>
        </w:rPr>
        <w:t xml:space="preserve">BR1: </w:t>
      </w:r>
      <w:r w:rsidRPr="00D2712C">
        <w:rPr>
          <w:i w:val="0"/>
          <w:sz w:val="26"/>
          <w:szCs w:val="26"/>
          <w:lang w:val="vi-VN"/>
        </w:rPr>
        <w:t>Đăng nhập</w:t>
      </w:r>
    </w:p>
    <w:p w14:paraId="5647EEEF" w14:textId="13412657" w:rsidR="000A7442" w:rsidRPr="00D2712C" w:rsidRDefault="000A7442" w:rsidP="008E7858">
      <w:pPr>
        <w:pStyle w:val="BodyText"/>
        <w:jc w:val="left"/>
        <w:rPr>
          <w:i w:val="0"/>
          <w:sz w:val="26"/>
          <w:szCs w:val="26"/>
          <w:lang w:val="vi-VN"/>
        </w:rPr>
      </w:pPr>
      <w:r w:rsidRPr="00D2712C">
        <w:rPr>
          <w:b/>
          <w:i w:val="0"/>
          <w:sz w:val="26"/>
          <w:szCs w:val="26"/>
          <w:lang w:val="vi-VN"/>
        </w:rPr>
        <w:t xml:space="preserve">BR1.1: </w:t>
      </w:r>
      <w:r w:rsidRPr="00D2712C">
        <w:rPr>
          <w:i w:val="0"/>
          <w:sz w:val="26"/>
          <w:szCs w:val="26"/>
          <w:lang w:val="vi-VN"/>
        </w:rPr>
        <w:t xml:space="preserve">Hệ thống cho phép đăng nhập tài khoản vào hệ thống. Trên giao diện website. </w:t>
      </w:r>
    </w:p>
    <w:p w14:paraId="68102E17" w14:textId="77777777" w:rsidR="000A7442" w:rsidRPr="00D2712C" w:rsidRDefault="000A7442" w:rsidP="008E7858">
      <w:pPr>
        <w:pStyle w:val="BodyText"/>
        <w:jc w:val="left"/>
        <w:rPr>
          <w:i w:val="0"/>
          <w:sz w:val="26"/>
          <w:szCs w:val="26"/>
          <w:lang w:val="vi-VN"/>
        </w:rPr>
      </w:pPr>
    </w:p>
    <w:p w14:paraId="69017BA7" w14:textId="057413B7" w:rsidR="00FE57FF" w:rsidRPr="00D2712C" w:rsidRDefault="1C53A172" w:rsidP="008E7858">
      <w:pPr>
        <w:pStyle w:val="BodyText"/>
        <w:jc w:val="left"/>
        <w:rPr>
          <w:b/>
          <w:i w:val="0"/>
          <w:sz w:val="26"/>
          <w:szCs w:val="26"/>
          <w:lang w:val="vi-VN"/>
        </w:rPr>
      </w:pPr>
      <w:r w:rsidRPr="00D2712C">
        <w:rPr>
          <w:b/>
          <w:i w:val="0"/>
          <w:sz w:val="26"/>
          <w:szCs w:val="26"/>
          <w:lang w:val="vi-VN"/>
        </w:rPr>
        <w:t xml:space="preserve">BR2: </w:t>
      </w:r>
      <w:r w:rsidRPr="00D2712C">
        <w:rPr>
          <w:i w:val="0"/>
          <w:sz w:val="26"/>
          <w:szCs w:val="26"/>
          <w:lang w:val="vi-VN"/>
        </w:rPr>
        <w:t>Quản lý nhân viên</w:t>
      </w:r>
    </w:p>
    <w:p w14:paraId="78F19CEB" w14:textId="0DE4805D" w:rsidR="00661DAA" w:rsidRPr="00D2712C" w:rsidRDefault="000A7442" w:rsidP="008E7858">
      <w:pPr>
        <w:pStyle w:val="BodyText"/>
        <w:jc w:val="left"/>
        <w:rPr>
          <w:i w:val="0"/>
          <w:sz w:val="26"/>
          <w:szCs w:val="26"/>
          <w:lang w:val="vi-VN"/>
        </w:rPr>
      </w:pPr>
      <w:r w:rsidRPr="00D2712C">
        <w:rPr>
          <w:b/>
          <w:i w:val="0"/>
          <w:sz w:val="26"/>
          <w:szCs w:val="26"/>
          <w:lang w:val="vi-VN"/>
        </w:rPr>
        <w:t>BR2</w:t>
      </w:r>
      <w:r w:rsidR="00FE57FF" w:rsidRPr="00D2712C">
        <w:rPr>
          <w:b/>
          <w:i w:val="0"/>
          <w:sz w:val="26"/>
          <w:szCs w:val="26"/>
          <w:lang w:val="vi-VN"/>
        </w:rPr>
        <w:t>.1:</w:t>
      </w:r>
      <w:r w:rsidR="00FE57FF" w:rsidRPr="00D2712C">
        <w:rPr>
          <w:i w:val="0"/>
          <w:sz w:val="26"/>
          <w:szCs w:val="26"/>
          <w:lang w:val="vi-VN"/>
        </w:rPr>
        <w:t xml:space="preserve"> HT cho phép quản lý thông tin NV làm việc trong </w:t>
      </w:r>
      <w:r w:rsidRPr="00D2712C">
        <w:rPr>
          <w:i w:val="0"/>
          <w:sz w:val="26"/>
          <w:szCs w:val="26"/>
          <w:lang w:val="vi-VN"/>
        </w:rPr>
        <w:t>công ty</w:t>
      </w:r>
      <w:bookmarkEnd w:id="2"/>
      <w:bookmarkEnd w:id="3"/>
      <w:bookmarkEnd w:id="4"/>
      <w:bookmarkEnd w:id="5"/>
      <w:bookmarkEnd w:id="6"/>
    </w:p>
    <w:p w14:paraId="32F4A796" w14:textId="7FC8901E" w:rsidR="001A6750" w:rsidRPr="00D2712C" w:rsidRDefault="1C53A172" w:rsidP="008E7858">
      <w:pPr>
        <w:pStyle w:val="BodyText"/>
        <w:jc w:val="left"/>
        <w:rPr>
          <w:i w:val="0"/>
          <w:sz w:val="26"/>
          <w:szCs w:val="26"/>
          <w:lang w:val="vi-VN"/>
        </w:rPr>
      </w:pPr>
      <w:r w:rsidRPr="00D2712C">
        <w:rPr>
          <w:b/>
          <w:i w:val="0"/>
          <w:sz w:val="26"/>
          <w:szCs w:val="26"/>
          <w:lang w:val="vi-VN"/>
        </w:rPr>
        <w:t xml:space="preserve">BR2.2: </w:t>
      </w:r>
      <w:r w:rsidRPr="00D2712C">
        <w:rPr>
          <w:i w:val="0"/>
          <w:sz w:val="26"/>
          <w:szCs w:val="26"/>
          <w:lang w:val="vi-VN"/>
        </w:rPr>
        <w:t>Hệ thống cho phép quản lý hoạt động của nhân viên</w:t>
      </w:r>
    </w:p>
    <w:p w14:paraId="27CAD0C3" w14:textId="493FA484" w:rsidR="1C53A172" w:rsidRPr="00D2712C" w:rsidRDefault="1C53A172" w:rsidP="008E7858">
      <w:pPr>
        <w:pStyle w:val="BodyText"/>
        <w:jc w:val="left"/>
        <w:rPr>
          <w:i w:val="0"/>
          <w:sz w:val="26"/>
          <w:szCs w:val="26"/>
          <w:lang w:val="vi-VN"/>
        </w:rPr>
      </w:pPr>
    </w:p>
    <w:p w14:paraId="1C302133" w14:textId="1DF6A674" w:rsidR="1C53A172" w:rsidRPr="00D2712C" w:rsidRDefault="1C53A172" w:rsidP="008E7858">
      <w:pPr>
        <w:pStyle w:val="BodyText"/>
        <w:jc w:val="left"/>
        <w:rPr>
          <w:i w:val="0"/>
          <w:sz w:val="26"/>
          <w:szCs w:val="26"/>
          <w:lang w:val="vi-VN"/>
        </w:rPr>
      </w:pPr>
      <w:r w:rsidRPr="00D2712C">
        <w:rPr>
          <w:b/>
          <w:i w:val="0"/>
          <w:sz w:val="26"/>
          <w:szCs w:val="26"/>
          <w:lang w:val="vi-VN"/>
        </w:rPr>
        <w:t xml:space="preserve">BR3: </w:t>
      </w:r>
      <w:r w:rsidRPr="00D2712C">
        <w:rPr>
          <w:i w:val="0"/>
          <w:sz w:val="26"/>
          <w:szCs w:val="26"/>
          <w:lang w:val="vi-VN"/>
        </w:rPr>
        <w:t>Quản lý phòng ban</w:t>
      </w:r>
    </w:p>
    <w:p w14:paraId="071367C9" w14:textId="77777777" w:rsidR="001A6750" w:rsidRPr="008E7858" w:rsidRDefault="001A6750" w:rsidP="00E670A2">
      <w:pPr>
        <w:pStyle w:val="BodyText"/>
        <w:rPr>
          <w:i w:val="0"/>
          <w:lang w:val="vi-VN"/>
        </w:rPr>
      </w:pPr>
    </w:p>
    <w:p w14:paraId="0EDEE5C9" w14:textId="3B6AF3B9" w:rsidR="001A6750" w:rsidRPr="008F055B" w:rsidRDefault="1C53A172" w:rsidP="1C53A172">
      <w:pPr>
        <w:jc w:val="both"/>
        <w:rPr>
          <w:rFonts w:ascii="Times New Roman" w:hAnsi="Times New Roman"/>
          <w:b/>
          <w:bCs/>
          <w:sz w:val="26"/>
          <w:szCs w:val="26"/>
          <w:lang w:val="vi-VN"/>
        </w:rPr>
      </w:pPr>
      <w:r w:rsidRPr="1C53A172">
        <w:rPr>
          <w:rFonts w:ascii="Times New Roman" w:hAnsi="Times New Roman"/>
          <w:b/>
          <w:bCs/>
          <w:sz w:val="26"/>
          <w:szCs w:val="26"/>
          <w:lang w:val="vi-VN"/>
        </w:rPr>
        <w:t xml:space="preserve">BR4: </w:t>
      </w:r>
      <w:r w:rsidRPr="1C53A172">
        <w:rPr>
          <w:rFonts w:ascii="Times New Roman" w:hAnsi="Times New Roman"/>
          <w:sz w:val="26"/>
          <w:szCs w:val="26"/>
          <w:lang w:val="vi-VN"/>
        </w:rPr>
        <w:t>Quản lý tài khoản</w:t>
      </w:r>
    </w:p>
    <w:p w14:paraId="1822151B" w14:textId="5B694412" w:rsidR="001A6750" w:rsidRPr="008F055B"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 xml:space="preserve">BR4.1: </w:t>
      </w:r>
      <w:r w:rsidRPr="1C53A172">
        <w:rPr>
          <w:rFonts w:ascii="Times New Roman" w:hAnsi="Times New Roman"/>
          <w:sz w:val="26"/>
          <w:szCs w:val="26"/>
          <w:lang w:val="vi-VN"/>
        </w:rPr>
        <w:t>Hệ thống cho phép xem danh sách tài khoản, quản lý thông tin tài khoản được phép truy cập vào hệ thống.</w:t>
      </w:r>
    </w:p>
    <w:p w14:paraId="2A78B113" w14:textId="41EF9E44" w:rsidR="001A6750" w:rsidRDefault="001A6750" w:rsidP="00E670A2">
      <w:pPr>
        <w:pStyle w:val="BodyText"/>
        <w:rPr>
          <w:lang w:val="vi-VN"/>
        </w:rPr>
      </w:pPr>
    </w:p>
    <w:p w14:paraId="40A1049A" w14:textId="129CD1CC"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BR5: </w:t>
      </w:r>
      <w:r w:rsidRPr="1C53A172">
        <w:rPr>
          <w:rFonts w:ascii="Times New Roman" w:hAnsi="Times New Roman"/>
          <w:sz w:val="26"/>
          <w:szCs w:val="26"/>
          <w:lang w:val="vi-VN"/>
        </w:rPr>
        <w:t xml:space="preserve">Quản lý </w:t>
      </w:r>
      <w:r w:rsidR="00D2712C">
        <w:rPr>
          <w:rFonts w:ascii="Times New Roman" w:hAnsi="Times New Roman"/>
          <w:sz w:val="26"/>
          <w:szCs w:val="26"/>
        </w:rPr>
        <w:t>ngày nghỉ</w:t>
      </w:r>
    </w:p>
    <w:p w14:paraId="7C3A6707" w14:textId="7D3B0F5C" w:rsidR="00CC0E65" w:rsidRPr="00D2712C" w:rsidRDefault="008A39B4" w:rsidP="00CC0E65">
      <w:pPr>
        <w:jc w:val="both"/>
        <w:rPr>
          <w:rFonts w:ascii="Times New Roman" w:hAnsi="Times New Roman"/>
          <w:sz w:val="26"/>
          <w:szCs w:val="26"/>
        </w:rPr>
      </w:pPr>
      <w:r w:rsidRPr="008F055B">
        <w:rPr>
          <w:rFonts w:ascii="Times New Roman" w:hAnsi="Times New Roman"/>
          <w:b/>
          <w:sz w:val="26"/>
          <w:szCs w:val="26"/>
          <w:lang w:val="vi-VN"/>
        </w:rPr>
        <w:t>BR</w:t>
      </w:r>
      <w:r>
        <w:rPr>
          <w:rFonts w:ascii="Times New Roman" w:hAnsi="Times New Roman"/>
          <w:b/>
          <w:sz w:val="26"/>
          <w:szCs w:val="26"/>
          <w:lang w:val="vi-VN"/>
        </w:rPr>
        <w:t>5</w:t>
      </w:r>
      <w:r w:rsidR="00CC0E65" w:rsidRPr="008F055B">
        <w:rPr>
          <w:rFonts w:ascii="Times New Roman" w:hAnsi="Times New Roman"/>
          <w:b/>
          <w:sz w:val="26"/>
          <w:szCs w:val="26"/>
          <w:lang w:val="vi-VN"/>
        </w:rPr>
        <w:t xml:space="preserve">.1: </w:t>
      </w:r>
      <w:r w:rsidR="00CC0E65" w:rsidRPr="008F055B">
        <w:rPr>
          <w:rFonts w:ascii="Times New Roman" w:hAnsi="Times New Roman"/>
          <w:sz w:val="26"/>
          <w:szCs w:val="26"/>
          <w:lang w:val="vi-VN"/>
        </w:rPr>
        <w:t>Hệ thống cho phép</w:t>
      </w:r>
      <w:r w:rsidR="00CC0E65">
        <w:rPr>
          <w:rFonts w:ascii="Times New Roman" w:hAnsi="Times New Roman"/>
          <w:sz w:val="26"/>
          <w:szCs w:val="26"/>
          <w:lang w:val="vi-VN"/>
        </w:rPr>
        <w:t xml:space="preserve"> </w:t>
      </w:r>
      <w:r w:rsidR="00D2712C">
        <w:rPr>
          <w:rFonts w:ascii="Times New Roman" w:hAnsi="Times New Roman"/>
          <w:sz w:val="26"/>
          <w:szCs w:val="26"/>
        </w:rPr>
        <w:t xml:space="preserve">quản lý </w:t>
      </w:r>
      <w:r w:rsidR="00CC0E65">
        <w:rPr>
          <w:rFonts w:ascii="Times New Roman" w:hAnsi="Times New Roman"/>
          <w:sz w:val="26"/>
          <w:szCs w:val="26"/>
          <w:lang w:val="vi-VN"/>
        </w:rPr>
        <w:t xml:space="preserve">thông tin </w:t>
      </w:r>
      <w:r w:rsidR="00D2712C">
        <w:rPr>
          <w:rFonts w:ascii="Times New Roman" w:hAnsi="Times New Roman"/>
          <w:sz w:val="26"/>
          <w:szCs w:val="26"/>
        </w:rPr>
        <w:t>đơn xin nghỉ của nhân viên</w:t>
      </w:r>
    </w:p>
    <w:p w14:paraId="678F64A3" w14:textId="0C4FD611" w:rsidR="00CC0E65"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BR5.2:</w:t>
      </w:r>
      <w:r w:rsidRPr="1C53A172">
        <w:rPr>
          <w:rFonts w:ascii="Times New Roman" w:hAnsi="Times New Roman"/>
          <w:sz w:val="26"/>
          <w:szCs w:val="26"/>
          <w:lang w:val="vi-VN"/>
        </w:rPr>
        <w:t xml:space="preserve"> HT cho phép </w:t>
      </w:r>
      <w:r w:rsidR="00D2712C">
        <w:rPr>
          <w:rFonts w:ascii="Times New Roman" w:hAnsi="Times New Roman"/>
          <w:sz w:val="26"/>
          <w:szCs w:val="26"/>
        </w:rPr>
        <w:t>chấp nhận hoặc từ chối đơn xin nghỉ của nhân viên</w:t>
      </w:r>
      <w:r w:rsidRPr="1C53A172">
        <w:rPr>
          <w:rFonts w:ascii="Times New Roman" w:hAnsi="Times New Roman"/>
          <w:sz w:val="26"/>
          <w:szCs w:val="26"/>
          <w:lang w:val="vi-VN"/>
        </w:rPr>
        <w:t>.</w:t>
      </w:r>
    </w:p>
    <w:p w14:paraId="4384DAE6" w14:textId="66F60E0E" w:rsidR="00CC0E65" w:rsidRDefault="00CC0E65" w:rsidP="1C53A172">
      <w:pPr>
        <w:jc w:val="both"/>
        <w:rPr>
          <w:rFonts w:ascii="Times New Roman" w:hAnsi="Times New Roman"/>
          <w:sz w:val="26"/>
          <w:szCs w:val="26"/>
          <w:lang w:val="vi-VN"/>
        </w:rPr>
      </w:pPr>
    </w:p>
    <w:p w14:paraId="63B993E4" w14:textId="3E13644E"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BR6: </w:t>
      </w:r>
      <w:r w:rsidRPr="1C53A172">
        <w:rPr>
          <w:rFonts w:ascii="Times New Roman" w:hAnsi="Times New Roman"/>
          <w:sz w:val="26"/>
          <w:szCs w:val="26"/>
          <w:lang w:val="vi-VN"/>
        </w:rPr>
        <w:t xml:space="preserve">Quản lý </w:t>
      </w:r>
      <w:r w:rsidR="007A4AF8">
        <w:rPr>
          <w:rFonts w:ascii="Times New Roman" w:hAnsi="Times New Roman"/>
          <w:sz w:val="26"/>
          <w:szCs w:val="26"/>
        </w:rPr>
        <w:t>hợp đồng</w:t>
      </w:r>
    </w:p>
    <w:p w14:paraId="4DF6AA88" w14:textId="40369AB7" w:rsidR="00CC0E65" w:rsidRDefault="00CC0E65" w:rsidP="1C53A172">
      <w:pPr>
        <w:jc w:val="both"/>
        <w:rPr>
          <w:rFonts w:ascii="Times New Roman" w:hAnsi="Times New Roman"/>
          <w:sz w:val="26"/>
          <w:szCs w:val="26"/>
          <w:lang w:val="vi-VN"/>
        </w:rPr>
      </w:pPr>
    </w:p>
    <w:p w14:paraId="0E265F68" w14:textId="167F03F8" w:rsidR="00CC0E65" w:rsidRPr="00D2712C"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BR7: </w:t>
      </w:r>
      <w:r w:rsidR="008061F0">
        <w:rPr>
          <w:rFonts w:ascii="Times New Roman" w:hAnsi="Times New Roman"/>
          <w:sz w:val="26"/>
          <w:szCs w:val="26"/>
        </w:rPr>
        <w:t>Khen thưởng và kỷ luật</w:t>
      </w:r>
      <w:r w:rsidR="00D2712C">
        <w:rPr>
          <w:rFonts w:ascii="Times New Roman" w:hAnsi="Times New Roman"/>
          <w:sz w:val="26"/>
          <w:szCs w:val="26"/>
        </w:rPr>
        <w:t xml:space="preserve"> </w:t>
      </w:r>
    </w:p>
    <w:p w14:paraId="2F9F1596" w14:textId="77777777" w:rsidR="00CC0E65" w:rsidRPr="008F055B" w:rsidRDefault="00CC0E65" w:rsidP="00E670A2">
      <w:pPr>
        <w:pStyle w:val="BodyText"/>
        <w:rPr>
          <w:lang w:val="vi-VN"/>
        </w:rPr>
      </w:pPr>
    </w:p>
    <w:p w14:paraId="0E0DD98C" w14:textId="0F5772B5" w:rsidR="00CC0E65" w:rsidRPr="008061F0"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BR8: </w:t>
      </w:r>
      <w:r w:rsidR="008061F0">
        <w:rPr>
          <w:rFonts w:ascii="Times New Roman" w:hAnsi="Times New Roman"/>
          <w:sz w:val="26"/>
          <w:szCs w:val="26"/>
        </w:rPr>
        <w:t>Quản lý thông tin cá nhân</w:t>
      </w:r>
    </w:p>
    <w:p w14:paraId="6DC7A811" w14:textId="77777777" w:rsidR="00CC0E65" w:rsidRDefault="00CC0E65" w:rsidP="00E670A2">
      <w:pPr>
        <w:pStyle w:val="BodyText"/>
        <w:rPr>
          <w:lang w:val="vi-VN"/>
        </w:rPr>
      </w:pPr>
    </w:p>
    <w:p w14:paraId="09E53840" w14:textId="0B091653" w:rsidR="00CC0E65" w:rsidRPr="004C6AE4"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BR9: </w:t>
      </w:r>
      <w:r w:rsidR="004C6AE4">
        <w:rPr>
          <w:rFonts w:ascii="Times New Roman" w:hAnsi="Times New Roman"/>
          <w:sz w:val="26"/>
          <w:szCs w:val="26"/>
        </w:rPr>
        <w:t>Xin nghỉ phép</w:t>
      </w:r>
    </w:p>
    <w:p w14:paraId="490074D1" w14:textId="619859E6" w:rsidR="1C53A172" w:rsidRDefault="1C53A172" w:rsidP="1C53A172">
      <w:pPr>
        <w:jc w:val="both"/>
        <w:rPr>
          <w:rFonts w:ascii="Times New Roman" w:hAnsi="Times New Roman"/>
          <w:sz w:val="26"/>
          <w:szCs w:val="26"/>
          <w:lang w:val="vi-VN"/>
        </w:rPr>
      </w:pPr>
    </w:p>
    <w:p w14:paraId="0B203607" w14:textId="436180AE" w:rsidR="00CC0E65" w:rsidRPr="008A39B4" w:rsidRDefault="1C53A172" w:rsidP="1C53A172">
      <w:pPr>
        <w:jc w:val="both"/>
        <w:rPr>
          <w:rFonts w:ascii="Times New Roman" w:hAnsi="Times New Roman"/>
          <w:b/>
          <w:bCs/>
          <w:sz w:val="26"/>
          <w:szCs w:val="26"/>
        </w:rPr>
      </w:pPr>
      <w:r w:rsidRPr="1C53A172">
        <w:rPr>
          <w:rFonts w:ascii="Times New Roman" w:hAnsi="Times New Roman"/>
          <w:b/>
          <w:bCs/>
          <w:sz w:val="26"/>
          <w:szCs w:val="26"/>
        </w:rPr>
        <w:t xml:space="preserve">BR10: </w:t>
      </w:r>
      <w:r w:rsidR="00527B94">
        <w:rPr>
          <w:rFonts w:ascii="Times New Roman" w:hAnsi="Times New Roman"/>
          <w:sz w:val="26"/>
          <w:szCs w:val="26"/>
        </w:rPr>
        <w:t xml:space="preserve">Xem </w:t>
      </w:r>
      <w:r w:rsidR="007A4AF8">
        <w:rPr>
          <w:rFonts w:ascii="Times New Roman" w:hAnsi="Times New Roman"/>
          <w:sz w:val="26"/>
          <w:szCs w:val="26"/>
        </w:rPr>
        <w:t>thưởng và kỷ luật</w:t>
      </w:r>
    </w:p>
    <w:p w14:paraId="0B062E6C" w14:textId="61E487CB" w:rsidR="00CC0E65" w:rsidRDefault="00CC0E65" w:rsidP="00EA3193">
      <w:pPr>
        <w:pStyle w:val="BodyText"/>
        <w:jc w:val="left"/>
      </w:pPr>
    </w:p>
    <w:p w14:paraId="067AF71C" w14:textId="54A1444C" w:rsidR="008A39B4" w:rsidRPr="00527B94"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BR11: </w:t>
      </w:r>
      <w:r w:rsidR="00527B94">
        <w:rPr>
          <w:rFonts w:ascii="Times New Roman" w:hAnsi="Times New Roman"/>
          <w:sz w:val="26"/>
          <w:szCs w:val="26"/>
        </w:rPr>
        <w:t>Thống kê</w:t>
      </w:r>
    </w:p>
    <w:p w14:paraId="3F30D03A" w14:textId="77777777" w:rsidR="007A4AF8" w:rsidRDefault="007A4AF8">
      <w:pPr>
        <w:rPr>
          <w:rFonts w:ascii="Times New Roman" w:hAnsi="Times New Roman"/>
          <w:sz w:val="26"/>
          <w:szCs w:val="26"/>
        </w:rPr>
      </w:pPr>
    </w:p>
    <w:p w14:paraId="4EB12420" w14:textId="03980027" w:rsidR="007A4AF8" w:rsidRPr="00527B94" w:rsidRDefault="007A4AF8" w:rsidP="007A4AF8">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2</w:t>
      </w:r>
      <w:r w:rsidRPr="1C53A172">
        <w:rPr>
          <w:rFonts w:ascii="Times New Roman" w:hAnsi="Times New Roman"/>
          <w:b/>
          <w:bCs/>
          <w:sz w:val="26"/>
          <w:szCs w:val="26"/>
          <w:lang w:val="vi-VN"/>
        </w:rPr>
        <w:t xml:space="preserve">: </w:t>
      </w:r>
      <w:r>
        <w:rPr>
          <w:rFonts w:ascii="Times New Roman" w:hAnsi="Times New Roman"/>
          <w:sz w:val="26"/>
          <w:szCs w:val="26"/>
        </w:rPr>
        <w:t>Xem thông tin hợp đồng</w:t>
      </w:r>
    </w:p>
    <w:p w14:paraId="73DA71BB" w14:textId="77777777" w:rsidR="0068394A" w:rsidRDefault="0068394A">
      <w:pPr>
        <w:rPr>
          <w:rFonts w:ascii="Times New Roman" w:hAnsi="Times New Roman"/>
          <w:sz w:val="26"/>
          <w:szCs w:val="26"/>
        </w:rPr>
      </w:pPr>
    </w:p>
    <w:p w14:paraId="0161942F" w14:textId="0694E96D"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3</w:t>
      </w:r>
      <w:r w:rsidRPr="1C53A172">
        <w:rPr>
          <w:rFonts w:ascii="Times New Roman" w:hAnsi="Times New Roman"/>
          <w:b/>
          <w:bCs/>
          <w:sz w:val="26"/>
          <w:szCs w:val="26"/>
          <w:lang w:val="vi-VN"/>
        </w:rPr>
        <w:t xml:space="preserve">: </w:t>
      </w:r>
      <w:r>
        <w:rPr>
          <w:rFonts w:ascii="Times New Roman" w:hAnsi="Times New Roman"/>
          <w:sz w:val="26"/>
          <w:szCs w:val="26"/>
        </w:rPr>
        <w:t>Gửi mail</w:t>
      </w:r>
    </w:p>
    <w:p w14:paraId="243389EF" w14:textId="77777777" w:rsidR="0068394A" w:rsidRDefault="0068394A">
      <w:pPr>
        <w:rPr>
          <w:rFonts w:ascii="Times New Roman" w:hAnsi="Times New Roman"/>
          <w:sz w:val="26"/>
          <w:szCs w:val="26"/>
        </w:rPr>
      </w:pPr>
    </w:p>
    <w:p w14:paraId="683F5CA1" w14:textId="68B62EC3"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4</w:t>
      </w:r>
      <w:r w:rsidRPr="1C53A172">
        <w:rPr>
          <w:rFonts w:ascii="Times New Roman" w:hAnsi="Times New Roman"/>
          <w:b/>
          <w:bCs/>
          <w:sz w:val="26"/>
          <w:szCs w:val="26"/>
          <w:lang w:val="vi-VN"/>
        </w:rPr>
        <w:t xml:space="preserve">: </w:t>
      </w:r>
      <w:r>
        <w:rPr>
          <w:rFonts w:ascii="Times New Roman" w:hAnsi="Times New Roman"/>
          <w:sz w:val="26"/>
          <w:szCs w:val="26"/>
        </w:rPr>
        <w:t>Đổi mật khẩu</w:t>
      </w:r>
    </w:p>
    <w:p w14:paraId="72EF9A9A" w14:textId="07B0FD91" w:rsidR="00527B94" w:rsidRDefault="00527B94">
      <w:pPr>
        <w:rPr>
          <w:rFonts w:ascii="Times New Roman" w:hAnsi="Times New Roman"/>
          <w:sz w:val="26"/>
          <w:szCs w:val="26"/>
          <w:lang w:val="vi-VN"/>
        </w:rPr>
      </w:pPr>
      <w:r>
        <w:rPr>
          <w:rFonts w:ascii="Times New Roman" w:hAnsi="Times New Roman"/>
          <w:sz w:val="26"/>
          <w:szCs w:val="26"/>
          <w:lang w:val="vi-VN"/>
        </w:rPr>
        <w:br w:type="page"/>
      </w:r>
    </w:p>
    <w:p w14:paraId="2BFC6191" w14:textId="77777777" w:rsidR="006C5E6D" w:rsidRPr="00527B94" w:rsidRDefault="006C5E6D" w:rsidP="00527B94">
      <w:pPr>
        <w:jc w:val="both"/>
        <w:rPr>
          <w:rFonts w:ascii="Times New Roman" w:hAnsi="Times New Roman"/>
          <w:sz w:val="26"/>
          <w:szCs w:val="26"/>
        </w:rPr>
      </w:pPr>
    </w:p>
    <w:p w14:paraId="5788A862" w14:textId="5F31C09B" w:rsidR="1033395E" w:rsidRDefault="1033395E" w:rsidP="1033395E">
      <w:pPr>
        <w:pStyle w:val="StyleHeading2TimesNewRoman12ptLinespacingAtleast1"/>
        <w:rPr>
          <w:szCs w:val="26"/>
        </w:rPr>
      </w:pPr>
      <w:bookmarkStart w:id="18" w:name="_Toc4439380"/>
      <w:r>
        <w:t xml:space="preserve">2.4 Mô hình hóa các quy trình </w:t>
      </w:r>
      <w:r w:rsidRPr="008F055B">
        <w:rPr>
          <w:szCs w:val="26"/>
        </w:rPr>
        <w:t xml:space="preserve">nghiệp vụ </w:t>
      </w:r>
      <w:r w:rsidR="00D96CA8">
        <w:rPr>
          <w:szCs w:val="26"/>
        </w:rPr>
        <w:t>chinh</w:t>
      </w:r>
      <w:bookmarkEnd w:id="18"/>
    </w:p>
    <w:p w14:paraId="4FAC1235" w14:textId="53C0A249" w:rsidR="00D96CA8" w:rsidRDefault="00D96CA8" w:rsidP="1033395E">
      <w:pPr>
        <w:pStyle w:val="StyleHeading2TimesNewRoman12ptLinespacingAtleast1"/>
        <w:rPr>
          <w:szCs w:val="26"/>
        </w:rPr>
      </w:pPr>
      <w:bookmarkStart w:id="19" w:name="_Toc4439249"/>
      <w:bookmarkStart w:id="20" w:name="_Toc4439381"/>
      <w:r w:rsidRPr="00D96CA8">
        <w:rPr>
          <w:szCs w:val="26"/>
        </w:rPr>
        <w:t>Quy trình đăng nhập</w:t>
      </w:r>
      <w:bookmarkEnd w:id="19"/>
      <w:bookmarkEnd w:id="20"/>
    </w:p>
    <w:p w14:paraId="5BA92F3F"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B1: </w:t>
      </w:r>
      <w:r w:rsidRPr="00D96CA8">
        <w:rPr>
          <w:rFonts w:ascii="Times New Roman" w:hAnsi="Times New Roman"/>
          <w:sz w:val="28"/>
          <w:szCs w:val="28"/>
          <w:lang w:val="vi-VN"/>
        </w:rPr>
        <w:t>Người dùng mở phần mềm</w:t>
      </w:r>
    </w:p>
    <w:p w14:paraId="048668BF" w14:textId="77777777" w:rsidR="00D96CA8" w:rsidRPr="00D96CA8" w:rsidRDefault="00D96CA8" w:rsidP="0042753D">
      <w:pPr>
        <w:pStyle w:val="ListParagraph"/>
        <w:numPr>
          <w:ilvl w:val="0"/>
          <w:numId w:val="14"/>
        </w:numPr>
        <w:spacing w:after="200"/>
        <w:ind w:left="709" w:hanging="283"/>
        <w:jc w:val="both"/>
        <w:rPr>
          <w:rFonts w:ascii="Times New Roman" w:hAnsi="Times New Roman"/>
          <w:sz w:val="28"/>
          <w:szCs w:val="28"/>
          <w:lang w:val="vi-VN"/>
        </w:rPr>
      </w:pPr>
      <w:r w:rsidRPr="00D96CA8">
        <w:rPr>
          <w:rFonts w:ascii="Times New Roman" w:hAnsi="Times New Roman"/>
          <w:b/>
          <w:sz w:val="28"/>
          <w:szCs w:val="28"/>
          <w:lang w:val="vi-VN"/>
        </w:rPr>
        <w:t xml:space="preserve">B2: </w:t>
      </w:r>
      <w:r w:rsidRPr="00D96CA8">
        <w:rPr>
          <w:rFonts w:ascii="Times New Roman" w:hAnsi="Times New Roman"/>
          <w:sz w:val="28"/>
          <w:szCs w:val="28"/>
          <w:lang w:val="vi-VN"/>
        </w:rPr>
        <w:t>Hệ thống hiển thị màn hình đăng nhập</w:t>
      </w:r>
    </w:p>
    <w:p w14:paraId="336D073B"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B3: </w:t>
      </w:r>
      <w:r w:rsidRPr="00D96CA8">
        <w:rPr>
          <w:rFonts w:ascii="Times New Roman" w:hAnsi="Times New Roman"/>
          <w:sz w:val="28"/>
          <w:szCs w:val="28"/>
          <w:lang w:val="vi-VN"/>
        </w:rPr>
        <w:t>Người dùng nhập thông tin</w:t>
      </w:r>
    </w:p>
    <w:p w14:paraId="78BB43D6" w14:textId="77777777" w:rsidR="00D96CA8" w:rsidRPr="00D96CA8" w:rsidRDefault="00D96CA8" w:rsidP="00D96CA8">
      <w:pPr>
        <w:pStyle w:val="ListParagraph"/>
        <w:jc w:val="both"/>
        <w:rPr>
          <w:rFonts w:ascii="Times New Roman" w:hAnsi="Times New Roman"/>
          <w:b/>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Lỗi thì quay lại </w:t>
      </w:r>
      <w:r w:rsidRPr="00D96CA8">
        <w:rPr>
          <w:rFonts w:ascii="Times New Roman" w:hAnsi="Times New Roman"/>
          <w:b/>
          <w:sz w:val="28"/>
          <w:szCs w:val="28"/>
          <w:lang w:val="vi-VN"/>
        </w:rPr>
        <w:t>B2</w:t>
      </w:r>
    </w:p>
    <w:p w14:paraId="43266E0A" w14:textId="77777777" w:rsidR="00D96CA8" w:rsidRPr="00D96CA8" w:rsidRDefault="00D96CA8" w:rsidP="00D96CA8">
      <w:pPr>
        <w:pStyle w:val="ListParagraph"/>
        <w:jc w:val="both"/>
        <w:rPr>
          <w:rFonts w:ascii="Times New Roman" w:hAnsi="Times New Roman"/>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Không lỗi tiến đến </w:t>
      </w:r>
      <w:r w:rsidRPr="00D96CA8">
        <w:rPr>
          <w:rFonts w:ascii="Times New Roman" w:hAnsi="Times New Roman"/>
          <w:b/>
          <w:sz w:val="28"/>
          <w:szCs w:val="28"/>
          <w:lang w:val="vi-VN"/>
        </w:rPr>
        <w:t>B4</w:t>
      </w:r>
    </w:p>
    <w:p w14:paraId="345854DE" w14:textId="77777777" w:rsidR="00D96CA8" w:rsidRPr="00D96CA8" w:rsidRDefault="00D96CA8" w:rsidP="0042753D">
      <w:pPr>
        <w:pStyle w:val="ListParagraph"/>
        <w:numPr>
          <w:ilvl w:val="0"/>
          <w:numId w:val="15"/>
        </w:numPr>
        <w:spacing w:after="200"/>
        <w:ind w:hanging="294"/>
        <w:jc w:val="both"/>
        <w:rPr>
          <w:rFonts w:ascii="Times New Roman" w:hAnsi="Times New Roman"/>
          <w:b/>
          <w:sz w:val="28"/>
          <w:szCs w:val="28"/>
          <w:lang w:val="vi-VN"/>
        </w:rPr>
      </w:pPr>
      <w:r w:rsidRPr="00D96CA8">
        <w:rPr>
          <w:rFonts w:ascii="Times New Roman" w:hAnsi="Times New Roman"/>
          <w:b/>
          <w:sz w:val="28"/>
          <w:szCs w:val="28"/>
          <w:lang w:val="vi-VN"/>
        </w:rPr>
        <w:t xml:space="preserve">B4: </w:t>
      </w:r>
      <w:r w:rsidRPr="00D96CA8">
        <w:rPr>
          <w:rFonts w:ascii="Times New Roman" w:hAnsi="Times New Roman"/>
          <w:sz w:val="28"/>
          <w:szCs w:val="28"/>
          <w:lang w:val="vi-VN"/>
        </w:rPr>
        <w:t>Người dùng truy cập vào được hệ thống</w:t>
      </w:r>
    </w:p>
    <w:p w14:paraId="34F5C62E" w14:textId="77777777" w:rsidR="00D96CA8" w:rsidRDefault="00D96CA8" w:rsidP="00D96CA8">
      <w:pPr>
        <w:rPr>
          <w:rFonts w:asciiTheme="minorHAnsi" w:hAnsiTheme="minorHAnsi"/>
          <w:lang w:val="vi-VN"/>
        </w:rPr>
      </w:pPr>
    </w:p>
    <w:p w14:paraId="3BBC9D51" w14:textId="17CCCCDC" w:rsidR="00D96CA8" w:rsidRDefault="00D96CA8" w:rsidP="00213BC4">
      <w:pPr>
        <w:jc w:val="center"/>
        <w:rPr>
          <w:rFonts w:asciiTheme="minorHAnsi" w:hAnsiTheme="minorHAnsi"/>
          <w:lang w:val="vi-VN"/>
        </w:rPr>
      </w:pPr>
      <w:r w:rsidRPr="00D96CA8">
        <w:rPr>
          <w:rFonts w:asciiTheme="minorHAnsi" w:hAnsiTheme="minorHAnsi"/>
          <w:noProof/>
        </w:rPr>
        <w:drawing>
          <wp:inline distT="0" distB="0" distL="0" distR="0" wp14:anchorId="794434A7" wp14:editId="558A83C6">
            <wp:extent cx="3067050" cy="4591050"/>
            <wp:effectExtent l="38100" t="38100" r="38100" b="38100"/>
            <wp:docPr id="24" name="Ảnh 24" descr="C:\Users\Tung Anh\Downloads\MHHNV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 Anh\Downloads\MHHNV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4591050"/>
                    </a:xfrm>
                    <a:prstGeom prst="rect">
                      <a:avLst/>
                    </a:prstGeom>
                    <a:ln w="38100" cap="sq">
                      <a:solidFill>
                        <a:srgbClr val="000000"/>
                      </a:solidFill>
                      <a:prstDash val="solid"/>
                      <a:miter lim="800000"/>
                    </a:ln>
                    <a:effectLst/>
                  </pic:spPr>
                </pic:pic>
              </a:graphicData>
            </a:graphic>
          </wp:inline>
        </w:drawing>
      </w:r>
    </w:p>
    <w:p w14:paraId="5CBB060D" w14:textId="77777777" w:rsidR="00D96CA8" w:rsidRPr="00D96CA8" w:rsidRDefault="00D96CA8" w:rsidP="00D96CA8">
      <w:pPr>
        <w:rPr>
          <w:lang w:val="vi-VN"/>
        </w:rPr>
      </w:pPr>
    </w:p>
    <w:p w14:paraId="38CFD9BA" w14:textId="1781C82B" w:rsidR="003108E4" w:rsidRDefault="003108E4" w:rsidP="003108E4">
      <w:pPr>
        <w:pStyle w:val="StyleHeading2TimesNewRoman12ptLinespacingAtleast1"/>
      </w:pPr>
      <w:bookmarkStart w:id="21" w:name="_Toc4439250"/>
      <w:bookmarkStart w:id="22" w:name="_Toc4439382"/>
      <w:r w:rsidRPr="00FF034D">
        <w:t xml:space="preserve">Quy trình </w:t>
      </w:r>
      <w:r>
        <w:t>quản lý nhân viên</w:t>
      </w:r>
      <w:bookmarkEnd w:id="21"/>
      <w:bookmarkEnd w:id="22"/>
    </w:p>
    <w:p w14:paraId="676C6E89" w14:textId="454DC531"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283688">
        <w:rPr>
          <w:rFonts w:ascii="Times New Roman" w:hAnsi="Times New Roman"/>
          <w:sz w:val="28"/>
          <w:szCs w:val="28"/>
          <w:lang w:val="vi-VN"/>
        </w:rPr>
        <w:t>nhân viên</w:t>
      </w:r>
    </w:p>
    <w:p w14:paraId="45D96CF7" w14:textId="38A98A9E"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danh sách nhân viên</w:t>
      </w:r>
    </w:p>
    <w:p w14:paraId="4136087C" w14:textId="6911D09D"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lang w:val="vi-VN"/>
        </w:rPr>
        <w:t>nhân viên</w:t>
      </w:r>
    </w:p>
    <w:p w14:paraId="50F06532"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31671B70"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5B945D38" w14:textId="1C0D32F9" w:rsidR="00145F9E" w:rsidRPr="008F055B" w:rsidRDefault="00145F9E" w:rsidP="0042753D">
      <w:pPr>
        <w:pStyle w:val="ListParagraph"/>
        <w:numPr>
          <w:ilvl w:val="0"/>
          <w:numId w:val="17"/>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2FDD62C3" w14:textId="77777777" w:rsidR="003108E4" w:rsidRPr="008F055B" w:rsidRDefault="003108E4" w:rsidP="003108E4">
      <w:pPr>
        <w:rPr>
          <w:lang w:val="vi-VN"/>
        </w:rPr>
      </w:pPr>
    </w:p>
    <w:p w14:paraId="45DDF5D6" w14:textId="78767296" w:rsidR="003108E4" w:rsidRDefault="00C6534B" w:rsidP="003108E4">
      <w:r w:rsidRPr="00C6534B">
        <w:rPr>
          <w:noProof/>
        </w:rPr>
        <w:lastRenderedPageBreak/>
        <w:drawing>
          <wp:inline distT="0" distB="0" distL="0" distR="0" wp14:anchorId="773591C5" wp14:editId="5FC174B6">
            <wp:extent cx="5871349" cy="4730115"/>
            <wp:effectExtent l="38100" t="38100" r="34290" b="32385"/>
            <wp:docPr id="20" name="Ảnh 20" descr="C:\Users\Tung Anh\Downloads\MHHNV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 Anh\Downloads\MHHNV_Sta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636" cy="4734374"/>
                    </a:xfrm>
                    <a:prstGeom prst="rect">
                      <a:avLst/>
                    </a:prstGeom>
                    <a:ln w="38100" cap="sq">
                      <a:solidFill>
                        <a:srgbClr val="000000"/>
                      </a:solidFill>
                      <a:prstDash val="solid"/>
                      <a:miter lim="800000"/>
                    </a:ln>
                    <a:effectLst/>
                  </pic:spPr>
                </pic:pic>
              </a:graphicData>
            </a:graphic>
          </wp:inline>
        </w:drawing>
      </w:r>
    </w:p>
    <w:p w14:paraId="4DFDE8F3" w14:textId="77777777" w:rsidR="003108E4" w:rsidRDefault="003108E4" w:rsidP="003108E4"/>
    <w:p w14:paraId="5C98CDF2" w14:textId="0F56BFDF" w:rsidR="003108E4" w:rsidRPr="0093127E" w:rsidRDefault="003108E4" w:rsidP="003108E4">
      <w:pPr>
        <w:pStyle w:val="StyleHeading2TimesNewRoman12ptLinespacingAtleast1"/>
        <w:rPr>
          <w:lang w:val="en-US"/>
        </w:rPr>
      </w:pPr>
      <w:bookmarkStart w:id="23" w:name="_Toc4439251"/>
      <w:bookmarkStart w:id="24" w:name="_Toc4439383"/>
      <w:r w:rsidRPr="00FF034D">
        <w:t xml:space="preserve">Quy trình </w:t>
      </w:r>
      <w:r>
        <w:t xml:space="preserve">quản lý </w:t>
      </w:r>
      <w:r w:rsidR="0093127E">
        <w:rPr>
          <w:lang w:val="en-US"/>
        </w:rPr>
        <w:t>phòng ban</w:t>
      </w:r>
      <w:bookmarkEnd w:id="23"/>
      <w:bookmarkEnd w:id="24"/>
    </w:p>
    <w:p w14:paraId="6D2F859E" w14:textId="0A1F82E7"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93127E">
        <w:rPr>
          <w:rFonts w:ascii="Times New Roman" w:hAnsi="Times New Roman"/>
          <w:sz w:val="28"/>
          <w:szCs w:val="28"/>
        </w:rPr>
        <w:t>phòng ban</w:t>
      </w:r>
    </w:p>
    <w:p w14:paraId="5325F60F" w14:textId="6522DF8F"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 xml:space="preserve">danh sách </w:t>
      </w:r>
      <w:r w:rsidR="0093127E" w:rsidRPr="0093127E">
        <w:rPr>
          <w:rFonts w:ascii="Times New Roman" w:hAnsi="Times New Roman"/>
          <w:sz w:val="28"/>
          <w:szCs w:val="28"/>
          <w:lang w:val="vi-VN"/>
        </w:rPr>
        <w:t>phòng ban</w:t>
      </w:r>
    </w:p>
    <w:p w14:paraId="725D7A6F" w14:textId="690F388D"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sidR="0093127E" w:rsidRPr="0093127E">
        <w:rPr>
          <w:rFonts w:ascii="Times New Roman" w:hAnsi="Times New Roman"/>
          <w:sz w:val="28"/>
          <w:szCs w:val="28"/>
          <w:lang w:val="vi-VN"/>
        </w:rPr>
        <w:t>phòng ban</w:t>
      </w:r>
    </w:p>
    <w:p w14:paraId="072EDE20"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2C0C3763"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6BB5888F" w14:textId="77777777" w:rsidR="00283688" w:rsidRPr="008F055B" w:rsidRDefault="00283688" w:rsidP="0042753D">
      <w:pPr>
        <w:pStyle w:val="ListParagraph"/>
        <w:numPr>
          <w:ilvl w:val="0"/>
          <w:numId w:val="19"/>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342735E9" w14:textId="77777777" w:rsidR="00283688" w:rsidRPr="008F055B" w:rsidRDefault="00283688" w:rsidP="00283688">
      <w:pPr>
        <w:rPr>
          <w:lang w:val="vi-VN"/>
        </w:rPr>
      </w:pPr>
    </w:p>
    <w:p w14:paraId="45AC85CD" w14:textId="15E3855A" w:rsidR="00C6534B" w:rsidRPr="008F055B" w:rsidRDefault="0093127E" w:rsidP="00C6534B">
      <w:pPr>
        <w:rPr>
          <w:lang w:val="vi-VN"/>
        </w:rPr>
      </w:pPr>
      <w:r w:rsidRPr="0093127E">
        <w:rPr>
          <w:noProof/>
        </w:rPr>
        <w:lastRenderedPageBreak/>
        <w:drawing>
          <wp:inline distT="0" distB="0" distL="0" distR="0" wp14:anchorId="67CB92CE" wp14:editId="4584E299">
            <wp:extent cx="5871349" cy="4730115"/>
            <wp:effectExtent l="38100" t="38100" r="34290" b="32385"/>
            <wp:docPr id="36" name="Ảnh 36" descr="D:\Tai lieu\Du an 2\Sơ đồ\MHHNV_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 lieu\Du an 2\Sơ đồ\MHHNV_Depart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723" cy="4733639"/>
                    </a:xfrm>
                    <a:prstGeom prst="rect">
                      <a:avLst/>
                    </a:prstGeom>
                    <a:ln w="38100" cap="sq">
                      <a:solidFill>
                        <a:srgbClr val="000000"/>
                      </a:solidFill>
                      <a:prstDash val="solid"/>
                      <a:miter lim="800000"/>
                    </a:ln>
                    <a:effectLst/>
                  </pic:spPr>
                </pic:pic>
              </a:graphicData>
            </a:graphic>
          </wp:inline>
        </w:drawing>
      </w:r>
    </w:p>
    <w:p w14:paraId="637F0F99" w14:textId="0E992A71" w:rsidR="00C6534B" w:rsidRDefault="00C6534B" w:rsidP="00C6534B">
      <w:pPr>
        <w:rPr>
          <w:rFonts w:asciiTheme="minorHAnsi" w:hAnsiTheme="minorHAnsi"/>
          <w:lang w:val="vi-VN"/>
        </w:rPr>
      </w:pPr>
    </w:p>
    <w:p w14:paraId="7BCF50CD" w14:textId="34280ECA" w:rsidR="2DD4A0C8" w:rsidRDefault="2DD4A0C8" w:rsidP="2DD4A0C8">
      <w:pPr>
        <w:pStyle w:val="StyleHeading2TimesNewRoman12ptLinespacingAtleast1"/>
      </w:pPr>
      <w:bookmarkStart w:id="25" w:name="_Toc4439252"/>
      <w:bookmarkStart w:id="26" w:name="_Toc4439384"/>
      <w:r>
        <w:t>Quy trình quản lý tài khoản</w:t>
      </w:r>
      <w:bookmarkEnd w:id="25"/>
      <w:bookmarkEnd w:id="26"/>
    </w:p>
    <w:p w14:paraId="24E2BE25" w14:textId="227C565F"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B1: </w:t>
      </w:r>
      <w:r w:rsidRPr="008F055B">
        <w:rPr>
          <w:rFonts w:ascii="Times New Roman" w:hAnsi="Times New Roman"/>
          <w:sz w:val="28"/>
          <w:szCs w:val="28"/>
          <w:lang w:val="vi-VN"/>
        </w:rPr>
        <w:t xml:space="preserve">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chọn mục quản lý tài khoản</w:t>
      </w:r>
    </w:p>
    <w:p w14:paraId="17B3E849" w14:textId="1B364686" w:rsidR="2DD4A0C8"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B2: </w:t>
      </w:r>
      <w:r w:rsidRPr="008F055B">
        <w:rPr>
          <w:rFonts w:ascii="Times New Roman" w:hAnsi="Times New Roman"/>
          <w:sz w:val="28"/>
          <w:szCs w:val="28"/>
          <w:lang w:val="vi-VN"/>
        </w:rPr>
        <w:t xml:space="preserve">Hệ thống trả lại </w:t>
      </w:r>
      <w:r w:rsidRPr="2DD4A0C8">
        <w:rPr>
          <w:rFonts w:ascii="Times New Roman" w:hAnsi="Times New Roman"/>
          <w:sz w:val="28"/>
          <w:szCs w:val="28"/>
          <w:lang w:val="vi-VN"/>
        </w:rPr>
        <w:t>danh sách tài khoản</w:t>
      </w:r>
    </w:p>
    <w:p w14:paraId="4BCA5ACA" w14:textId="44D2D8F4"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Chọn các chức năng thêm, sửa, xóa tài khoản</w:t>
      </w:r>
    </w:p>
    <w:p w14:paraId="473EA271"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43F43290"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354BB029" w14:textId="77777777" w:rsidR="2DD4A0C8" w:rsidRPr="008F055B" w:rsidRDefault="2DD4A0C8" w:rsidP="0042753D">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1A73D7AE" w14:textId="661EE301" w:rsidR="2DD4A0C8" w:rsidRDefault="2DD4A0C8" w:rsidP="2DD4A0C8">
      <w:pPr>
        <w:spacing w:after="200"/>
        <w:jc w:val="both"/>
        <w:rPr>
          <w:rFonts w:ascii="Times New Roman" w:hAnsi="Times New Roman"/>
          <w:sz w:val="28"/>
          <w:szCs w:val="28"/>
        </w:rPr>
      </w:pPr>
      <w:r>
        <w:rPr>
          <w:noProof/>
        </w:rPr>
        <w:lastRenderedPageBreak/>
        <w:drawing>
          <wp:inline distT="0" distB="0" distL="0" distR="0" wp14:anchorId="0B9C0F50" wp14:editId="4D33E785">
            <wp:extent cx="5863628" cy="3701415"/>
            <wp:effectExtent l="38100" t="38100" r="41910" b="32385"/>
            <wp:docPr id="1656419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864227" cy="3701793"/>
                    </a:xfrm>
                    <a:prstGeom prst="rect">
                      <a:avLst/>
                    </a:prstGeom>
                    <a:ln w="38100" cap="sq">
                      <a:solidFill>
                        <a:srgbClr val="000000"/>
                      </a:solidFill>
                      <a:prstDash val="solid"/>
                      <a:miter lim="800000"/>
                    </a:ln>
                    <a:effectLst/>
                  </pic:spPr>
                </pic:pic>
              </a:graphicData>
            </a:graphic>
          </wp:inline>
        </w:drawing>
      </w:r>
    </w:p>
    <w:p w14:paraId="308567B5" w14:textId="1F22B297" w:rsidR="002F3085" w:rsidRDefault="002F3085" w:rsidP="002F3085">
      <w:pPr>
        <w:pStyle w:val="StyleHeading2TimesNewRoman12ptLinespacingAtleast1"/>
      </w:pPr>
      <w:r>
        <w:t xml:space="preserve">Quy trình </w:t>
      </w:r>
      <w:r>
        <w:rPr>
          <w:lang w:val="en-US"/>
        </w:rPr>
        <w:t>quản lý ngày nghỉ</w:t>
      </w:r>
    </w:p>
    <w:p w14:paraId="08E86A84" w14:textId="15423B35" w:rsidR="002F3085"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Pr>
          <w:rFonts w:ascii="Times New Roman" w:hAnsi="Times New Roman"/>
          <w:sz w:val="28"/>
          <w:szCs w:val="28"/>
        </w:rPr>
        <w:t>quản lý ngày nghỉ</w:t>
      </w:r>
    </w:p>
    <w:p w14:paraId="574B02AC" w14:textId="355E41A1" w:rsidR="002F3085" w:rsidRPr="003A7416"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sidR="003A7416">
        <w:rPr>
          <w:rFonts w:ascii="Times New Roman" w:hAnsi="Times New Roman"/>
          <w:sz w:val="28"/>
          <w:szCs w:val="28"/>
        </w:rPr>
        <w:t>danh sách đơn xin nghỉ</w:t>
      </w:r>
    </w:p>
    <w:p w14:paraId="70923DEB" w14:textId="6F54D230" w:rsidR="003A7416" w:rsidRDefault="003A7416" w:rsidP="002F3085">
      <w:pPr>
        <w:pStyle w:val="ListParagraph"/>
        <w:numPr>
          <w:ilvl w:val="0"/>
          <w:numId w:val="22"/>
        </w:numPr>
        <w:spacing w:after="200"/>
        <w:jc w:val="both"/>
        <w:rPr>
          <w:rFonts w:ascii="Times New Roman" w:hAnsi="Times New Roman"/>
          <w:b/>
          <w:bCs/>
          <w:sz w:val="28"/>
          <w:szCs w:val="28"/>
          <w:lang w:val="vi-VN"/>
        </w:rPr>
      </w:pPr>
      <w:r>
        <w:rPr>
          <w:rFonts w:ascii="Times New Roman" w:hAnsi="Times New Roman"/>
          <w:b/>
          <w:bCs/>
          <w:sz w:val="28"/>
          <w:szCs w:val="28"/>
        </w:rPr>
        <w:t xml:space="preserve">B3: </w:t>
      </w:r>
      <w:r w:rsidRPr="003A7416">
        <w:rPr>
          <w:rFonts w:ascii="Times New Roman" w:hAnsi="Times New Roman"/>
          <w:sz w:val="28"/>
          <w:szCs w:val="28"/>
        </w:rPr>
        <w:t>QL chọn chấp nhận hoặc từ chối</w:t>
      </w:r>
    </w:p>
    <w:p w14:paraId="635046F5" w14:textId="561276EB" w:rsidR="002F3085" w:rsidRDefault="003A7416"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D68FC7A" wp14:editId="0651F1E5">
            <wp:extent cx="5857875" cy="4279912"/>
            <wp:effectExtent l="76200" t="76200" r="123825"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ngày nghỉ.jpg"/>
                    <pic:cNvPicPr/>
                  </pic:nvPicPr>
                  <pic:blipFill>
                    <a:blip r:embed="rId14">
                      <a:extLst>
                        <a:ext uri="{28A0092B-C50C-407E-A947-70E740481C1C}">
                          <a14:useLocalDpi xmlns:a14="http://schemas.microsoft.com/office/drawing/2010/main" val="0"/>
                        </a:ext>
                      </a:extLst>
                    </a:blip>
                    <a:stretch>
                      <a:fillRect/>
                    </a:stretch>
                  </pic:blipFill>
                  <pic:spPr>
                    <a:xfrm>
                      <a:off x="0" y="0"/>
                      <a:ext cx="5854746" cy="4277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4483E0" w14:textId="5FAFFA25" w:rsidR="003A7416" w:rsidRDefault="003A7416" w:rsidP="003A7416">
      <w:pPr>
        <w:pStyle w:val="StyleHeading2TimesNewRoman12ptLinespacingAtleast1"/>
      </w:pPr>
      <w:r>
        <w:t xml:space="preserve">Quy trình </w:t>
      </w:r>
      <w:r>
        <w:rPr>
          <w:lang w:val="en-US"/>
        </w:rPr>
        <w:t>khen thưởng, kỷ luật</w:t>
      </w:r>
    </w:p>
    <w:p w14:paraId="5A840B6E" w14:textId="0A405312" w:rsid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sidR="001B423B">
        <w:rPr>
          <w:rFonts w:ascii="Times New Roman" w:hAnsi="Times New Roman"/>
          <w:sz w:val="28"/>
          <w:szCs w:val="28"/>
        </w:rPr>
        <w:t>khen thưởng và kỷ luật</w:t>
      </w:r>
    </w:p>
    <w:p w14:paraId="16B759C0" w14:textId="2F3B6802" w:rsidR="003A7416" w:rsidRP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Pr>
          <w:rFonts w:ascii="Times New Roman" w:hAnsi="Times New Roman"/>
          <w:sz w:val="28"/>
          <w:szCs w:val="28"/>
        </w:rPr>
        <w:t xml:space="preserve">danh sách </w:t>
      </w:r>
      <w:r w:rsidR="001B423B">
        <w:rPr>
          <w:rFonts w:ascii="Times New Roman" w:hAnsi="Times New Roman"/>
          <w:sz w:val="28"/>
          <w:szCs w:val="28"/>
        </w:rPr>
        <w:t>thưởng</w:t>
      </w:r>
    </w:p>
    <w:p w14:paraId="47C08901" w14:textId="034310C9" w:rsidR="001B423B" w:rsidRPr="008F055B" w:rsidRDefault="001B423B" w:rsidP="001B423B">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rPr>
        <w:t>thưởng</w:t>
      </w:r>
    </w:p>
    <w:p w14:paraId="4054B71E"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0D01C5E1"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18110343" w14:textId="77777777" w:rsidR="001B423B" w:rsidRPr="008F055B" w:rsidRDefault="001B423B" w:rsidP="001B423B">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49FAD830" w14:textId="551B6D4A" w:rsidR="003A7416" w:rsidRDefault="001B423B"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83C8022" wp14:editId="5A2F93A6">
            <wp:extent cx="5848350" cy="3691556"/>
            <wp:effectExtent l="76200" t="76200" r="133350" b="137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ưởng.jpg"/>
                    <pic:cNvPicPr/>
                  </pic:nvPicPr>
                  <pic:blipFill>
                    <a:blip r:embed="rId15">
                      <a:extLst>
                        <a:ext uri="{28A0092B-C50C-407E-A947-70E740481C1C}">
                          <a14:useLocalDpi xmlns:a14="http://schemas.microsoft.com/office/drawing/2010/main" val="0"/>
                        </a:ext>
                      </a:extLst>
                    </a:blip>
                    <a:stretch>
                      <a:fillRect/>
                    </a:stretch>
                  </pic:blipFill>
                  <pic:spPr>
                    <a:xfrm>
                      <a:off x="0" y="0"/>
                      <a:ext cx="5845226" cy="3689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03E0E" w14:textId="734B5D4B" w:rsidR="001B423B" w:rsidRDefault="001B423B" w:rsidP="001B423B">
      <w:pPr>
        <w:pStyle w:val="StyleHeading2TimesNewRoman12ptLinespacingAtleast1"/>
      </w:pPr>
      <w:r>
        <w:t xml:space="preserve">Quy trình </w:t>
      </w:r>
      <w:r>
        <w:rPr>
          <w:lang w:val="en-US"/>
        </w:rPr>
        <w:t>xem lương, thưởng</w:t>
      </w:r>
    </w:p>
    <w:p w14:paraId="24E99314" w14:textId="16F210FF" w:rsid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xem </w:t>
      </w:r>
      <w:r>
        <w:rPr>
          <w:rFonts w:ascii="Times New Roman" w:hAnsi="Times New Roman"/>
          <w:sz w:val="28"/>
          <w:szCs w:val="28"/>
        </w:rPr>
        <w:t>lương, thưởng</w:t>
      </w:r>
    </w:p>
    <w:p w14:paraId="2FBC20A3" w14:textId="31C98089" w:rsidR="001B423B" w:rsidRP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thông tin </w:t>
      </w:r>
      <w:r>
        <w:rPr>
          <w:rFonts w:ascii="Times New Roman" w:hAnsi="Times New Roman"/>
          <w:sz w:val="28"/>
          <w:szCs w:val="28"/>
        </w:rPr>
        <w:t>lương, thưởng</w:t>
      </w:r>
    </w:p>
    <w:p w14:paraId="352D9C14" w14:textId="43B0C2BE" w:rsidR="001B423B" w:rsidRDefault="001B423B" w:rsidP="001B423B">
      <w:pPr>
        <w:pStyle w:val="ListParagraph"/>
        <w:spacing w:after="200"/>
        <w:jc w:val="center"/>
        <w:rPr>
          <w:rFonts w:ascii="Times New Roman" w:hAnsi="Times New Roman"/>
          <w:b/>
          <w:bCs/>
          <w:sz w:val="28"/>
          <w:szCs w:val="28"/>
          <w:lang w:val="vi-VN"/>
        </w:rPr>
      </w:pPr>
      <w:r>
        <w:rPr>
          <w:rFonts w:ascii="Times New Roman" w:hAnsi="Times New Roman"/>
          <w:b/>
          <w:bCs/>
          <w:noProof/>
          <w:sz w:val="28"/>
          <w:szCs w:val="28"/>
        </w:rPr>
        <w:drawing>
          <wp:inline distT="0" distB="0" distL="0" distR="0" wp14:anchorId="6F2BD0C2" wp14:editId="79DEECF6">
            <wp:extent cx="1971675" cy="3305175"/>
            <wp:effectExtent l="76200" t="76200" r="14287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lương.jpg"/>
                    <pic:cNvPicPr/>
                  </pic:nvPicPr>
                  <pic:blipFill>
                    <a:blip r:embed="rId16">
                      <a:extLst>
                        <a:ext uri="{28A0092B-C50C-407E-A947-70E740481C1C}">
                          <a14:useLocalDpi xmlns:a14="http://schemas.microsoft.com/office/drawing/2010/main" val="0"/>
                        </a:ext>
                      </a:extLst>
                    </a:blip>
                    <a:stretch>
                      <a:fillRect/>
                    </a:stretch>
                  </pic:blipFill>
                  <pic:spPr>
                    <a:xfrm>
                      <a:off x="0" y="0"/>
                      <a:ext cx="1971675"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26F30" w14:textId="77777777" w:rsidR="001B423B" w:rsidRDefault="001B423B" w:rsidP="003A7416">
      <w:pPr>
        <w:spacing w:after="200"/>
        <w:jc w:val="center"/>
        <w:rPr>
          <w:rFonts w:ascii="Times New Roman" w:hAnsi="Times New Roman"/>
          <w:sz w:val="28"/>
          <w:szCs w:val="28"/>
        </w:rPr>
      </w:pPr>
    </w:p>
    <w:p w14:paraId="791FC0AD" w14:textId="25F5D745" w:rsidR="534210AF" w:rsidRDefault="534210AF" w:rsidP="534210AF">
      <w:pPr>
        <w:pStyle w:val="StyleHeading2TimesNewRoman12ptLinespacingAtleast1"/>
      </w:pPr>
      <w:bookmarkStart w:id="27" w:name="_Toc4439253"/>
      <w:bookmarkStart w:id="28" w:name="_Toc4439385"/>
      <w:r>
        <w:lastRenderedPageBreak/>
        <w:t xml:space="preserve">Quy trình </w:t>
      </w:r>
      <w:r w:rsidR="002F3085">
        <w:rPr>
          <w:lang w:val="en-US"/>
        </w:rPr>
        <w:t>quản lý thông tin cá nhân</w:t>
      </w:r>
      <w:bookmarkEnd w:id="27"/>
      <w:bookmarkEnd w:id="28"/>
    </w:p>
    <w:p w14:paraId="4E372A48" w14:textId="3CADE722"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Quản lý chọn mục xem thông tin cá nhân</w:t>
      </w:r>
    </w:p>
    <w:p w14:paraId="74A5A4E7" w14:textId="11709833"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Hệ thống trả lại thông tin cá nhân</w:t>
      </w:r>
    </w:p>
    <w:p w14:paraId="4E190F7F" w14:textId="2305F32B" w:rsidR="534210AF" w:rsidRDefault="534210AF" w:rsidP="00075CDF">
      <w:pPr>
        <w:spacing w:after="200"/>
        <w:jc w:val="center"/>
        <w:rPr>
          <w:rFonts w:ascii="Times New Roman" w:hAnsi="Times New Roman"/>
          <w:sz w:val="28"/>
          <w:szCs w:val="28"/>
          <w:lang w:val="vi-VN"/>
        </w:rPr>
      </w:pPr>
      <w:r>
        <w:rPr>
          <w:noProof/>
        </w:rPr>
        <w:drawing>
          <wp:inline distT="0" distB="0" distL="0" distR="0" wp14:anchorId="55DCA5F2" wp14:editId="73E2076E">
            <wp:extent cx="1838325" cy="4248150"/>
            <wp:effectExtent l="38100" t="38100" r="47625" b="38100"/>
            <wp:docPr id="362409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838325" cy="4248150"/>
                    </a:xfrm>
                    <a:prstGeom prst="rect">
                      <a:avLst/>
                    </a:prstGeom>
                    <a:ln w="38100" cap="sq">
                      <a:solidFill>
                        <a:srgbClr val="000000"/>
                      </a:solidFill>
                      <a:prstDash val="solid"/>
                      <a:miter lim="800000"/>
                    </a:ln>
                    <a:effectLst/>
                  </pic:spPr>
                </pic:pic>
              </a:graphicData>
            </a:graphic>
          </wp:inline>
        </w:drawing>
      </w:r>
    </w:p>
    <w:p w14:paraId="7822FAC3" w14:textId="77777777" w:rsidR="006D42CD" w:rsidRDefault="006D42CD" w:rsidP="006D42CD">
      <w:pPr>
        <w:pStyle w:val="StyleHeading2TimesNewRoman12ptLinespacingAtleast1"/>
      </w:pPr>
      <w:r w:rsidRPr="00FF034D">
        <w:t xml:space="preserve">Quy trình </w:t>
      </w:r>
      <w:r>
        <w:t>gửi email</w:t>
      </w:r>
    </w:p>
    <w:p w14:paraId="70FAF77C" w14:textId="77777777" w:rsidR="006D42CD" w:rsidRPr="00E92533"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w:t>
      </w:r>
      <w:r>
        <w:rPr>
          <w:rFonts w:ascii="Times New Roman" w:hAnsi="Times New Roman"/>
          <w:sz w:val="28"/>
          <w:szCs w:val="28"/>
          <w:lang w:val="vi-VN"/>
        </w:rPr>
        <w:t>gửi email</w:t>
      </w:r>
    </w:p>
    <w:p w14:paraId="66F53892"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form gửi email</w:t>
      </w:r>
    </w:p>
    <w:p w14:paraId="688821DD"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Pr>
          <w:rFonts w:ascii="Times New Roman" w:hAnsi="Times New Roman"/>
          <w:sz w:val="28"/>
          <w:szCs w:val="28"/>
          <w:lang w:val="vi-VN"/>
        </w:rPr>
        <w:t>Nhập thông tin và gửi</w:t>
      </w:r>
    </w:p>
    <w:p w14:paraId="4987F98B" w14:textId="77777777" w:rsidR="006D42CD" w:rsidRPr="008F055B" w:rsidRDefault="006D42CD" w:rsidP="00251502">
      <w:pPr>
        <w:pStyle w:val="ListParagraph"/>
        <w:numPr>
          <w:ilvl w:val="0"/>
          <w:numId w:val="61"/>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Hệ thống thông báo thao tác thành công</w:t>
      </w:r>
    </w:p>
    <w:p w14:paraId="007D36AC" w14:textId="77777777" w:rsidR="006D42CD" w:rsidRDefault="006D42CD" w:rsidP="006D42CD">
      <w:pPr>
        <w:spacing w:after="200"/>
        <w:rPr>
          <w:rFonts w:asciiTheme="minorHAnsi" w:hAnsiTheme="minorHAnsi"/>
          <w:lang w:val="vi-VN"/>
        </w:rPr>
      </w:pPr>
    </w:p>
    <w:p w14:paraId="5EA70A8C" w14:textId="77777777" w:rsidR="006D42CD" w:rsidRDefault="006D42CD" w:rsidP="006D42CD">
      <w:pPr>
        <w:spacing w:after="200"/>
        <w:jc w:val="center"/>
        <w:rPr>
          <w:rFonts w:asciiTheme="minorHAnsi" w:hAnsiTheme="minorHAnsi"/>
          <w:lang w:val="vi-VN"/>
        </w:rPr>
      </w:pPr>
      <w:r w:rsidRPr="00753CF9">
        <w:rPr>
          <w:rFonts w:asciiTheme="minorHAnsi" w:hAnsiTheme="minorHAnsi"/>
          <w:noProof/>
        </w:rPr>
        <w:lastRenderedPageBreak/>
        <w:drawing>
          <wp:inline distT="0" distB="0" distL="0" distR="0" wp14:anchorId="494C8130" wp14:editId="1704FC0F">
            <wp:extent cx="1876425" cy="4019550"/>
            <wp:effectExtent l="38100" t="38100" r="47625" b="38100"/>
            <wp:docPr id="21" name="Ảnh 11" descr="D:\Tai lieu\Du an 2\Sơ đồ\MHHNV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Du an 2\Sơ đồ\MHHNV_Em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4019550"/>
                    </a:xfrm>
                    <a:prstGeom prst="rect">
                      <a:avLst/>
                    </a:prstGeom>
                    <a:ln w="38100" cap="sq">
                      <a:solidFill>
                        <a:srgbClr val="000000"/>
                      </a:solidFill>
                      <a:prstDash val="solid"/>
                      <a:miter lim="800000"/>
                    </a:ln>
                    <a:effectLst/>
                  </pic:spPr>
                </pic:pic>
              </a:graphicData>
            </a:graphic>
          </wp:inline>
        </w:drawing>
      </w:r>
    </w:p>
    <w:p w14:paraId="0E3DBE95" w14:textId="77777777" w:rsidR="006D42CD" w:rsidRDefault="006D42CD" w:rsidP="006D42CD">
      <w:pPr>
        <w:pStyle w:val="StyleHeading2TimesNewRoman12ptLinespacingAtleast1"/>
      </w:pPr>
      <w:r>
        <w:t>Quy trình thay đổi mật khẩu</w:t>
      </w:r>
    </w:p>
    <w:p w14:paraId="71C5165E" w14:textId="77777777" w:rsidR="006D42CD" w:rsidRDefault="006D42CD" w:rsidP="00251502">
      <w:pPr>
        <w:pStyle w:val="ListParagraph"/>
        <w:numPr>
          <w:ilvl w:val="0"/>
          <w:numId w:val="62"/>
        </w:numPr>
        <w:spacing w:after="200"/>
        <w:jc w:val="both"/>
        <w:rPr>
          <w:sz w:val="28"/>
          <w:szCs w:val="28"/>
          <w:lang w:val="vi-VN"/>
        </w:rPr>
      </w:pPr>
      <w:r w:rsidRPr="1F677C37">
        <w:rPr>
          <w:rFonts w:ascii="Times New Roman" w:hAnsi="Times New Roman"/>
          <w:b/>
          <w:bCs/>
          <w:sz w:val="28"/>
          <w:szCs w:val="28"/>
          <w:lang w:val="vi-VN"/>
        </w:rPr>
        <w:t xml:space="preserve">B1: </w:t>
      </w:r>
      <w:r w:rsidRPr="1F677C37">
        <w:rPr>
          <w:rFonts w:ascii="Times New Roman" w:hAnsi="Times New Roman"/>
          <w:sz w:val="28"/>
          <w:szCs w:val="28"/>
          <w:lang w:val="vi-VN"/>
        </w:rPr>
        <w:t>Nhân viên chọn mục thay đổi mật khẩu</w:t>
      </w:r>
    </w:p>
    <w:p w14:paraId="30F815DA" w14:textId="77777777" w:rsidR="006D42CD" w:rsidRDefault="006D42CD" w:rsidP="00251502">
      <w:pPr>
        <w:pStyle w:val="ListParagraph"/>
        <w:numPr>
          <w:ilvl w:val="0"/>
          <w:numId w:val="62"/>
        </w:numPr>
        <w:spacing w:after="200"/>
        <w:jc w:val="both"/>
        <w:rPr>
          <w:rFonts w:ascii="Times New Roman" w:hAnsi="Times New Roman"/>
          <w:b/>
          <w:bCs/>
          <w:sz w:val="28"/>
          <w:szCs w:val="28"/>
          <w:lang w:val="vi-VN"/>
        </w:rPr>
      </w:pPr>
      <w:r w:rsidRPr="1F677C37">
        <w:rPr>
          <w:rFonts w:ascii="Times New Roman" w:hAnsi="Times New Roman"/>
          <w:b/>
          <w:bCs/>
          <w:sz w:val="28"/>
          <w:szCs w:val="28"/>
          <w:lang w:val="vi-VN"/>
        </w:rPr>
        <w:t xml:space="preserve">B2: </w:t>
      </w:r>
      <w:r w:rsidRPr="1F677C37">
        <w:rPr>
          <w:rFonts w:ascii="Times New Roman" w:hAnsi="Times New Roman"/>
          <w:sz w:val="28"/>
          <w:szCs w:val="28"/>
          <w:lang w:val="vi-VN"/>
        </w:rPr>
        <w:t>Hệ thống trả lại form thay đổi mật khẩu</w:t>
      </w:r>
    </w:p>
    <w:p w14:paraId="386B0FDB" w14:textId="77777777" w:rsidR="006D42CD" w:rsidRDefault="006D42CD" w:rsidP="00251502">
      <w:pPr>
        <w:pStyle w:val="ListParagraph"/>
        <w:numPr>
          <w:ilvl w:val="0"/>
          <w:numId w:val="62"/>
        </w:numPr>
        <w:spacing w:after="200"/>
        <w:jc w:val="both"/>
        <w:rPr>
          <w:rFonts w:ascii="Times New Roman" w:hAnsi="Times New Roman"/>
          <w:sz w:val="28"/>
          <w:szCs w:val="28"/>
          <w:lang w:val="vi-VN"/>
        </w:rPr>
      </w:pPr>
      <w:r w:rsidRPr="1F677C37">
        <w:rPr>
          <w:rFonts w:ascii="Times New Roman" w:hAnsi="Times New Roman"/>
          <w:b/>
          <w:bCs/>
          <w:sz w:val="28"/>
          <w:szCs w:val="28"/>
          <w:lang w:val="vi-VN"/>
        </w:rPr>
        <w:t>B3</w:t>
      </w:r>
      <w:r w:rsidRPr="1F677C37">
        <w:rPr>
          <w:rFonts w:ascii="Times New Roman" w:hAnsi="Times New Roman"/>
          <w:sz w:val="28"/>
          <w:szCs w:val="28"/>
          <w:lang w:val="vi-VN"/>
        </w:rPr>
        <w:t>: Hệ thống thông báo quản lý thao tác thành công</w:t>
      </w:r>
    </w:p>
    <w:p w14:paraId="7E4C1F38" w14:textId="77777777" w:rsidR="006D42CD" w:rsidRDefault="006D42CD" w:rsidP="006D42CD">
      <w:pPr>
        <w:pStyle w:val="ListParagraph"/>
        <w:jc w:val="both"/>
        <w:rPr>
          <w:rFonts w:ascii="Times New Roman" w:hAnsi="Times New Roman"/>
          <w:sz w:val="28"/>
          <w:szCs w:val="28"/>
          <w:lang w:val="vi-VN"/>
        </w:rPr>
      </w:pPr>
      <w:r w:rsidRPr="1F677C37">
        <w:rPr>
          <w:rFonts w:ascii="Times New Roman" w:hAnsi="Times New Roman"/>
          <w:b/>
          <w:bCs/>
          <w:sz w:val="28"/>
          <w:szCs w:val="28"/>
          <w:lang w:val="vi-VN"/>
        </w:rPr>
        <w:t xml:space="preserve">+ </w:t>
      </w:r>
      <w:r w:rsidRPr="1F677C37">
        <w:rPr>
          <w:rFonts w:ascii="Times New Roman" w:hAnsi="Times New Roman"/>
          <w:sz w:val="28"/>
          <w:szCs w:val="28"/>
          <w:lang w:val="vi-VN"/>
        </w:rPr>
        <w:t>Nếu lỗi thì quay lại bước 2</w:t>
      </w:r>
    </w:p>
    <w:p w14:paraId="49569F4E" w14:textId="77777777" w:rsidR="006D42CD" w:rsidRDefault="006D42CD" w:rsidP="006D42CD">
      <w:pPr>
        <w:pStyle w:val="ListParagraph"/>
        <w:rPr>
          <w:rFonts w:ascii="Times New Roman" w:hAnsi="Times New Roman"/>
          <w:sz w:val="28"/>
          <w:szCs w:val="28"/>
          <w:lang w:val="vi-VN"/>
        </w:rPr>
      </w:pPr>
      <w:r w:rsidRPr="1F677C37">
        <w:rPr>
          <w:rFonts w:ascii="Times New Roman" w:hAnsi="Times New Roman"/>
          <w:sz w:val="28"/>
          <w:szCs w:val="28"/>
          <w:lang w:val="vi-VN"/>
        </w:rPr>
        <w:t>+ Thành công tiến đến bước 3</w:t>
      </w:r>
    </w:p>
    <w:p w14:paraId="1B2A45D6" w14:textId="77777777" w:rsidR="006D42CD" w:rsidRDefault="006D42CD" w:rsidP="006D42CD">
      <w:pPr>
        <w:spacing w:after="200"/>
        <w:jc w:val="center"/>
        <w:rPr>
          <w:rFonts w:ascii="Times New Roman" w:hAnsi="Times New Roman"/>
          <w:sz w:val="28"/>
          <w:szCs w:val="28"/>
          <w:lang w:val="vi-VN"/>
        </w:rPr>
      </w:pPr>
      <w:r>
        <w:rPr>
          <w:noProof/>
        </w:rPr>
        <w:lastRenderedPageBreak/>
        <w:drawing>
          <wp:inline distT="0" distB="0" distL="0" distR="0" wp14:anchorId="3FC5D5B2" wp14:editId="23A3D4EC">
            <wp:extent cx="2914650" cy="4572000"/>
            <wp:effectExtent l="38100" t="38100" r="38100" b="38100"/>
            <wp:docPr id="3793518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914650" cy="4572000"/>
                    </a:xfrm>
                    <a:prstGeom prst="rect">
                      <a:avLst/>
                    </a:prstGeom>
                    <a:ln w="38100" cap="sq">
                      <a:solidFill>
                        <a:srgbClr val="000000"/>
                      </a:solidFill>
                      <a:prstDash val="solid"/>
                      <a:miter lim="800000"/>
                    </a:ln>
                    <a:effectLst/>
                  </pic:spPr>
                </pic:pic>
              </a:graphicData>
            </a:graphic>
          </wp:inline>
        </w:drawing>
      </w:r>
    </w:p>
    <w:p w14:paraId="41A8A4BC" w14:textId="77777777" w:rsidR="00976DE8" w:rsidRPr="00753CF9" w:rsidRDefault="00976DE8" w:rsidP="00976DE8">
      <w:pPr>
        <w:spacing w:after="200"/>
        <w:rPr>
          <w:rFonts w:asciiTheme="minorHAnsi" w:hAnsiTheme="minorHAnsi"/>
          <w:lang w:val="vi-VN"/>
        </w:rPr>
      </w:pPr>
    </w:p>
    <w:p w14:paraId="3968DCE1" w14:textId="7EC84FD1" w:rsidR="00472D49" w:rsidRPr="00E762F2" w:rsidRDefault="00BA5725" w:rsidP="0042753D">
      <w:pPr>
        <w:pStyle w:val="StyleHeading2TimesNewRoman12ptLinespacingAtleast1"/>
        <w:numPr>
          <w:ilvl w:val="1"/>
          <w:numId w:val="5"/>
        </w:numPr>
      </w:pPr>
      <w:r>
        <w:t xml:space="preserve"> </w:t>
      </w:r>
      <w:bookmarkStart w:id="29" w:name="_Toc4439386"/>
      <w:r w:rsidR="00472D49" w:rsidRPr="00472D49">
        <w:t>Sơ đồ tổng quan các chức năng chính của HT</w:t>
      </w:r>
      <w:bookmarkEnd w:id="29"/>
    </w:p>
    <w:p w14:paraId="3FAF5F00" w14:textId="77777777" w:rsidR="00C4267D" w:rsidRPr="00E762F2" w:rsidRDefault="00C4267D" w:rsidP="00C4267D">
      <w:pPr>
        <w:rPr>
          <w:lang w:val="vi-VN"/>
        </w:rPr>
      </w:pPr>
    </w:p>
    <w:p w14:paraId="5244A6F5" w14:textId="018FA025" w:rsidR="48E0BE91" w:rsidRDefault="0068394A" w:rsidP="00E670A2">
      <w:pPr>
        <w:pStyle w:val="BodyText"/>
      </w:pPr>
      <w:r>
        <w:rPr>
          <w:noProof/>
        </w:rPr>
        <w:lastRenderedPageBreak/>
        <w:drawing>
          <wp:inline distT="0" distB="0" distL="0" distR="0" wp14:anchorId="7DFF692E" wp14:editId="1282E8F1">
            <wp:extent cx="5819775" cy="4486608"/>
            <wp:effectExtent l="76200" t="76200" r="12382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Manage vs2.jpg"/>
                    <pic:cNvPicPr/>
                  </pic:nvPicPr>
                  <pic:blipFill>
                    <a:blip r:embed="rId20">
                      <a:extLst>
                        <a:ext uri="{28A0092B-C50C-407E-A947-70E740481C1C}">
                          <a14:useLocalDpi xmlns:a14="http://schemas.microsoft.com/office/drawing/2010/main" val="0"/>
                        </a:ext>
                      </a:extLst>
                    </a:blip>
                    <a:stretch>
                      <a:fillRect/>
                    </a:stretch>
                  </pic:blipFill>
                  <pic:spPr>
                    <a:xfrm>
                      <a:off x="0" y="0"/>
                      <a:ext cx="5817355" cy="4484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8FD9B" w14:textId="77777777" w:rsidR="00D000BF" w:rsidRDefault="00D000BF" w:rsidP="00E670A2">
      <w:pPr>
        <w:pStyle w:val="BodyText"/>
      </w:pPr>
    </w:p>
    <w:p w14:paraId="2A5D6F56" w14:textId="7A472AFB" w:rsidR="00E61314" w:rsidRPr="002C568C" w:rsidRDefault="1C53A172" w:rsidP="1C53A172">
      <w:pPr>
        <w:rPr>
          <w:rFonts w:ascii="Times New Roman" w:hAnsi="Times New Roman"/>
          <w:b/>
          <w:bCs/>
          <w:i/>
          <w:iCs/>
          <w:sz w:val="26"/>
          <w:szCs w:val="26"/>
        </w:rPr>
      </w:pPr>
      <w:r w:rsidRPr="1C53A172">
        <w:rPr>
          <w:rFonts w:ascii="Times New Roman" w:hAnsi="Times New Roman"/>
          <w:b/>
          <w:bCs/>
          <w:i/>
          <w:iCs/>
          <w:sz w:val="26"/>
          <w:szCs w:val="26"/>
          <w:lang w:val="vi-VN"/>
        </w:rPr>
        <w:t>- Các tác nhân tham gia hệ thống</w:t>
      </w:r>
      <w:r w:rsidR="002C568C">
        <w:rPr>
          <w:rFonts w:ascii="Times New Roman" w:hAnsi="Times New Roman"/>
          <w:b/>
          <w:bCs/>
          <w:i/>
          <w:iCs/>
          <w:sz w:val="26"/>
          <w:szCs w:val="26"/>
        </w:rPr>
        <w:t>:</w:t>
      </w:r>
    </w:p>
    <w:tbl>
      <w:tblPr>
        <w:tblStyle w:val="TableGrid"/>
        <w:tblW w:w="0" w:type="auto"/>
        <w:tblLook w:val="04A0" w:firstRow="1" w:lastRow="0" w:firstColumn="1" w:lastColumn="0" w:noHBand="0" w:noVBand="1"/>
      </w:tblPr>
      <w:tblGrid>
        <w:gridCol w:w="2376"/>
        <w:gridCol w:w="7195"/>
      </w:tblGrid>
      <w:tr w:rsidR="00E61314" w14:paraId="55870D8D" w14:textId="77777777" w:rsidTr="00E61314">
        <w:trPr>
          <w:trHeight w:val="1242"/>
        </w:trPr>
        <w:tc>
          <w:tcPr>
            <w:tcW w:w="2376" w:type="dxa"/>
          </w:tcPr>
          <w:p w14:paraId="53BA51EA" w14:textId="00B6A792" w:rsidR="00E61314" w:rsidRDefault="00E61314" w:rsidP="1C53A172">
            <w:pPr>
              <w:rPr>
                <w:rFonts w:ascii="Times New Roman" w:hAnsi="Times New Roman"/>
                <w:bCs/>
                <w:iCs/>
                <w:sz w:val="26"/>
                <w:szCs w:val="26"/>
              </w:rPr>
            </w:pPr>
            <w:r>
              <w:rPr>
                <w:rFonts w:ascii="Times New Roman" w:hAnsi="Times New Roman"/>
                <w:b/>
                <w:bCs/>
                <w:i/>
                <w:iCs/>
                <w:sz w:val="26"/>
                <w:szCs w:val="26"/>
              </w:rPr>
              <w:t>Nhân viên quản lý</w:t>
            </w:r>
          </w:p>
        </w:tc>
        <w:tc>
          <w:tcPr>
            <w:tcW w:w="7195" w:type="dxa"/>
          </w:tcPr>
          <w:p w14:paraId="7A5BF78B"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Là tác nhân quan trọng nhất của HT, là người chịu trách nhiệm đảm bảo việc hoạt động của HT .Tham gia vào quản lý</w:t>
            </w:r>
            <w:r w:rsidRPr="00527B94">
              <w:rPr>
                <w:rFonts w:ascii="Times New Roman" w:hAnsi="Times New Roman"/>
                <w:sz w:val="26"/>
                <w:szCs w:val="26"/>
              </w:rPr>
              <w:t xml:space="preserve"> các chức năng của hệ thống như QL Thông tin của toàn bộ nhân viên, QL các tài khoản của nhân viên,....</w:t>
            </w:r>
          </w:p>
          <w:p w14:paraId="2DE56CAE" w14:textId="77777777" w:rsidR="00E61314" w:rsidRDefault="00E61314" w:rsidP="1C53A172">
            <w:pPr>
              <w:rPr>
                <w:rFonts w:ascii="Times New Roman" w:hAnsi="Times New Roman"/>
                <w:bCs/>
                <w:iCs/>
                <w:sz w:val="26"/>
                <w:szCs w:val="26"/>
              </w:rPr>
            </w:pPr>
          </w:p>
        </w:tc>
      </w:tr>
      <w:tr w:rsidR="00E61314" w14:paraId="51333670" w14:textId="77777777" w:rsidTr="00E61314">
        <w:tc>
          <w:tcPr>
            <w:tcW w:w="2376" w:type="dxa"/>
          </w:tcPr>
          <w:p w14:paraId="391FB8DC" w14:textId="1748E010" w:rsidR="00E61314" w:rsidRDefault="00E61314" w:rsidP="1C53A172">
            <w:pPr>
              <w:rPr>
                <w:rFonts w:ascii="Times New Roman" w:hAnsi="Times New Roman"/>
                <w:bCs/>
                <w:iCs/>
                <w:sz w:val="26"/>
                <w:szCs w:val="26"/>
              </w:rPr>
            </w:pPr>
            <w:r w:rsidRPr="00527B94">
              <w:rPr>
                <w:rFonts w:ascii="Times New Roman" w:hAnsi="Times New Roman"/>
                <w:b/>
                <w:bCs/>
                <w:i/>
                <w:iCs/>
                <w:sz w:val="26"/>
                <w:szCs w:val="26"/>
                <w:lang w:val="vi-VN"/>
              </w:rPr>
              <w:t>Nhân viên</w:t>
            </w:r>
          </w:p>
        </w:tc>
        <w:tc>
          <w:tcPr>
            <w:tcW w:w="7195" w:type="dxa"/>
          </w:tcPr>
          <w:p w14:paraId="39745AA3"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 xml:space="preserve">Tác nhân này </w:t>
            </w:r>
            <w:r w:rsidRPr="00527B94">
              <w:rPr>
                <w:rFonts w:ascii="Times New Roman" w:hAnsi="Times New Roman"/>
                <w:sz w:val="26"/>
                <w:szCs w:val="26"/>
              </w:rPr>
              <w:t>có thể quản lý các chức năng cá nhân như QL thông tin cá nhân, QL tài khoản cá nhân, Xem chấm công cá nhân...</w:t>
            </w:r>
          </w:p>
          <w:p w14:paraId="11039336" w14:textId="77777777" w:rsidR="00E61314" w:rsidRDefault="00E61314" w:rsidP="1C53A172">
            <w:pPr>
              <w:rPr>
                <w:rFonts w:ascii="Times New Roman" w:hAnsi="Times New Roman"/>
                <w:bCs/>
                <w:iCs/>
                <w:sz w:val="26"/>
                <w:szCs w:val="26"/>
              </w:rPr>
            </w:pPr>
          </w:p>
        </w:tc>
      </w:tr>
    </w:tbl>
    <w:p w14:paraId="470276FD" w14:textId="77777777" w:rsidR="00527B94" w:rsidRPr="00527B94" w:rsidRDefault="00527B94" w:rsidP="1C53A172">
      <w:pPr>
        <w:rPr>
          <w:sz w:val="26"/>
          <w:szCs w:val="26"/>
        </w:rPr>
      </w:pPr>
    </w:p>
    <w:p w14:paraId="36694BB5" w14:textId="0FD5E482" w:rsidR="495B15FF" w:rsidRDefault="1C53A172" w:rsidP="1C53A172">
      <w:pPr>
        <w:jc w:val="both"/>
        <w:rPr>
          <w:rFonts w:ascii="Times New Roman" w:hAnsi="Times New Roman"/>
          <w:b/>
          <w:bCs/>
          <w:i/>
          <w:iCs/>
          <w:sz w:val="26"/>
          <w:szCs w:val="26"/>
          <w:lang w:val="vi-VN"/>
        </w:rPr>
      </w:pPr>
      <w:r w:rsidRPr="1C53A172">
        <w:rPr>
          <w:rFonts w:ascii="Times New Roman" w:hAnsi="Times New Roman"/>
          <w:b/>
          <w:bCs/>
          <w:i/>
          <w:iCs/>
          <w:sz w:val="26"/>
          <w:szCs w:val="26"/>
          <w:lang w:val="vi-VN"/>
        </w:rPr>
        <w:t>- Các chức năng chính của hệ thống</w:t>
      </w:r>
    </w:p>
    <w:tbl>
      <w:tblPr>
        <w:tblStyle w:val="TableGrid"/>
        <w:tblW w:w="0" w:type="auto"/>
        <w:tblLook w:val="04A0" w:firstRow="1" w:lastRow="0" w:firstColumn="1" w:lastColumn="0" w:noHBand="0" w:noVBand="1"/>
      </w:tblPr>
      <w:tblGrid>
        <w:gridCol w:w="2376"/>
        <w:gridCol w:w="7195"/>
      </w:tblGrid>
      <w:tr w:rsidR="00FC4E64" w14:paraId="03CD467C" w14:textId="77777777" w:rsidTr="001F4BAE">
        <w:tc>
          <w:tcPr>
            <w:tcW w:w="2376" w:type="dxa"/>
          </w:tcPr>
          <w:p w14:paraId="4D122E13" w14:textId="6A6EEB6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Đăng nhập</w:t>
            </w:r>
          </w:p>
        </w:tc>
        <w:tc>
          <w:tcPr>
            <w:tcW w:w="7195" w:type="dxa"/>
          </w:tcPr>
          <w:p w14:paraId="54F1E445"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cung cấp  cho mỗi người dùng cả QL và NV một tài khoản đăng nhập. Đây là tài khoản bắt buộc để có thể truy cập vào hệ thống, phân quyền giúp để tài khoản có thể sử dụng đúng chức năng của mình.</w:t>
            </w:r>
          </w:p>
          <w:p w14:paraId="4D7E5D47" w14:textId="77777777" w:rsidR="00FC4E64" w:rsidRDefault="00FC4E64" w:rsidP="1C53A172">
            <w:pPr>
              <w:jc w:val="both"/>
              <w:rPr>
                <w:rFonts w:ascii="Times New Roman" w:hAnsi="Times New Roman"/>
                <w:bCs/>
                <w:iCs/>
                <w:sz w:val="26"/>
                <w:szCs w:val="26"/>
              </w:rPr>
            </w:pPr>
          </w:p>
        </w:tc>
      </w:tr>
      <w:tr w:rsidR="00FC4E64" w14:paraId="114B8C70" w14:textId="77777777" w:rsidTr="001F4BAE">
        <w:tc>
          <w:tcPr>
            <w:tcW w:w="2376" w:type="dxa"/>
          </w:tcPr>
          <w:p w14:paraId="7515C6C7" w14:textId="57D56D1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nhân viên</w:t>
            </w:r>
          </w:p>
        </w:tc>
        <w:tc>
          <w:tcPr>
            <w:tcW w:w="7195" w:type="dxa"/>
          </w:tcPr>
          <w:p w14:paraId="49632E47"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cho phép QL và các NV thích hợp sử dụng chức năng này để quản lý nhân viên làm việc. Bao gồm: Quản lý thông tin nhân viên, nhóm nhân viên, phân quyền sử dụng hệ thống cho nhân viên, nhóm nhân viên.</w:t>
            </w:r>
          </w:p>
          <w:p w14:paraId="5F77C849" w14:textId="77777777" w:rsidR="00FC4E64" w:rsidRDefault="00FC4E64" w:rsidP="1C53A172">
            <w:pPr>
              <w:jc w:val="both"/>
              <w:rPr>
                <w:rFonts w:ascii="Times New Roman" w:hAnsi="Times New Roman"/>
                <w:bCs/>
                <w:iCs/>
                <w:sz w:val="26"/>
                <w:szCs w:val="26"/>
              </w:rPr>
            </w:pPr>
          </w:p>
        </w:tc>
      </w:tr>
      <w:tr w:rsidR="00FC4E64" w14:paraId="2B8F5DF6" w14:textId="77777777" w:rsidTr="001F4BAE">
        <w:tc>
          <w:tcPr>
            <w:tcW w:w="2376" w:type="dxa"/>
          </w:tcPr>
          <w:p w14:paraId="1A575817" w14:textId="2BCDC4CA" w:rsidR="00FC4E64" w:rsidRDefault="001F4BAE" w:rsidP="1C53A172">
            <w:pPr>
              <w:jc w:val="both"/>
              <w:rPr>
                <w:rFonts w:ascii="Times New Roman" w:hAnsi="Times New Roman"/>
                <w:bCs/>
                <w:iCs/>
                <w:sz w:val="26"/>
                <w:szCs w:val="26"/>
              </w:rPr>
            </w:pPr>
            <w:r w:rsidRPr="00527B94">
              <w:rPr>
                <w:rFonts w:ascii="Times New Roman" w:hAnsi="Times New Roman"/>
                <w:b/>
                <w:bCs/>
                <w:i/>
                <w:iCs/>
                <w:sz w:val="26"/>
                <w:szCs w:val="26"/>
                <w:lang w:val="vi-VN"/>
              </w:rPr>
              <w:lastRenderedPageBreak/>
              <w:t>Quản lý phòng ban</w:t>
            </w:r>
          </w:p>
        </w:tc>
        <w:tc>
          <w:tcPr>
            <w:tcW w:w="7195" w:type="dxa"/>
          </w:tcPr>
          <w:p w14:paraId="3D7684DB" w14:textId="77777777" w:rsidR="00CF726E" w:rsidRPr="00527B94" w:rsidRDefault="00CF726E" w:rsidP="00CF726E">
            <w:pPr>
              <w:jc w:val="both"/>
              <w:rPr>
                <w:rFonts w:ascii="Times New Roman" w:hAnsi="Times New Roman"/>
                <w:sz w:val="26"/>
                <w:szCs w:val="26"/>
                <w:lang w:val="vi-VN"/>
              </w:rPr>
            </w:pPr>
            <w:r w:rsidRPr="00527B94">
              <w:rPr>
                <w:rFonts w:ascii="Times New Roman" w:hAnsi="Times New Roman"/>
                <w:sz w:val="26"/>
                <w:szCs w:val="26"/>
                <w:lang w:val="vi-VN"/>
              </w:rPr>
              <w:t>HT cho phép QL sử dụng chức năng này để quản lý phòng ban làm việc của các nhân viên. Bao gồm: Quản lý thông tin phòng ban, nhóm nhân viên.</w:t>
            </w:r>
          </w:p>
          <w:p w14:paraId="23DB3510" w14:textId="77777777" w:rsidR="00FC4E64" w:rsidRDefault="00FC4E64" w:rsidP="1C53A172">
            <w:pPr>
              <w:jc w:val="both"/>
              <w:rPr>
                <w:rFonts w:ascii="Times New Roman" w:hAnsi="Times New Roman"/>
                <w:bCs/>
                <w:iCs/>
                <w:sz w:val="26"/>
                <w:szCs w:val="26"/>
              </w:rPr>
            </w:pPr>
          </w:p>
        </w:tc>
      </w:tr>
      <w:tr w:rsidR="00FC4E64" w14:paraId="331D28FB" w14:textId="77777777" w:rsidTr="001F4BAE">
        <w:tc>
          <w:tcPr>
            <w:tcW w:w="2376" w:type="dxa"/>
          </w:tcPr>
          <w:p w14:paraId="36147438" w14:textId="0084DB2E" w:rsidR="00FC4E64" w:rsidRDefault="00322993"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tài khoản</w:t>
            </w:r>
          </w:p>
        </w:tc>
        <w:tc>
          <w:tcPr>
            <w:tcW w:w="7195" w:type="dxa"/>
          </w:tcPr>
          <w:p w14:paraId="1B2E5A31" w14:textId="77777777" w:rsidR="006A6D8F" w:rsidRPr="00527B94" w:rsidRDefault="006A6D8F" w:rsidP="006A6D8F">
            <w:pPr>
              <w:jc w:val="both"/>
              <w:rPr>
                <w:rFonts w:ascii="Times New Roman" w:hAnsi="Times New Roman"/>
                <w:sz w:val="26"/>
                <w:szCs w:val="26"/>
                <w:lang w:val="vi-VN"/>
              </w:rPr>
            </w:pPr>
            <w:r w:rsidRPr="00527B94">
              <w:rPr>
                <w:rFonts w:ascii="Times New Roman" w:hAnsi="Times New Roman"/>
                <w:sz w:val="26"/>
                <w:szCs w:val="26"/>
                <w:lang w:val="vi-VN"/>
              </w:rPr>
              <w:t>HT cho phép QL giám sát việc phân quyền cho nhân viên. Khi có một nhân viên mới vào sẽ cung cấp một tài khoản cho nhân viên mới để đăng nhập. Khi có một QL mới thì cần cấp quyền cho người dùng có tài khoản QL để có thể truy cập vào chức năng QL.</w:t>
            </w:r>
          </w:p>
          <w:p w14:paraId="49BB579E" w14:textId="77777777" w:rsidR="00FC4E64" w:rsidRDefault="00FC4E64" w:rsidP="1C53A172">
            <w:pPr>
              <w:jc w:val="both"/>
              <w:rPr>
                <w:rFonts w:ascii="Times New Roman" w:hAnsi="Times New Roman"/>
                <w:bCs/>
                <w:iCs/>
                <w:sz w:val="26"/>
                <w:szCs w:val="26"/>
              </w:rPr>
            </w:pPr>
          </w:p>
        </w:tc>
      </w:tr>
      <w:tr w:rsidR="00FC4E64" w14:paraId="5599C10A" w14:textId="77777777" w:rsidTr="001F4BAE">
        <w:tc>
          <w:tcPr>
            <w:tcW w:w="2376" w:type="dxa"/>
          </w:tcPr>
          <w:p w14:paraId="00BA0432" w14:textId="5A881EC7" w:rsidR="00FC4E64" w:rsidRDefault="00A81FAB" w:rsidP="1C53A172">
            <w:pPr>
              <w:jc w:val="both"/>
              <w:rPr>
                <w:rFonts w:ascii="Times New Roman" w:hAnsi="Times New Roman"/>
                <w:bCs/>
                <w:iCs/>
                <w:sz w:val="26"/>
                <w:szCs w:val="26"/>
              </w:rPr>
            </w:pPr>
            <w:r w:rsidRPr="00527B94">
              <w:rPr>
                <w:rFonts w:ascii="Times New Roman" w:hAnsi="Times New Roman"/>
                <w:b/>
                <w:bCs/>
                <w:i/>
                <w:iCs/>
                <w:sz w:val="26"/>
                <w:szCs w:val="26"/>
                <w:lang w:val="vi-VN"/>
              </w:rPr>
              <w:t xml:space="preserve">Quản lý </w:t>
            </w:r>
            <w:r>
              <w:rPr>
                <w:rFonts w:ascii="Times New Roman" w:hAnsi="Times New Roman"/>
                <w:b/>
                <w:bCs/>
                <w:i/>
                <w:iCs/>
                <w:sz w:val="26"/>
                <w:szCs w:val="26"/>
              </w:rPr>
              <w:t>hợp đồng</w:t>
            </w:r>
          </w:p>
        </w:tc>
        <w:tc>
          <w:tcPr>
            <w:tcW w:w="7195" w:type="dxa"/>
          </w:tcPr>
          <w:p w14:paraId="14266AEA" w14:textId="77777777" w:rsidR="000961AB" w:rsidRDefault="000961AB" w:rsidP="000961AB">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hợp đồng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7B3FB1ED" w14:textId="77777777" w:rsidR="00FC4E64" w:rsidRDefault="00FC4E64" w:rsidP="1C53A172">
            <w:pPr>
              <w:jc w:val="both"/>
              <w:rPr>
                <w:rFonts w:ascii="Times New Roman" w:hAnsi="Times New Roman"/>
                <w:bCs/>
                <w:iCs/>
                <w:sz w:val="26"/>
                <w:szCs w:val="26"/>
              </w:rPr>
            </w:pPr>
          </w:p>
        </w:tc>
      </w:tr>
      <w:tr w:rsidR="00FC4E64" w14:paraId="56D53144" w14:textId="77777777" w:rsidTr="001F4BAE">
        <w:tc>
          <w:tcPr>
            <w:tcW w:w="2376" w:type="dxa"/>
          </w:tcPr>
          <w:p w14:paraId="068F9040" w14:textId="4DB455E5" w:rsidR="00FC4E64" w:rsidRDefault="001B3792" w:rsidP="1C53A172">
            <w:pPr>
              <w:jc w:val="both"/>
              <w:rPr>
                <w:rFonts w:ascii="Times New Roman" w:hAnsi="Times New Roman"/>
                <w:bCs/>
                <w:iCs/>
                <w:sz w:val="26"/>
                <w:szCs w:val="26"/>
              </w:rPr>
            </w:pPr>
            <w:r>
              <w:rPr>
                <w:rFonts w:ascii="Times New Roman" w:hAnsi="Times New Roman"/>
                <w:b/>
                <w:bCs/>
                <w:i/>
                <w:iCs/>
                <w:sz w:val="26"/>
                <w:szCs w:val="26"/>
              </w:rPr>
              <w:t>Khen thưởng và kỷ luật</w:t>
            </w:r>
          </w:p>
        </w:tc>
        <w:tc>
          <w:tcPr>
            <w:tcW w:w="7195" w:type="dxa"/>
          </w:tcPr>
          <w:p w14:paraId="478D4B8B" w14:textId="1297DC8E" w:rsidR="00D547A0" w:rsidRPr="00527B94" w:rsidRDefault="00D547A0" w:rsidP="00D547A0">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thưởng, phạt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4C9DA524" w14:textId="77777777" w:rsidR="00FC4E64" w:rsidRDefault="00FC4E64" w:rsidP="1C53A172">
            <w:pPr>
              <w:jc w:val="both"/>
              <w:rPr>
                <w:rFonts w:ascii="Times New Roman" w:hAnsi="Times New Roman"/>
                <w:bCs/>
                <w:iCs/>
                <w:sz w:val="26"/>
                <w:szCs w:val="26"/>
              </w:rPr>
            </w:pPr>
          </w:p>
        </w:tc>
      </w:tr>
      <w:tr w:rsidR="00FC4E64" w14:paraId="53D566D7" w14:textId="77777777" w:rsidTr="001F4BAE">
        <w:tc>
          <w:tcPr>
            <w:tcW w:w="2376" w:type="dxa"/>
          </w:tcPr>
          <w:p w14:paraId="4BCFD9B7" w14:textId="57ED0F1B" w:rsidR="00FC4E64" w:rsidRDefault="009B6CBD" w:rsidP="1C53A172">
            <w:pPr>
              <w:jc w:val="both"/>
              <w:rPr>
                <w:rFonts w:ascii="Times New Roman" w:hAnsi="Times New Roman"/>
                <w:bCs/>
                <w:iCs/>
                <w:sz w:val="26"/>
                <w:szCs w:val="26"/>
              </w:rPr>
            </w:pPr>
            <w:r w:rsidRPr="00527B94">
              <w:rPr>
                <w:rFonts w:ascii="Times New Roman" w:hAnsi="Times New Roman"/>
                <w:b/>
                <w:bCs/>
                <w:i/>
                <w:iCs/>
                <w:sz w:val="26"/>
                <w:szCs w:val="26"/>
              </w:rPr>
              <w:t>Quản lý n</w:t>
            </w:r>
            <w:r>
              <w:rPr>
                <w:rFonts w:ascii="Times New Roman" w:hAnsi="Times New Roman"/>
                <w:b/>
                <w:bCs/>
                <w:i/>
                <w:iCs/>
                <w:sz w:val="26"/>
                <w:szCs w:val="26"/>
              </w:rPr>
              <w:t>gày nghỉ</w:t>
            </w:r>
          </w:p>
        </w:tc>
        <w:tc>
          <w:tcPr>
            <w:tcW w:w="7195" w:type="dxa"/>
          </w:tcPr>
          <w:p w14:paraId="4C773172" w14:textId="77777777" w:rsidR="00FC4E64" w:rsidRDefault="00A64D14" w:rsidP="1C53A172">
            <w:pPr>
              <w:jc w:val="both"/>
              <w:rPr>
                <w:rFonts w:ascii="Times New Roman" w:hAnsi="Times New Roman"/>
                <w:sz w:val="26"/>
                <w:szCs w:val="26"/>
              </w:rPr>
            </w:pPr>
            <w:r w:rsidRPr="00527B94">
              <w:rPr>
                <w:rFonts w:ascii="Times New Roman" w:hAnsi="Times New Roman"/>
                <w:sz w:val="26"/>
                <w:szCs w:val="26"/>
                <w:lang w:val="vi-VN"/>
              </w:rPr>
              <w:t xml:space="preserve">Chức năng này cho phép </w:t>
            </w:r>
            <w:r w:rsidRPr="00527B94">
              <w:rPr>
                <w:rFonts w:ascii="Times New Roman" w:hAnsi="Times New Roman"/>
                <w:sz w:val="26"/>
                <w:szCs w:val="26"/>
              </w:rPr>
              <w:t xml:space="preserve">QL </w:t>
            </w:r>
            <w:r>
              <w:rPr>
                <w:rFonts w:ascii="Times New Roman" w:hAnsi="Times New Roman"/>
                <w:sz w:val="26"/>
                <w:szCs w:val="26"/>
              </w:rPr>
              <w:t>phê duyệt đơn xin nghỉ của nhân viên trong công ty.</w:t>
            </w:r>
          </w:p>
          <w:p w14:paraId="7FE01D6A" w14:textId="4FDC2B55" w:rsidR="00AB2205" w:rsidRDefault="00AB2205" w:rsidP="1C53A172">
            <w:pPr>
              <w:jc w:val="both"/>
              <w:rPr>
                <w:rFonts w:ascii="Times New Roman" w:hAnsi="Times New Roman"/>
                <w:bCs/>
                <w:iCs/>
                <w:sz w:val="26"/>
                <w:szCs w:val="26"/>
              </w:rPr>
            </w:pPr>
          </w:p>
        </w:tc>
      </w:tr>
      <w:tr w:rsidR="00FC4E64" w14:paraId="0AACFCC3" w14:textId="77777777" w:rsidTr="001F4BAE">
        <w:tc>
          <w:tcPr>
            <w:tcW w:w="2376" w:type="dxa"/>
          </w:tcPr>
          <w:p w14:paraId="3CD71F58" w14:textId="6D2D7C06" w:rsidR="00FC4E64" w:rsidRDefault="00C8063D" w:rsidP="1C53A172">
            <w:pPr>
              <w:jc w:val="both"/>
              <w:rPr>
                <w:rFonts w:ascii="Times New Roman" w:hAnsi="Times New Roman"/>
                <w:bCs/>
                <w:iCs/>
                <w:sz w:val="26"/>
                <w:szCs w:val="26"/>
              </w:rPr>
            </w:pPr>
            <w:r w:rsidRPr="00527B94">
              <w:rPr>
                <w:rFonts w:ascii="Times New Roman" w:hAnsi="Times New Roman"/>
                <w:b/>
                <w:bCs/>
                <w:i/>
                <w:iCs/>
                <w:sz w:val="26"/>
                <w:szCs w:val="26"/>
              </w:rPr>
              <w:t>Thống kê</w:t>
            </w:r>
          </w:p>
        </w:tc>
        <w:tc>
          <w:tcPr>
            <w:tcW w:w="7195" w:type="dxa"/>
          </w:tcPr>
          <w:p w14:paraId="00B0FE94" w14:textId="77777777" w:rsidR="00FC4E64" w:rsidRDefault="009D5312" w:rsidP="1C53A172">
            <w:pPr>
              <w:jc w:val="both"/>
              <w:rPr>
                <w:rFonts w:ascii="Times New Roman" w:hAnsi="Times New Roman"/>
                <w:sz w:val="26"/>
                <w:szCs w:val="26"/>
              </w:rPr>
            </w:pPr>
            <w:r>
              <w:rPr>
                <w:rFonts w:ascii="Times New Roman" w:hAnsi="Times New Roman"/>
                <w:sz w:val="26"/>
                <w:szCs w:val="26"/>
              </w:rPr>
              <w:t>HT cho phép báo cáo nhân sự theo tháng, báo cáo tăng giảm nhân sự, báo cáo khen thưởng kỷ luật nhân viên, báo cáo nhân viên tăng giảm theo bộ phận, thông báo sinh nhật nhân viên,... giúp QL có cái nhìn tổng quát về nguồn lực công ty.</w:t>
            </w:r>
          </w:p>
          <w:p w14:paraId="23DA599F" w14:textId="13B0CCE4" w:rsidR="00AB2205" w:rsidRDefault="00AB2205" w:rsidP="1C53A172">
            <w:pPr>
              <w:jc w:val="both"/>
              <w:rPr>
                <w:rFonts w:ascii="Times New Roman" w:hAnsi="Times New Roman"/>
                <w:bCs/>
                <w:iCs/>
                <w:sz w:val="26"/>
                <w:szCs w:val="26"/>
              </w:rPr>
            </w:pPr>
          </w:p>
        </w:tc>
      </w:tr>
      <w:tr w:rsidR="00694D28" w14:paraId="789161B4" w14:textId="77777777" w:rsidTr="001F4BAE">
        <w:tc>
          <w:tcPr>
            <w:tcW w:w="2376" w:type="dxa"/>
          </w:tcPr>
          <w:p w14:paraId="2BB2C2FA" w14:textId="1607539B" w:rsidR="00694D28" w:rsidRPr="00527B94" w:rsidRDefault="00694D28" w:rsidP="1C53A172">
            <w:pPr>
              <w:jc w:val="both"/>
              <w:rPr>
                <w:rFonts w:ascii="Times New Roman" w:hAnsi="Times New Roman"/>
                <w:b/>
                <w:bCs/>
                <w:i/>
                <w:iCs/>
                <w:sz w:val="26"/>
                <w:szCs w:val="26"/>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Thông tin cá nhân</w:t>
            </w:r>
          </w:p>
        </w:tc>
        <w:tc>
          <w:tcPr>
            <w:tcW w:w="7195" w:type="dxa"/>
          </w:tcPr>
          <w:p w14:paraId="65E0F5AE" w14:textId="023E00A3" w:rsidR="00694D28" w:rsidRPr="00527B94" w:rsidRDefault="00694D28" w:rsidP="00694D28">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được thông tin cá nhân của mình</w:t>
            </w:r>
            <w:r>
              <w:rPr>
                <w:rFonts w:ascii="Times New Roman" w:hAnsi="Times New Roman"/>
                <w:sz w:val="26"/>
                <w:szCs w:val="26"/>
              </w:rPr>
              <w:t>.</w:t>
            </w:r>
          </w:p>
          <w:p w14:paraId="03EEBB3A" w14:textId="77777777" w:rsidR="00694D28" w:rsidRDefault="00694D28" w:rsidP="1C53A172">
            <w:pPr>
              <w:jc w:val="both"/>
              <w:rPr>
                <w:rFonts w:ascii="Times New Roman" w:hAnsi="Times New Roman"/>
                <w:sz w:val="26"/>
                <w:szCs w:val="26"/>
              </w:rPr>
            </w:pPr>
          </w:p>
        </w:tc>
      </w:tr>
      <w:tr w:rsidR="008E6BEF" w14:paraId="44CDB60D" w14:textId="77777777" w:rsidTr="001F4BAE">
        <w:tc>
          <w:tcPr>
            <w:tcW w:w="2376" w:type="dxa"/>
          </w:tcPr>
          <w:p w14:paraId="7B05B103" w14:textId="6154EFBF" w:rsidR="008E6BEF" w:rsidRPr="00527B94" w:rsidRDefault="008E6BEF" w:rsidP="1C53A172">
            <w:pPr>
              <w:jc w:val="both"/>
              <w:rPr>
                <w:rFonts w:ascii="Times New Roman" w:hAnsi="Times New Roman"/>
                <w:b/>
                <w:bCs/>
                <w:i/>
                <w:iCs/>
                <w:sz w:val="26"/>
                <w:szCs w:val="26"/>
                <w:lang w:val="vi-VN"/>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Tài khoản</w:t>
            </w:r>
          </w:p>
        </w:tc>
        <w:tc>
          <w:tcPr>
            <w:tcW w:w="7195" w:type="dxa"/>
          </w:tcPr>
          <w:p w14:paraId="56955E0B" w14:textId="77777777" w:rsidR="00600AFA" w:rsidRPr="00527B94" w:rsidRDefault="00600AFA" w:rsidP="00600AFA">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thông tin của tài khoản.</w:t>
            </w:r>
          </w:p>
          <w:p w14:paraId="2464A9AA" w14:textId="77777777" w:rsidR="008E6BEF" w:rsidRPr="00527B94" w:rsidRDefault="008E6BEF" w:rsidP="00694D28">
            <w:pPr>
              <w:jc w:val="both"/>
              <w:rPr>
                <w:rFonts w:ascii="Times New Roman" w:hAnsi="Times New Roman"/>
                <w:sz w:val="26"/>
                <w:szCs w:val="26"/>
                <w:lang w:val="vi-VN"/>
              </w:rPr>
            </w:pPr>
          </w:p>
        </w:tc>
      </w:tr>
      <w:tr w:rsidR="008E6BEF" w14:paraId="56C953D4" w14:textId="77777777" w:rsidTr="001F4BAE">
        <w:tc>
          <w:tcPr>
            <w:tcW w:w="2376" w:type="dxa"/>
          </w:tcPr>
          <w:p w14:paraId="4861B7B2" w14:textId="0D3E641D" w:rsidR="008E6BEF" w:rsidRPr="00527B94" w:rsidRDefault="00393742" w:rsidP="1C53A172">
            <w:pPr>
              <w:jc w:val="both"/>
              <w:rPr>
                <w:rFonts w:ascii="Times New Roman" w:hAnsi="Times New Roman"/>
                <w:b/>
                <w:bCs/>
                <w:i/>
                <w:iCs/>
                <w:sz w:val="26"/>
                <w:szCs w:val="26"/>
                <w:lang w:val="vi-VN"/>
              </w:rPr>
            </w:pPr>
            <w:r>
              <w:rPr>
                <w:rFonts w:ascii="Times New Roman" w:hAnsi="Times New Roman"/>
                <w:b/>
                <w:bCs/>
                <w:i/>
                <w:iCs/>
                <w:sz w:val="26"/>
                <w:szCs w:val="26"/>
              </w:rPr>
              <w:t>Xem thưởng và kỷ luật</w:t>
            </w:r>
          </w:p>
        </w:tc>
        <w:tc>
          <w:tcPr>
            <w:tcW w:w="7195" w:type="dxa"/>
          </w:tcPr>
          <w:p w14:paraId="766299CB" w14:textId="77777777" w:rsidR="001C3B8D" w:rsidRPr="00527B94" w:rsidRDefault="001C3B8D" w:rsidP="001C3B8D">
            <w:pPr>
              <w:jc w:val="both"/>
              <w:rPr>
                <w:rFonts w:ascii="Times New Roman" w:hAnsi="Times New Roman"/>
                <w:sz w:val="26"/>
                <w:szCs w:val="26"/>
                <w:lang w:val="vi-VN"/>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 xml:space="preserve">biết được </w:t>
            </w:r>
            <w:r>
              <w:rPr>
                <w:rFonts w:ascii="Times New Roman" w:hAnsi="Times New Roman"/>
                <w:sz w:val="26"/>
                <w:szCs w:val="26"/>
              </w:rPr>
              <w:t>thưởng và phạt</w:t>
            </w:r>
            <w:r w:rsidRPr="00527B94">
              <w:rPr>
                <w:rFonts w:ascii="Times New Roman" w:hAnsi="Times New Roman"/>
                <w:sz w:val="26"/>
                <w:szCs w:val="26"/>
              </w:rPr>
              <w:t xml:space="preserve"> trong tháng của mình là bao nhiêu</w:t>
            </w:r>
            <w:r w:rsidRPr="00527B94">
              <w:rPr>
                <w:rFonts w:ascii="Times New Roman" w:hAnsi="Times New Roman"/>
                <w:sz w:val="26"/>
                <w:szCs w:val="26"/>
                <w:lang w:val="vi-VN"/>
              </w:rPr>
              <w:t>.</w:t>
            </w:r>
          </w:p>
          <w:p w14:paraId="67D0F80F" w14:textId="77777777" w:rsidR="008E6BEF" w:rsidRPr="00527B94" w:rsidRDefault="008E6BEF" w:rsidP="00694D28">
            <w:pPr>
              <w:jc w:val="both"/>
              <w:rPr>
                <w:rFonts w:ascii="Times New Roman" w:hAnsi="Times New Roman"/>
                <w:sz w:val="26"/>
                <w:szCs w:val="26"/>
                <w:lang w:val="vi-VN"/>
              </w:rPr>
            </w:pPr>
          </w:p>
        </w:tc>
      </w:tr>
      <w:tr w:rsidR="008E6BEF" w14:paraId="20436A62" w14:textId="77777777" w:rsidTr="001F4BAE">
        <w:tc>
          <w:tcPr>
            <w:tcW w:w="2376" w:type="dxa"/>
          </w:tcPr>
          <w:p w14:paraId="3F076F85" w14:textId="33F978FD" w:rsidR="008E6BEF" w:rsidRPr="00527B94" w:rsidRDefault="00AC4086" w:rsidP="1C53A172">
            <w:pPr>
              <w:jc w:val="both"/>
              <w:rPr>
                <w:rFonts w:ascii="Times New Roman" w:hAnsi="Times New Roman"/>
                <w:b/>
                <w:bCs/>
                <w:i/>
                <w:iCs/>
                <w:sz w:val="26"/>
                <w:szCs w:val="26"/>
                <w:lang w:val="vi-VN"/>
              </w:rPr>
            </w:pPr>
            <w:r>
              <w:rPr>
                <w:rFonts w:ascii="Times New Roman" w:hAnsi="Times New Roman"/>
                <w:b/>
                <w:bCs/>
                <w:i/>
                <w:iCs/>
                <w:sz w:val="26"/>
                <w:szCs w:val="26"/>
              </w:rPr>
              <w:t>X</w:t>
            </w:r>
            <w:r>
              <w:rPr>
                <w:rFonts w:ascii="Times New Roman" w:hAnsi="Times New Roman"/>
                <w:b/>
                <w:bCs/>
                <w:i/>
                <w:iCs/>
                <w:sz w:val="26"/>
                <w:szCs w:val="26"/>
              </w:rPr>
              <w:t>in nghỉ phép</w:t>
            </w:r>
          </w:p>
        </w:tc>
        <w:tc>
          <w:tcPr>
            <w:tcW w:w="7195" w:type="dxa"/>
          </w:tcPr>
          <w:p w14:paraId="72905475" w14:textId="77777777" w:rsidR="00977B13" w:rsidRDefault="00977B13" w:rsidP="00977B13">
            <w:pPr>
              <w:jc w:val="both"/>
              <w:rPr>
                <w:rFonts w:ascii="Times New Roman" w:hAnsi="Times New Roman"/>
                <w:sz w:val="26"/>
                <w:szCs w:val="26"/>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đăng ký các ngày sẽ nghỉ trong tháng.</w:t>
            </w:r>
          </w:p>
          <w:p w14:paraId="1B4E2739" w14:textId="77777777" w:rsidR="008E6BEF" w:rsidRPr="00527B94" w:rsidRDefault="008E6BEF" w:rsidP="00694D28">
            <w:pPr>
              <w:jc w:val="both"/>
              <w:rPr>
                <w:rFonts w:ascii="Times New Roman" w:hAnsi="Times New Roman"/>
                <w:sz w:val="26"/>
                <w:szCs w:val="26"/>
                <w:lang w:val="vi-VN"/>
              </w:rPr>
            </w:pPr>
          </w:p>
        </w:tc>
      </w:tr>
      <w:tr w:rsidR="008E6BEF" w14:paraId="30590805" w14:textId="77777777" w:rsidTr="001F4BAE">
        <w:tc>
          <w:tcPr>
            <w:tcW w:w="2376" w:type="dxa"/>
          </w:tcPr>
          <w:p w14:paraId="3C2D04C3" w14:textId="2680AF09" w:rsidR="008E6BEF" w:rsidRPr="00527B94" w:rsidRDefault="006F63CE" w:rsidP="1C53A172">
            <w:pPr>
              <w:jc w:val="both"/>
              <w:rPr>
                <w:rFonts w:ascii="Times New Roman" w:hAnsi="Times New Roman"/>
                <w:b/>
                <w:bCs/>
                <w:i/>
                <w:iCs/>
                <w:sz w:val="26"/>
                <w:szCs w:val="26"/>
                <w:lang w:val="vi-VN"/>
              </w:rPr>
            </w:pPr>
            <w:r>
              <w:rPr>
                <w:rFonts w:ascii="Times New Roman" w:hAnsi="Times New Roman"/>
                <w:b/>
                <w:bCs/>
                <w:i/>
                <w:iCs/>
                <w:sz w:val="26"/>
                <w:szCs w:val="26"/>
              </w:rPr>
              <w:t>T</w:t>
            </w:r>
            <w:r w:rsidRPr="1C53A172">
              <w:rPr>
                <w:rFonts w:ascii="Times New Roman" w:hAnsi="Times New Roman"/>
                <w:b/>
                <w:bCs/>
                <w:i/>
                <w:iCs/>
                <w:sz w:val="26"/>
                <w:szCs w:val="26"/>
                <w:lang w:val="vi-VN"/>
              </w:rPr>
              <w:t>hay đổi mật khẩu</w:t>
            </w:r>
          </w:p>
        </w:tc>
        <w:tc>
          <w:tcPr>
            <w:tcW w:w="7195" w:type="dxa"/>
          </w:tcPr>
          <w:p w14:paraId="6F7F4BE4" w14:textId="0F1A1FFF" w:rsidR="000F362B" w:rsidRDefault="000F362B" w:rsidP="000F362B">
            <w:pPr>
              <w:jc w:val="both"/>
              <w:rPr>
                <w:rFonts w:ascii="Times New Roman" w:hAnsi="Times New Roman"/>
                <w:sz w:val="26"/>
                <w:szCs w:val="26"/>
              </w:rPr>
            </w:pPr>
            <w:r w:rsidRPr="1C53A172">
              <w:rPr>
                <w:rFonts w:ascii="Times New Roman" w:hAnsi="Times New Roman"/>
                <w:sz w:val="26"/>
                <w:szCs w:val="26"/>
                <w:lang w:val="vi-VN"/>
              </w:rPr>
              <w:t>Chức năng này cho phép NV thay đổi mật khẩu</w:t>
            </w:r>
            <w:r>
              <w:rPr>
                <w:rFonts w:ascii="Times New Roman" w:hAnsi="Times New Roman"/>
                <w:sz w:val="26"/>
                <w:szCs w:val="26"/>
              </w:rPr>
              <w:t>.</w:t>
            </w:r>
          </w:p>
          <w:p w14:paraId="261C8CFA" w14:textId="77777777" w:rsidR="008E6BEF" w:rsidRPr="00527B94" w:rsidRDefault="008E6BEF" w:rsidP="00694D28">
            <w:pPr>
              <w:jc w:val="both"/>
              <w:rPr>
                <w:rFonts w:ascii="Times New Roman" w:hAnsi="Times New Roman"/>
                <w:sz w:val="26"/>
                <w:szCs w:val="26"/>
                <w:lang w:val="vi-VN"/>
              </w:rPr>
            </w:pPr>
          </w:p>
        </w:tc>
      </w:tr>
      <w:tr w:rsidR="0001011B" w14:paraId="3966F68C" w14:textId="77777777" w:rsidTr="001F4BAE">
        <w:tc>
          <w:tcPr>
            <w:tcW w:w="2376" w:type="dxa"/>
          </w:tcPr>
          <w:p w14:paraId="28DDFD07" w14:textId="183CD2C9" w:rsidR="0001011B" w:rsidRDefault="0001011B" w:rsidP="1C53A172">
            <w:pPr>
              <w:jc w:val="both"/>
              <w:rPr>
                <w:rFonts w:ascii="Times New Roman" w:hAnsi="Times New Roman"/>
                <w:b/>
                <w:bCs/>
                <w:i/>
                <w:iCs/>
                <w:sz w:val="26"/>
                <w:szCs w:val="26"/>
              </w:rPr>
            </w:pPr>
            <w:r w:rsidRPr="1C53A172">
              <w:rPr>
                <w:rFonts w:ascii="Times New Roman" w:hAnsi="Times New Roman"/>
                <w:b/>
                <w:bCs/>
                <w:i/>
                <w:iCs/>
                <w:sz w:val="26"/>
                <w:szCs w:val="26"/>
                <w:lang w:val="vi-VN"/>
              </w:rPr>
              <w:t>Gửi Email</w:t>
            </w:r>
          </w:p>
        </w:tc>
        <w:tc>
          <w:tcPr>
            <w:tcW w:w="7195" w:type="dxa"/>
          </w:tcPr>
          <w:p w14:paraId="3B7AAE7B" w14:textId="77777777" w:rsidR="00085E11" w:rsidRPr="00085E11" w:rsidRDefault="00085E11" w:rsidP="00085E11">
            <w:pPr>
              <w:jc w:val="both"/>
              <w:rPr>
                <w:rFonts w:ascii="Times New Roman" w:hAnsi="Times New Roman"/>
                <w:sz w:val="26"/>
                <w:szCs w:val="26"/>
              </w:rPr>
            </w:pPr>
            <w:r w:rsidRPr="1C53A172">
              <w:rPr>
                <w:rFonts w:ascii="Times New Roman" w:hAnsi="Times New Roman"/>
                <w:sz w:val="26"/>
                <w:szCs w:val="26"/>
                <w:lang w:val="vi-VN"/>
              </w:rPr>
              <w:t xml:space="preserve">HT cho phép QL sử dụng chức năng này để </w:t>
            </w:r>
            <w:r>
              <w:rPr>
                <w:rFonts w:ascii="Times New Roman" w:hAnsi="Times New Roman"/>
                <w:sz w:val="26"/>
                <w:szCs w:val="26"/>
              </w:rPr>
              <w:t>gửi thông tin thưởng và kỷ luật của nhân viên trong tháng.</w:t>
            </w:r>
          </w:p>
          <w:p w14:paraId="6740BB86" w14:textId="77777777" w:rsidR="0001011B" w:rsidRPr="1C53A172" w:rsidRDefault="0001011B" w:rsidP="000F362B">
            <w:pPr>
              <w:jc w:val="both"/>
              <w:rPr>
                <w:rFonts w:ascii="Times New Roman" w:hAnsi="Times New Roman"/>
                <w:sz w:val="26"/>
                <w:szCs w:val="26"/>
                <w:lang w:val="vi-VN"/>
              </w:rPr>
            </w:pPr>
          </w:p>
        </w:tc>
      </w:tr>
    </w:tbl>
    <w:p w14:paraId="1BAC0B2C" w14:textId="77777777" w:rsidR="00FC4E64" w:rsidRPr="00FC4E64" w:rsidRDefault="00FC4E64" w:rsidP="1C53A172">
      <w:pPr>
        <w:jc w:val="both"/>
        <w:rPr>
          <w:rFonts w:ascii="Times New Roman" w:hAnsi="Times New Roman"/>
          <w:bCs/>
          <w:iCs/>
          <w:sz w:val="26"/>
          <w:szCs w:val="26"/>
        </w:rPr>
      </w:pPr>
    </w:p>
    <w:p w14:paraId="7ADC9CEA" w14:textId="3A88C7EB" w:rsidR="00527B94" w:rsidRDefault="00527B94" w:rsidP="00527B94">
      <w:pPr>
        <w:jc w:val="both"/>
        <w:rPr>
          <w:rFonts w:ascii="Times New Roman" w:hAnsi="Times New Roman"/>
          <w:sz w:val="26"/>
          <w:szCs w:val="26"/>
        </w:rPr>
      </w:pPr>
    </w:p>
    <w:p w14:paraId="2C6A522C" w14:textId="05DF269F" w:rsidR="00E66A9C" w:rsidRDefault="00E66A9C" w:rsidP="00527B94">
      <w:pPr>
        <w:jc w:val="both"/>
        <w:rPr>
          <w:rFonts w:ascii="Times New Roman" w:hAnsi="Times New Roman"/>
          <w:sz w:val="26"/>
          <w:szCs w:val="26"/>
        </w:rPr>
      </w:pPr>
    </w:p>
    <w:p w14:paraId="5CD963EC" w14:textId="1ADB3D7D" w:rsidR="00E66A9C" w:rsidRDefault="00E66A9C" w:rsidP="00527B94">
      <w:pPr>
        <w:jc w:val="both"/>
        <w:rPr>
          <w:rFonts w:ascii="Times New Roman" w:hAnsi="Times New Roman"/>
          <w:sz w:val="26"/>
          <w:szCs w:val="26"/>
        </w:rPr>
      </w:pPr>
    </w:p>
    <w:p w14:paraId="67D29556" w14:textId="14B7F589" w:rsidR="00E66A9C" w:rsidRDefault="00E66A9C" w:rsidP="00527B94">
      <w:pPr>
        <w:jc w:val="both"/>
        <w:rPr>
          <w:rFonts w:ascii="Times New Roman" w:hAnsi="Times New Roman"/>
          <w:sz w:val="26"/>
          <w:szCs w:val="26"/>
        </w:rPr>
      </w:pPr>
    </w:p>
    <w:p w14:paraId="705354D2" w14:textId="77777777" w:rsidR="00E66A9C" w:rsidRPr="00527B94" w:rsidRDefault="00E66A9C" w:rsidP="00527B94">
      <w:pPr>
        <w:jc w:val="both"/>
        <w:rPr>
          <w:rFonts w:ascii="Times New Roman" w:hAnsi="Times New Roman"/>
          <w:sz w:val="26"/>
          <w:szCs w:val="26"/>
        </w:rPr>
      </w:pPr>
    </w:p>
    <w:p w14:paraId="5D510AE9" w14:textId="25068803" w:rsidR="495B15FF" w:rsidRPr="00CA32C9" w:rsidRDefault="1C53A172" w:rsidP="1C53A172">
      <w:pPr>
        <w:rPr>
          <w:lang w:val="vi-VN"/>
        </w:rPr>
      </w:pPr>
      <w:r w:rsidRPr="1C53A172">
        <w:rPr>
          <w:rFonts w:ascii="Times New Roman" w:hAnsi="Times New Roman"/>
          <w:b/>
          <w:bCs/>
          <w:i/>
          <w:iCs/>
          <w:sz w:val="26"/>
          <w:szCs w:val="26"/>
          <w:lang w:val="vi-VN"/>
        </w:rPr>
        <w:lastRenderedPageBreak/>
        <w:t>- Bảng ánh xạ BR với UC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18"/>
        <w:gridCol w:w="3118"/>
        <w:gridCol w:w="3118"/>
      </w:tblGrid>
      <w:tr w:rsidR="495B15FF" w14:paraId="3A81C7E5" w14:textId="77777777" w:rsidTr="00436E38">
        <w:tc>
          <w:tcPr>
            <w:tcW w:w="3118" w:type="dxa"/>
          </w:tcPr>
          <w:p w14:paraId="105C9B99" w14:textId="666D7977" w:rsidR="495B15FF" w:rsidRDefault="495B15FF" w:rsidP="495B15FF">
            <w:pPr>
              <w:jc w:val="center"/>
            </w:pPr>
            <w:bookmarkStart w:id="30" w:name="_Toc4439000"/>
            <w:bookmarkStart w:id="31" w:name="_Toc4439255"/>
            <w:bookmarkStart w:id="32" w:name="_Toc4439387"/>
            <w:r w:rsidRPr="495B15FF">
              <w:rPr>
                <w:rFonts w:ascii="Times New Roman" w:hAnsi="Times New Roman"/>
                <w:sz w:val="26"/>
                <w:szCs w:val="26"/>
              </w:rPr>
              <w:t>BR#</w:t>
            </w:r>
            <w:bookmarkEnd w:id="30"/>
            <w:bookmarkEnd w:id="31"/>
            <w:bookmarkEnd w:id="32"/>
          </w:p>
        </w:tc>
        <w:tc>
          <w:tcPr>
            <w:tcW w:w="3118" w:type="dxa"/>
          </w:tcPr>
          <w:p w14:paraId="57A80D7A" w14:textId="7D10DEC5" w:rsidR="495B15FF" w:rsidRDefault="495B15FF" w:rsidP="495B15FF">
            <w:pPr>
              <w:jc w:val="center"/>
            </w:pPr>
            <w:bookmarkStart w:id="33" w:name="_Toc4439001"/>
            <w:bookmarkStart w:id="34" w:name="_Toc4439256"/>
            <w:bookmarkStart w:id="35" w:name="_Toc4439388"/>
            <w:r w:rsidRPr="495B15FF">
              <w:rPr>
                <w:rFonts w:ascii="Times New Roman" w:hAnsi="Times New Roman"/>
                <w:sz w:val="26"/>
                <w:szCs w:val="26"/>
              </w:rPr>
              <w:t>Mô tả</w:t>
            </w:r>
            <w:bookmarkEnd w:id="33"/>
            <w:bookmarkEnd w:id="34"/>
            <w:bookmarkEnd w:id="35"/>
          </w:p>
        </w:tc>
        <w:tc>
          <w:tcPr>
            <w:tcW w:w="3118" w:type="dxa"/>
          </w:tcPr>
          <w:p w14:paraId="23BE3DAA" w14:textId="09F4BF00" w:rsidR="495B15FF" w:rsidRDefault="495B15FF" w:rsidP="495B15FF">
            <w:pPr>
              <w:jc w:val="center"/>
            </w:pPr>
            <w:bookmarkStart w:id="36" w:name="_Toc4439002"/>
            <w:bookmarkStart w:id="37" w:name="_Toc4439257"/>
            <w:bookmarkStart w:id="38" w:name="_Toc4439389"/>
            <w:r w:rsidRPr="495B15FF">
              <w:rPr>
                <w:rFonts w:ascii="Times New Roman" w:hAnsi="Times New Roman"/>
                <w:sz w:val="26"/>
                <w:szCs w:val="26"/>
              </w:rPr>
              <w:t>UC#</w:t>
            </w:r>
            <w:bookmarkEnd w:id="36"/>
            <w:bookmarkEnd w:id="37"/>
            <w:bookmarkEnd w:id="38"/>
          </w:p>
        </w:tc>
      </w:tr>
      <w:tr w:rsidR="495B15FF" w14:paraId="4E1CD060" w14:textId="77777777" w:rsidTr="00436E38">
        <w:tc>
          <w:tcPr>
            <w:tcW w:w="3118" w:type="dxa"/>
          </w:tcPr>
          <w:p w14:paraId="72AFE9CF" w14:textId="3E1487E5" w:rsidR="495B15FF" w:rsidRPr="00436E38" w:rsidRDefault="495B15FF" w:rsidP="495B15FF">
            <w:bookmarkStart w:id="39" w:name="_Toc4439003"/>
            <w:bookmarkStart w:id="40" w:name="_Toc4439258"/>
            <w:bookmarkStart w:id="41" w:name="_Toc4439390"/>
            <w:r w:rsidRPr="00436E38">
              <w:rPr>
                <w:rFonts w:ascii="Times New Roman" w:hAnsi="Times New Roman"/>
                <w:sz w:val="26"/>
                <w:szCs w:val="26"/>
              </w:rPr>
              <w:t>BR1</w:t>
            </w:r>
            <w:bookmarkEnd w:id="39"/>
            <w:bookmarkEnd w:id="40"/>
            <w:bookmarkEnd w:id="41"/>
          </w:p>
        </w:tc>
        <w:tc>
          <w:tcPr>
            <w:tcW w:w="3118" w:type="dxa"/>
          </w:tcPr>
          <w:p w14:paraId="0C8A3FB6" w14:textId="55DE4C76" w:rsidR="495B15FF" w:rsidRPr="00436E38" w:rsidRDefault="00BF1507" w:rsidP="495B15FF">
            <w:bookmarkStart w:id="42" w:name="_Toc4439004"/>
            <w:bookmarkStart w:id="43" w:name="_Toc4439259"/>
            <w:bookmarkStart w:id="44" w:name="_Toc4439391"/>
            <w:r w:rsidRPr="00436E38">
              <w:rPr>
                <w:rFonts w:ascii="Times New Roman" w:hAnsi="Times New Roman"/>
                <w:sz w:val="26"/>
                <w:szCs w:val="26"/>
              </w:rPr>
              <w:t>Đăng nhập</w:t>
            </w:r>
            <w:bookmarkEnd w:id="42"/>
            <w:bookmarkEnd w:id="43"/>
            <w:bookmarkEnd w:id="44"/>
          </w:p>
        </w:tc>
        <w:tc>
          <w:tcPr>
            <w:tcW w:w="3118" w:type="dxa"/>
          </w:tcPr>
          <w:p w14:paraId="4078DEAF" w14:textId="53EDAB64" w:rsidR="495B15FF" w:rsidRPr="00436E38" w:rsidRDefault="495B15FF" w:rsidP="495B15FF">
            <w:bookmarkStart w:id="45" w:name="_Toc4439005"/>
            <w:bookmarkStart w:id="46" w:name="_Toc4439260"/>
            <w:bookmarkStart w:id="47" w:name="_Toc4439392"/>
            <w:r w:rsidRPr="00436E38">
              <w:rPr>
                <w:rFonts w:ascii="Times New Roman" w:hAnsi="Times New Roman"/>
                <w:sz w:val="26"/>
                <w:szCs w:val="26"/>
              </w:rPr>
              <w:t>UC00</w:t>
            </w:r>
            <w:r w:rsidR="00BF1507" w:rsidRPr="00436E38">
              <w:rPr>
                <w:rFonts w:ascii="Times New Roman" w:hAnsi="Times New Roman"/>
                <w:sz w:val="26"/>
                <w:szCs w:val="26"/>
              </w:rPr>
              <w:t>1</w:t>
            </w:r>
            <w:bookmarkEnd w:id="45"/>
            <w:bookmarkEnd w:id="46"/>
            <w:bookmarkEnd w:id="47"/>
          </w:p>
        </w:tc>
      </w:tr>
      <w:tr w:rsidR="495B15FF" w14:paraId="0CF24754" w14:textId="77777777" w:rsidTr="00436E38">
        <w:tc>
          <w:tcPr>
            <w:tcW w:w="3118" w:type="dxa"/>
          </w:tcPr>
          <w:p w14:paraId="7F92CA54" w14:textId="42BE472D" w:rsidR="495B15FF" w:rsidRPr="00436E38" w:rsidRDefault="495B15FF" w:rsidP="495B15FF">
            <w:bookmarkStart w:id="48" w:name="_Toc4439006"/>
            <w:bookmarkStart w:id="49" w:name="_Toc4439261"/>
            <w:bookmarkStart w:id="50" w:name="_Toc4439393"/>
            <w:r w:rsidRPr="00436E38">
              <w:rPr>
                <w:rFonts w:ascii="Times New Roman" w:hAnsi="Times New Roman"/>
                <w:sz w:val="26"/>
                <w:szCs w:val="26"/>
              </w:rPr>
              <w:t>BR2</w:t>
            </w:r>
            <w:bookmarkEnd w:id="48"/>
            <w:bookmarkEnd w:id="49"/>
            <w:bookmarkEnd w:id="50"/>
          </w:p>
        </w:tc>
        <w:tc>
          <w:tcPr>
            <w:tcW w:w="3118" w:type="dxa"/>
          </w:tcPr>
          <w:p w14:paraId="2F4C6D3B" w14:textId="279BC8A7" w:rsidR="495B15FF" w:rsidRPr="00436E38" w:rsidRDefault="495B15FF" w:rsidP="495B15FF">
            <w:bookmarkStart w:id="51" w:name="_Toc4439007"/>
            <w:bookmarkStart w:id="52" w:name="_Toc4439262"/>
            <w:bookmarkStart w:id="53" w:name="_Toc4439394"/>
            <w:r w:rsidRPr="00436E38">
              <w:rPr>
                <w:rFonts w:ascii="Times New Roman" w:hAnsi="Times New Roman"/>
                <w:sz w:val="26"/>
                <w:szCs w:val="26"/>
              </w:rPr>
              <w:t>Quản lý nhân viên</w:t>
            </w:r>
            <w:bookmarkEnd w:id="51"/>
            <w:bookmarkEnd w:id="52"/>
            <w:bookmarkEnd w:id="53"/>
          </w:p>
        </w:tc>
        <w:tc>
          <w:tcPr>
            <w:tcW w:w="3118" w:type="dxa"/>
          </w:tcPr>
          <w:p w14:paraId="0F800306" w14:textId="7A3EA297" w:rsidR="495B15FF" w:rsidRPr="00436E38" w:rsidRDefault="495B15FF" w:rsidP="495B15FF">
            <w:bookmarkStart w:id="54" w:name="_Toc4439008"/>
            <w:bookmarkStart w:id="55" w:name="_Toc4439263"/>
            <w:bookmarkStart w:id="56" w:name="_Toc4439395"/>
            <w:r w:rsidRPr="00436E38">
              <w:rPr>
                <w:rFonts w:ascii="Times New Roman" w:hAnsi="Times New Roman"/>
                <w:sz w:val="26"/>
                <w:szCs w:val="26"/>
              </w:rPr>
              <w:t>UC00</w:t>
            </w:r>
            <w:r w:rsidR="00BF1507" w:rsidRPr="00436E38">
              <w:rPr>
                <w:rFonts w:ascii="Times New Roman" w:hAnsi="Times New Roman"/>
                <w:sz w:val="26"/>
                <w:szCs w:val="26"/>
              </w:rPr>
              <w:t>2</w:t>
            </w:r>
            <w:bookmarkEnd w:id="54"/>
            <w:bookmarkEnd w:id="55"/>
            <w:bookmarkEnd w:id="56"/>
          </w:p>
        </w:tc>
      </w:tr>
      <w:tr w:rsidR="495B15FF" w14:paraId="284A5736" w14:textId="77777777" w:rsidTr="00436E38">
        <w:tc>
          <w:tcPr>
            <w:tcW w:w="3118" w:type="dxa"/>
          </w:tcPr>
          <w:p w14:paraId="157C8BBB" w14:textId="28DBF045" w:rsidR="495B15FF" w:rsidRPr="00436E38" w:rsidRDefault="495B15FF" w:rsidP="495B15FF">
            <w:bookmarkStart w:id="57" w:name="_Toc4439009"/>
            <w:bookmarkStart w:id="58" w:name="_Toc4439264"/>
            <w:bookmarkStart w:id="59" w:name="_Toc4439396"/>
            <w:r w:rsidRPr="00436E38">
              <w:rPr>
                <w:rFonts w:ascii="Times New Roman" w:hAnsi="Times New Roman"/>
                <w:sz w:val="26"/>
                <w:szCs w:val="26"/>
              </w:rPr>
              <w:t>BR3</w:t>
            </w:r>
            <w:bookmarkEnd w:id="57"/>
            <w:bookmarkEnd w:id="58"/>
            <w:bookmarkEnd w:id="59"/>
          </w:p>
        </w:tc>
        <w:tc>
          <w:tcPr>
            <w:tcW w:w="3118" w:type="dxa"/>
          </w:tcPr>
          <w:p w14:paraId="42271374" w14:textId="3EE93953" w:rsidR="495B15FF" w:rsidRPr="00436E38" w:rsidRDefault="495B15FF" w:rsidP="00BF1507">
            <w:bookmarkStart w:id="60" w:name="_Toc4439010"/>
            <w:bookmarkStart w:id="61" w:name="_Toc4439265"/>
            <w:bookmarkStart w:id="62" w:name="_Toc4439397"/>
            <w:r w:rsidRPr="00436E38">
              <w:rPr>
                <w:rFonts w:ascii="Times New Roman" w:hAnsi="Times New Roman"/>
                <w:sz w:val="26"/>
                <w:szCs w:val="26"/>
              </w:rPr>
              <w:t xml:space="preserve">Quản lý </w:t>
            </w:r>
            <w:r w:rsidR="00BF1507" w:rsidRPr="00436E38">
              <w:rPr>
                <w:rFonts w:ascii="Times New Roman" w:hAnsi="Times New Roman"/>
                <w:sz w:val="26"/>
                <w:szCs w:val="26"/>
              </w:rPr>
              <w:t>phòng ban</w:t>
            </w:r>
            <w:bookmarkEnd w:id="60"/>
            <w:bookmarkEnd w:id="61"/>
            <w:bookmarkEnd w:id="62"/>
          </w:p>
        </w:tc>
        <w:tc>
          <w:tcPr>
            <w:tcW w:w="3118" w:type="dxa"/>
          </w:tcPr>
          <w:p w14:paraId="71227A6E" w14:textId="313DFA4C" w:rsidR="495B15FF" w:rsidRPr="00436E38" w:rsidRDefault="495B15FF" w:rsidP="495B15FF">
            <w:bookmarkStart w:id="63" w:name="_Toc4439011"/>
            <w:bookmarkStart w:id="64" w:name="_Toc4439266"/>
            <w:bookmarkStart w:id="65" w:name="_Toc4439398"/>
            <w:r w:rsidRPr="00436E38">
              <w:rPr>
                <w:rFonts w:ascii="Times New Roman" w:hAnsi="Times New Roman"/>
                <w:sz w:val="26"/>
                <w:szCs w:val="26"/>
              </w:rPr>
              <w:t>UC00</w:t>
            </w:r>
            <w:r w:rsidR="00BF1507" w:rsidRPr="00436E38">
              <w:rPr>
                <w:rFonts w:ascii="Times New Roman" w:hAnsi="Times New Roman"/>
                <w:sz w:val="26"/>
                <w:szCs w:val="26"/>
              </w:rPr>
              <w:t>4</w:t>
            </w:r>
            <w:bookmarkEnd w:id="63"/>
            <w:bookmarkEnd w:id="64"/>
            <w:bookmarkEnd w:id="65"/>
          </w:p>
        </w:tc>
      </w:tr>
      <w:tr w:rsidR="495B15FF" w14:paraId="6A471D5C" w14:textId="77777777" w:rsidTr="00436E38">
        <w:tc>
          <w:tcPr>
            <w:tcW w:w="3118" w:type="dxa"/>
          </w:tcPr>
          <w:p w14:paraId="73B3596D" w14:textId="4AA9FC60" w:rsidR="495B15FF" w:rsidRPr="00436E38" w:rsidRDefault="495B15FF" w:rsidP="495B15FF">
            <w:bookmarkStart w:id="66" w:name="_Toc4439012"/>
            <w:bookmarkStart w:id="67" w:name="_Toc4439267"/>
            <w:bookmarkStart w:id="68" w:name="_Toc4439399"/>
            <w:r w:rsidRPr="00436E38">
              <w:rPr>
                <w:rFonts w:ascii="Times New Roman" w:hAnsi="Times New Roman"/>
                <w:sz w:val="26"/>
                <w:szCs w:val="26"/>
              </w:rPr>
              <w:t>BR4</w:t>
            </w:r>
            <w:bookmarkEnd w:id="66"/>
            <w:bookmarkEnd w:id="67"/>
            <w:bookmarkEnd w:id="68"/>
          </w:p>
        </w:tc>
        <w:tc>
          <w:tcPr>
            <w:tcW w:w="3118" w:type="dxa"/>
          </w:tcPr>
          <w:p w14:paraId="178B55BD" w14:textId="5FD4F70A" w:rsidR="495B15FF" w:rsidRPr="00436E38" w:rsidRDefault="495B15FF" w:rsidP="00BF1507">
            <w:bookmarkStart w:id="69" w:name="_Toc4439013"/>
            <w:bookmarkStart w:id="70" w:name="_Toc4439268"/>
            <w:bookmarkStart w:id="71" w:name="_Toc4439400"/>
            <w:r w:rsidRPr="00436E38">
              <w:rPr>
                <w:rFonts w:ascii="Times New Roman" w:hAnsi="Times New Roman"/>
                <w:sz w:val="26"/>
                <w:szCs w:val="26"/>
              </w:rPr>
              <w:t xml:space="preserve">Quản lý </w:t>
            </w:r>
            <w:r w:rsidR="00BF1507" w:rsidRPr="00436E38">
              <w:rPr>
                <w:rFonts w:ascii="Times New Roman" w:hAnsi="Times New Roman"/>
                <w:sz w:val="26"/>
                <w:szCs w:val="26"/>
              </w:rPr>
              <w:t>tài khoản</w:t>
            </w:r>
            <w:bookmarkEnd w:id="69"/>
            <w:bookmarkEnd w:id="70"/>
            <w:bookmarkEnd w:id="71"/>
          </w:p>
        </w:tc>
        <w:tc>
          <w:tcPr>
            <w:tcW w:w="3118" w:type="dxa"/>
          </w:tcPr>
          <w:p w14:paraId="090A0B66" w14:textId="6E60E00B" w:rsidR="495B15FF" w:rsidRPr="00436E38" w:rsidRDefault="495B15FF" w:rsidP="495B15FF">
            <w:bookmarkStart w:id="72" w:name="_Toc4439014"/>
            <w:bookmarkStart w:id="73" w:name="_Toc4439269"/>
            <w:bookmarkStart w:id="74" w:name="_Toc4439401"/>
            <w:r w:rsidRPr="00436E38">
              <w:rPr>
                <w:rFonts w:ascii="Times New Roman" w:hAnsi="Times New Roman"/>
                <w:sz w:val="26"/>
                <w:szCs w:val="26"/>
              </w:rPr>
              <w:t>UC003</w:t>
            </w:r>
            <w:bookmarkEnd w:id="72"/>
            <w:bookmarkEnd w:id="73"/>
            <w:bookmarkEnd w:id="74"/>
          </w:p>
        </w:tc>
      </w:tr>
      <w:tr w:rsidR="495B15FF" w14:paraId="33E8F29F" w14:textId="77777777" w:rsidTr="00436E38">
        <w:tc>
          <w:tcPr>
            <w:tcW w:w="3118" w:type="dxa"/>
          </w:tcPr>
          <w:p w14:paraId="7FAD9137" w14:textId="4898F0B4" w:rsidR="495B15FF" w:rsidRPr="00436E38" w:rsidRDefault="495B15FF" w:rsidP="495B15FF">
            <w:bookmarkStart w:id="75" w:name="_Toc4439015"/>
            <w:bookmarkStart w:id="76" w:name="_Toc4439270"/>
            <w:bookmarkStart w:id="77" w:name="_Toc4439402"/>
            <w:r w:rsidRPr="00436E38">
              <w:rPr>
                <w:rFonts w:ascii="Times New Roman" w:hAnsi="Times New Roman"/>
                <w:sz w:val="26"/>
                <w:szCs w:val="26"/>
              </w:rPr>
              <w:t>BR5</w:t>
            </w:r>
            <w:bookmarkEnd w:id="75"/>
            <w:bookmarkEnd w:id="76"/>
            <w:bookmarkEnd w:id="77"/>
          </w:p>
        </w:tc>
        <w:tc>
          <w:tcPr>
            <w:tcW w:w="3118" w:type="dxa"/>
          </w:tcPr>
          <w:p w14:paraId="2A5F28F2" w14:textId="53FF21E7" w:rsidR="495B15FF" w:rsidRPr="00436E38" w:rsidRDefault="495B15FF" w:rsidP="00BF1507">
            <w:bookmarkStart w:id="78" w:name="_Toc4439016"/>
            <w:bookmarkStart w:id="79" w:name="_Toc4439271"/>
            <w:bookmarkStart w:id="80" w:name="_Toc4439403"/>
            <w:r w:rsidRPr="00436E38">
              <w:rPr>
                <w:rFonts w:ascii="Times New Roman" w:hAnsi="Times New Roman"/>
                <w:sz w:val="26"/>
                <w:szCs w:val="26"/>
              </w:rPr>
              <w:t xml:space="preserve">Quản lý </w:t>
            </w:r>
            <w:r w:rsidR="00BF1507" w:rsidRPr="00436E38">
              <w:rPr>
                <w:rFonts w:ascii="Times New Roman" w:hAnsi="Times New Roman"/>
                <w:sz w:val="26"/>
                <w:szCs w:val="26"/>
              </w:rPr>
              <w:t>ngày nghỉ</w:t>
            </w:r>
            <w:bookmarkEnd w:id="78"/>
            <w:bookmarkEnd w:id="79"/>
            <w:bookmarkEnd w:id="80"/>
          </w:p>
        </w:tc>
        <w:tc>
          <w:tcPr>
            <w:tcW w:w="3118" w:type="dxa"/>
          </w:tcPr>
          <w:p w14:paraId="0A90DCF9" w14:textId="372FAD62" w:rsidR="495B15FF" w:rsidRPr="00436E38" w:rsidRDefault="495B15FF" w:rsidP="495B15FF">
            <w:bookmarkStart w:id="81" w:name="_Toc4439017"/>
            <w:bookmarkStart w:id="82" w:name="_Toc4439272"/>
            <w:bookmarkStart w:id="83" w:name="_Toc4439404"/>
            <w:r w:rsidRPr="00436E38">
              <w:rPr>
                <w:rFonts w:ascii="Times New Roman" w:hAnsi="Times New Roman"/>
                <w:sz w:val="26"/>
                <w:szCs w:val="26"/>
              </w:rPr>
              <w:t>UC00</w:t>
            </w:r>
            <w:r w:rsidR="00BF1507" w:rsidRPr="00436E38">
              <w:rPr>
                <w:rFonts w:ascii="Times New Roman" w:hAnsi="Times New Roman"/>
                <w:sz w:val="26"/>
                <w:szCs w:val="26"/>
              </w:rPr>
              <w:t>5</w:t>
            </w:r>
            <w:bookmarkEnd w:id="81"/>
            <w:bookmarkEnd w:id="82"/>
            <w:bookmarkEnd w:id="83"/>
          </w:p>
        </w:tc>
      </w:tr>
      <w:tr w:rsidR="495B15FF" w14:paraId="7943EF62" w14:textId="77777777" w:rsidTr="00436E38">
        <w:tc>
          <w:tcPr>
            <w:tcW w:w="3118" w:type="dxa"/>
          </w:tcPr>
          <w:p w14:paraId="51C18FFE" w14:textId="673D7D8B" w:rsidR="495B15FF" w:rsidRPr="00436E38" w:rsidRDefault="495B15FF" w:rsidP="495B15FF">
            <w:bookmarkStart w:id="84" w:name="_Toc4439018"/>
            <w:bookmarkStart w:id="85" w:name="_Toc4439273"/>
            <w:bookmarkStart w:id="86" w:name="_Toc4439405"/>
            <w:r w:rsidRPr="00436E38">
              <w:rPr>
                <w:rFonts w:ascii="Times New Roman" w:hAnsi="Times New Roman"/>
                <w:sz w:val="26"/>
                <w:szCs w:val="26"/>
              </w:rPr>
              <w:t>BR6</w:t>
            </w:r>
            <w:bookmarkEnd w:id="84"/>
            <w:bookmarkEnd w:id="85"/>
            <w:bookmarkEnd w:id="86"/>
          </w:p>
        </w:tc>
        <w:tc>
          <w:tcPr>
            <w:tcW w:w="3118" w:type="dxa"/>
          </w:tcPr>
          <w:p w14:paraId="54E5D6DB" w14:textId="410CD72F" w:rsidR="495B15FF" w:rsidRPr="00436E38" w:rsidRDefault="495B15FF" w:rsidP="00EA2DF5">
            <w:bookmarkStart w:id="87" w:name="_Toc4439019"/>
            <w:bookmarkStart w:id="88" w:name="_Toc4439274"/>
            <w:bookmarkStart w:id="89" w:name="_Toc4439406"/>
            <w:r w:rsidRPr="00436E38">
              <w:rPr>
                <w:rFonts w:ascii="Times New Roman" w:hAnsi="Times New Roman"/>
                <w:sz w:val="26"/>
                <w:szCs w:val="26"/>
              </w:rPr>
              <w:t xml:space="preserve">Quản lý </w:t>
            </w:r>
            <w:bookmarkEnd w:id="87"/>
            <w:bookmarkEnd w:id="88"/>
            <w:bookmarkEnd w:id="89"/>
            <w:r w:rsidR="00EA2DF5">
              <w:rPr>
                <w:rFonts w:ascii="Times New Roman" w:hAnsi="Times New Roman"/>
                <w:sz w:val="26"/>
                <w:szCs w:val="26"/>
              </w:rPr>
              <w:t>hợp đồng</w:t>
            </w:r>
          </w:p>
        </w:tc>
        <w:tc>
          <w:tcPr>
            <w:tcW w:w="3118" w:type="dxa"/>
          </w:tcPr>
          <w:p w14:paraId="6EB5291C" w14:textId="064BF73D" w:rsidR="495B15FF" w:rsidRPr="00436E38" w:rsidRDefault="495B15FF" w:rsidP="495B15FF">
            <w:bookmarkStart w:id="90" w:name="_Toc4439020"/>
            <w:bookmarkStart w:id="91" w:name="_Toc4439275"/>
            <w:bookmarkStart w:id="92" w:name="_Toc4439407"/>
            <w:r w:rsidRPr="00436E38">
              <w:rPr>
                <w:rFonts w:ascii="Times New Roman" w:hAnsi="Times New Roman"/>
                <w:sz w:val="26"/>
                <w:szCs w:val="26"/>
              </w:rPr>
              <w:t>UC006</w:t>
            </w:r>
            <w:bookmarkEnd w:id="90"/>
            <w:bookmarkEnd w:id="91"/>
            <w:bookmarkEnd w:id="92"/>
          </w:p>
        </w:tc>
      </w:tr>
      <w:tr w:rsidR="00BF1507" w14:paraId="214C52E4" w14:textId="77777777" w:rsidTr="00436E38">
        <w:tc>
          <w:tcPr>
            <w:tcW w:w="3118" w:type="dxa"/>
          </w:tcPr>
          <w:p w14:paraId="78E032FE" w14:textId="0FE0BE69" w:rsidR="00BF1507" w:rsidRPr="00436E38" w:rsidRDefault="00BF1507" w:rsidP="495B15FF">
            <w:pPr>
              <w:rPr>
                <w:rFonts w:ascii="Times New Roman" w:hAnsi="Times New Roman"/>
                <w:sz w:val="26"/>
                <w:szCs w:val="26"/>
              </w:rPr>
            </w:pPr>
            <w:bookmarkStart w:id="93" w:name="_Toc4439021"/>
            <w:bookmarkStart w:id="94" w:name="_Toc4439276"/>
            <w:bookmarkStart w:id="95" w:name="_Toc4439408"/>
            <w:r w:rsidRPr="00436E38">
              <w:rPr>
                <w:rFonts w:ascii="Times New Roman" w:hAnsi="Times New Roman"/>
                <w:sz w:val="26"/>
                <w:szCs w:val="26"/>
              </w:rPr>
              <w:t>BR7</w:t>
            </w:r>
            <w:bookmarkEnd w:id="93"/>
            <w:bookmarkEnd w:id="94"/>
            <w:bookmarkEnd w:id="95"/>
          </w:p>
        </w:tc>
        <w:tc>
          <w:tcPr>
            <w:tcW w:w="3118" w:type="dxa"/>
          </w:tcPr>
          <w:p w14:paraId="4C113767" w14:textId="3BF58AC0" w:rsidR="00BF1507" w:rsidRPr="00436E38" w:rsidRDefault="00BF1507" w:rsidP="00BF1507">
            <w:pPr>
              <w:rPr>
                <w:rFonts w:ascii="Times New Roman" w:hAnsi="Times New Roman"/>
                <w:sz w:val="26"/>
                <w:szCs w:val="26"/>
              </w:rPr>
            </w:pPr>
            <w:bookmarkStart w:id="96" w:name="_Toc4439022"/>
            <w:bookmarkStart w:id="97" w:name="_Toc4439277"/>
            <w:bookmarkStart w:id="98" w:name="_Toc4439409"/>
            <w:r w:rsidRPr="00436E38">
              <w:rPr>
                <w:rFonts w:ascii="Times New Roman" w:hAnsi="Times New Roman"/>
                <w:sz w:val="26"/>
                <w:szCs w:val="26"/>
              </w:rPr>
              <w:t>Khen thưởng, kỷ luật</w:t>
            </w:r>
            <w:bookmarkEnd w:id="96"/>
            <w:bookmarkEnd w:id="97"/>
            <w:bookmarkEnd w:id="98"/>
          </w:p>
        </w:tc>
        <w:tc>
          <w:tcPr>
            <w:tcW w:w="3118" w:type="dxa"/>
          </w:tcPr>
          <w:p w14:paraId="4B875172" w14:textId="55D8C1F6" w:rsidR="00BF1507" w:rsidRPr="00436E38" w:rsidRDefault="00BF1507" w:rsidP="495B15FF">
            <w:pPr>
              <w:rPr>
                <w:rFonts w:ascii="Times New Roman" w:hAnsi="Times New Roman"/>
                <w:sz w:val="26"/>
                <w:szCs w:val="26"/>
              </w:rPr>
            </w:pPr>
            <w:bookmarkStart w:id="99" w:name="_Toc4439023"/>
            <w:bookmarkStart w:id="100" w:name="_Toc4439278"/>
            <w:bookmarkStart w:id="101" w:name="_Toc4439410"/>
            <w:r w:rsidRPr="00436E38">
              <w:rPr>
                <w:rFonts w:ascii="Times New Roman" w:hAnsi="Times New Roman"/>
                <w:sz w:val="26"/>
                <w:szCs w:val="26"/>
              </w:rPr>
              <w:t>UC007</w:t>
            </w:r>
            <w:bookmarkEnd w:id="99"/>
            <w:bookmarkEnd w:id="100"/>
            <w:bookmarkEnd w:id="101"/>
          </w:p>
        </w:tc>
      </w:tr>
      <w:tr w:rsidR="00BF1507" w14:paraId="08845E5B" w14:textId="77777777" w:rsidTr="00436E38">
        <w:tc>
          <w:tcPr>
            <w:tcW w:w="3118" w:type="dxa"/>
          </w:tcPr>
          <w:p w14:paraId="0CE09DA5" w14:textId="7795EEE1" w:rsidR="00BF1507" w:rsidRPr="00436E38" w:rsidRDefault="00BF1507" w:rsidP="495B15FF">
            <w:pPr>
              <w:rPr>
                <w:rFonts w:ascii="Times New Roman" w:hAnsi="Times New Roman"/>
                <w:sz w:val="26"/>
                <w:szCs w:val="26"/>
              </w:rPr>
            </w:pPr>
            <w:bookmarkStart w:id="102" w:name="_Toc4439024"/>
            <w:bookmarkStart w:id="103" w:name="_Toc4439279"/>
            <w:bookmarkStart w:id="104" w:name="_Toc4439411"/>
            <w:r w:rsidRPr="00436E38">
              <w:rPr>
                <w:rFonts w:ascii="Times New Roman" w:hAnsi="Times New Roman"/>
                <w:sz w:val="26"/>
                <w:szCs w:val="26"/>
              </w:rPr>
              <w:t>BR8</w:t>
            </w:r>
            <w:bookmarkEnd w:id="102"/>
            <w:bookmarkEnd w:id="103"/>
            <w:bookmarkEnd w:id="104"/>
          </w:p>
        </w:tc>
        <w:tc>
          <w:tcPr>
            <w:tcW w:w="3118" w:type="dxa"/>
          </w:tcPr>
          <w:p w14:paraId="200C6DE1" w14:textId="3760341D" w:rsidR="00BF1507" w:rsidRPr="00436E38" w:rsidRDefault="00BF1507" w:rsidP="00BF1507">
            <w:pPr>
              <w:rPr>
                <w:rFonts w:ascii="Times New Roman" w:hAnsi="Times New Roman"/>
                <w:sz w:val="26"/>
                <w:szCs w:val="26"/>
              </w:rPr>
            </w:pPr>
            <w:bookmarkStart w:id="105" w:name="_Toc4439025"/>
            <w:bookmarkStart w:id="106" w:name="_Toc4439280"/>
            <w:bookmarkStart w:id="107" w:name="_Toc4439412"/>
            <w:r w:rsidRPr="00436E38">
              <w:rPr>
                <w:rFonts w:ascii="Times New Roman" w:hAnsi="Times New Roman"/>
                <w:sz w:val="26"/>
                <w:szCs w:val="26"/>
              </w:rPr>
              <w:t>Quản lý thông tin cá nhân</w:t>
            </w:r>
            <w:bookmarkEnd w:id="105"/>
            <w:bookmarkEnd w:id="106"/>
            <w:bookmarkEnd w:id="107"/>
          </w:p>
        </w:tc>
        <w:tc>
          <w:tcPr>
            <w:tcW w:w="3118" w:type="dxa"/>
          </w:tcPr>
          <w:p w14:paraId="17E0074A" w14:textId="1199842B" w:rsidR="00BF1507" w:rsidRPr="00436E38" w:rsidRDefault="0076772A" w:rsidP="495B15FF">
            <w:pPr>
              <w:rPr>
                <w:rFonts w:ascii="Times New Roman" w:hAnsi="Times New Roman"/>
                <w:sz w:val="26"/>
                <w:szCs w:val="26"/>
              </w:rPr>
            </w:pPr>
            <w:bookmarkStart w:id="108" w:name="_Toc4439026"/>
            <w:bookmarkStart w:id="109" w:name="_Toc4439281"/>
            <w:bookmarkStart w:id="110" w:name="_Toc4439413"/>
            <w:r w:rsidRPr="00436E38">
              <w:rPr>
                <w:rFonts w:ascii="Times New Roman" w:hAnsi="Times New Roman"/>
                <w:sz w:val="26"/>
                <w:szCs w:val="26"/>
              </w:rPr>
              <w:t>UC008</w:t>
            </w:r>
            <w:bookmarkEnd w:id="108"/>
            <w:bookmarkEnd w:id="109"/>
            <w:bookmarkEnd w:id="110"/>
          </w:p>
        </w:tc>
      </w:tr>
      <w:tr w:rsidR="00BF1507" w14:paraId="7C7BA0B9" w14:textId="77777777" w:rsidTr="00436E38">
        <w:tc>
          <w:tcPr>
            <w:tcW w:w="3118" w:type="dxa"/>
          </w:tcPr>
          <w:p w14:paraId="679AF716" w14:textId="4DFA18E3" w:rsidR="00BF1507" w:rsidRPr="00436E38" w:rsidRDefault="00BF1507" w:rsidP="495B15FF">
            <w:pPr>
              <w:rPr>
                <w:rFonts w:ascii="Times New Roman" w:hAnsi="Times New Roman"/>
                <w:sz w:val="26"/>
                <w:szCs w:val="26"/>
              </w:rPr>
            </w:pPr>
            <w:bookmarkStart w:id="111" w:name="_Toc4439027"/>
            <w:bookmarkStart w:id="112" w:name="_Toc4439282"/>
            <w:bookmarkStart w:id="113" w:name="_Toc4439414"/>
            <w:r w:rsidRPr="00436E38">
              <w:rPr>
                <w:rFonts w:ascii="Times New Roman" w:hAnsi="Times New Roman"/>
                <w:sz w:val="26"/>
                <w:szCs w:val="26"/>
              </w:rPr>
              <w:t>BR9</w:t>
            </w:r>
            <w:bookmarkEnd w:id="111"/>
            <w:bookmarkEnd w:id="112"/>
            <w:bookmarkEnd w:id="113"/>
          </w:p>
        </w:tc>
        <w:tc>
          <w:tcPr>
            <w:tcW w:w="3118" w:type="dxa"/>
          </w:tcPr>
          <w:p w14:paraId="3F05E7F3" w14:textId="00BC012C" w:rsidR="00BF1507" w:rsidRPr="00436E38" w:rsidRDefault="00BF1507" w:rsidP="00BF1507">
            <w:pPr>
              <w:rPr>
                <w:rFonts w:ascii="Times New Roman" w:hAnsi="Times New Roman"/>
                <w:sz w:val="26"/>
                <w:szCs w:val="26"/>
              </w:rPr>
            </w:pPr>
            <w:bookmarkStart w:id="114" w:name="_Toc4439028"/>
            <w:bookmarkStart w:id="115" w:name="_Toc4439283"/>
            <w:bookmarkStart w:id="116" w:name="_Toc4439415"/>
            <w:r w:rsidRPr="00436E38">
              <w:rPr>
                <w:rFonts w:ascii="Times New Roman" w:hAnsi="Times New Roman"/>
                <w:sz w:val="26"/>
                <w:szCs w:val="26"/>
              </w:rPr>
              <w:t>Xin nghỉ phép</w:t>
            </w:r>
            <w:bookmarkEnd w:id="114"/>
            <w:bookmarkEnd w:id="115"/>
            <w:bookmarkEnd w:id="116"/>
          </w:p>
        </w:tc>
        <w:tc>
          <w:tcPr>
            <w:tcW w:w="3118" w:type="dxa"/>
          </w:tcPr>
          <w:p w14:paraId="60A030C3" w14:textId="49701AE5" w:rsidR="00BF1507" w:rsidRPr="00436E38" w:rsidRDefault="0076772A" w:rsidP="495B15FF">
            <w:pPr>
              <w:rPr>
                <w:rFonts w:ascii="Times New Roman" w:hAnsi="Times New Roman"/>
                <w:sz w:val="26"/>
                <w:szCs w:val="26"/>
              </w:rPr>
            </w:pPr>
            <w:bookmarkStart w:id="117" w:name="_Toc4439029"/>
            <w:bookmarkStart w:id="118" w:name="_Toc4439284"/>
            <w:bookmarkStart w:id="119" w:name="_Toc4439416"/>
            <w:r w:rsidRPr="00436E38">
              <w:rPr>
                <w:rFonts w:ascii="Times New Roman" w:hAnsi="Times New Roman"/>
                <w:sz w:val="26"/>
                <w:szCs w:val="26"/>
              </w:rPr>
              <w:t>UC009</w:t>
            </w:r>
            <w:bookmarkEnd w:id="117"/>
            <w:bookmarkEnd w:id="118"/>
            <w:bookmarkEnd w:id="119"/>
          </w:p>
        </w:tc>
      </w:tr>
      <w:tr w:rsidR="00BF1507" w14:paraId="3E59B8C0" w14:textId="77777777" w:rsidTr="00436E38">
        <w:tc>
          <w:tcPr>
            <w:tcW w:w="3118" w:type="dxa"/>
          </w:tcPr>
          <w:p w14:paraId="3FB5C59C" w14:textId="0E998CB7" w:rsidR="00BF1507" w:rsidRPr="00436E38" w:rsidRDefault="00BF1507" w:rsidP="495B15FF">
            <w:pPr>
              <w:rPr>
                <w:rFonts w:ascii="Times New Roman" w:hAnsi="Times New Roman"/>
                <w:sz w:val="26"/>
                <w:szCs w:val="26"/>
              </w:rPr>
            </w:pPr>
            <w:bookmarkStart w:id="120" w:name="_Toc4439030"/>
            <w:bookmarkStart w:id="121" w:name="_Toc4439285"/>
            <w:bookmarkStart w:id="122" w:name="_Toc4439417"/>
            <w:r w:rsidRPr="00436E38">
              <w:rPr>
                <w:rFonts w:ascii="Times New Roman" w:hAnsi="Times New Roman"/>
                <w:sz w:val="26"/>
                <w:szCs w:val="26"/>
              </w:rPr>
              <w:t>BR10</w:t>
            </w:r>
            <w:bookmarkEnd w:id="120"/>
            <w:bookmarkEnd w:id="121"/>
            <w:bookmarkEnd w:id="122"/>
          </w:p>
        </w:tc>
        <w:tc>
          <w:tcPr>
            <w:tcW w:w="3118" w:type="dxa"/>
          </w:tcPr>
          <w:p w14:paraId="3B6AD5C7" w14:textId="5DC0B247" w:rsidR="00BF1507" w:rsidRPr="00436E38" w:rsidRDefault="0076772A" w:rsidP="00EA2DF5">
            <w:pPr>
              <w:rPr>
                <w:rFonts w:ascii="Times New Roman" w:hAnsi="Times New Roman"/>
                <w:sz w:val="26"/>
                <w:szCs w:val="26"/>
              </w:rPr>
            </w:pPr>
            <w:bookmarkStart w:id="123" w:name="_Toc4439031"/>
            <w:bookmarkStart w:id="124" w:name="_Toc4439286"/>
            <w:bookmarkStart w:id="125" w:name="_Toc4439418"/>
            <w:r w:rsidRPr="00436E38">
              <w:rPr>
                <w:rFonts w:ascii="Times New Roman" w:hAnsi="Times New Roman"/>
                <w:sz w:val="26"/>
                <w:szCs w:val="26"/>
              </w:rPr>
              <w:t xml:space="preserve">Xem </w:t>
            </w:r>
            <w:bookmarkEnd w:id="123"/>
            <w:bookmarkEnd w:id="124"/>
            <w:bookmarkEnd w:id="125"/>
            <w:r w:rsidR="00EA2DF5">
              <w:rPr>
                <w:rFonts w:ascii="Times New Roman" w:hAnsi="Times New Roman"/>
                <w:sz w:val="26"/>
                <w:szCs w:val="26"/>
              </w:rPr>
              <w:t>thưởng và kỷ luật</w:t>
            </w:r>
          </w:p>
        </w:tc>
        <w:tc>
          <w:tcPr>
            <w:tcW w:w="3118" w:type="dxa"/>
          </w:tcPr>
          <w:p w14:paraId="0C98008C" w14:textId="6CC4A2A6" w:rsidR="00BF1507" w:rsidRPr="00436E38" w:rsidRDefault="0076772A" w:rsidP="495B15FF">
            <w:pPr>
              <w:rPr>
                <w:rFonts w:ascii="Times New Roman" w:hAnsi="Times New Roman"/>
                <w:sz w:val="26"/>
                <w:szCs w:val="26"/>
              </w:rPr>
            </w:pPr>
            <w:bookmarkStart w:id="126" w:name="_Toc4439032"/>
            <w:bookmarkStart w:id="127" w:name="_Toc4439287"/>
            <w:bookmarkStart w:id="128" w:name="_Toc4439419"/>
            <w:r w:rsidRPr="00436E38">
              <w:rPr>
                <w:rFonts w:ascii="Times New Roman" w:hAnsi="Times New Roman"/>
                <w:sz w:val="26"/>
                <w:szCs w:val="26"/>
              </w:rPr>
              <w:t>UC0010</w:t>
            </w:r>
            <w:bookmarkEnd w:id="126"/>
            <w:bookmarkEnd w:id="127"/>
            <w:bookmarkEnd w:id="128"/>
          </w:p>
        </w:tc>
      </w:tr>
      <w:tr w:rsidR="00BF1507" w14:paraId="569AE8C5" w14:textId="77777777" w:rsidTr="00436E38">
        <w:tc>
          <w:tcPr>
            <w:tcW w:w="3118" w:type="dxa"/>
          </w:tcPr>
          <w:p w14:paraId="3BC52D33" w14:textId="33B81090" w:rsidR="00BF1507" w:rsidRPr="00436E38" w:rsidRDefault="00BF1507" w:rsidP="495B15FF">
            <w:pPr>
              <w:rPr>
                <w:rFonts w:ascii="Times New Roman" w:hAnsi="Times New Roman"/>
                <w:sz w:val="26"/>
                <w:szCs w:val="26"/>
              </w:rPr>
            </w:pPr>
            <w:bookmarkStart w:id="129" w:name="_Toc4439033"/>
            <w:bookmarkStart w:id="130" w:name="_Toc4439288"/>
            <w:bookmarkStart w:id="131" w:name="_Toc4439420"/>
            <w:r w:rsidRPr="00436E38">
              <w:rPr>
                <w:rFonts w:ascii="Times New Roman" w:hAnsi="Times New Roman"/>
                <w:sz w:val="26"/>
                <w:szCs w:val="26"/>
              </w:rPr>
              <w:t>BR11</w:t>
            </w:r>
            <w:bookmarkEnd w:id="129"/>
            <w:bookmarkEnd w:id="130"/>
            <w:bookmarkEnd w:id="131"/>
          </w:p>
        </w:tc>
        <w:tc>
          <w:tcPr>
            <w:tcW w:w="3118" w:type="dxa"/>
          </w:tcPr>
          <w:p w14:paraId="1663D69F" w14:textId="7E11F2B8" w:rsidR="00BF1507" w:rsidRPr="00436E38" w:rsidRDefault="0076772A" w:rsidP="00BF1507">
            <w:pPr>
              <w:rPr>
                <w:rFonts w:ascii="Times New Roman" w:hAnsi="Times New Roman"/>
                <w:sz w:val="26"/>
                <w:szCs w:val="26"/>
              </w:rPr>
            </w:pPr>
            <w:bookmarkStart w:id="132" w:name="_Toc4439034"/>
            <w:bookmarkStart w:id="133" w:name="_Toc4439289"/>
            <w:bookmarkStart w:id="134" w:name="_Toc4439421"/>
            <w:r w:rsidRPr="00436E38">
              <w:rPr>
                <w:rFonts w:ascii="Times New Roman" w:hAnsi="Times New Roman"/>
                <w:sz w:val="26"/>
                <w:szCs w:val="26"/>
              </w:rPr>
              <w:t>Thống kê</w:t>
            </w:r>
            <w:bookmarkEnd w:id="132"/>
            <w:bookmarkEnd w:id="133"/>
            <w:bookmarkEnd w:id="134"/>
          </w:p>
        </w:tc>
        <w:tc>
          <w:tcPr>
            <w:tcW w:w="3118" w:type="dxa"/>
          </w:tcPr>
          <w:p w14:paraId="0F2D441E" w14:textId="4EA0A3E1" w:rsidR="00BF1507" w:rsidRPr="00436E38" w:rsidRDefault="0076772A" w:rsidP="495B15FF">
            <w:pPr>
              <w:rPr>
                <w:rFonts w:ascii="Times New Roman" w:hAnsi="Times New Roman"/>
                <w:sz w:val="26"/>
                <w:szCs w:val="26"/>
              </w:rPr>
            </w:pPr>
            <w:bookmarkStart w:id="135" w:name="_Toc4439035"/>
            <w:bookmarkStart w:id="136" w:name="_Toc4439290"/>
            <w:bookmarkStart w:id="137" w:name="_Toc4439422"/>
            <w:r w:rsidRPr="00436E38">
              <w:rPr>
                <w:rFonts w:ascii="Times New Roman" w:hAnsi="Times New Roman"/>
                <w:sz w:val="26"/>
                <w:szCs w:val="26"/>
              </w:rPr>
              <w:t>UC0011</w:t>
            </w:r>
            <w:bookmarkEnd w:id="135"/>
            <w:bookmarkEnd w:id="136"/>
            <w:bookmarkEnd w:id="137"/>
          </w:p>
        </w:tc>
      </w:tr>
      <w:tr w:rsidR="0068394A" w14:paraId="34DC55CC" w14:textId="77777777" w:rsidTr="00436E38">
        <w:tc>
          <w:tcPr>
            <w:tcW w:w="3118" w:type="dxa"/>
          </w:tcPr>
          <w:p w14:paraId="1037164B" w14:textId="03D450D9" w:rsidR="0068394A" w:rsidRPr="00436E38" w:rsidRDefault="0068394A" w:rsidP="495B15FF">
            <w:pPr>
              <w:rPr>
                <w:rFonts w:ascii="Times New Roman" w:hAnsi="Times New Roman"/>
                <w:sz w:val="26"/>
                <w:szCs w:val="26"/>
              </w:rPr>
            </w:pPr>
            <w:r>
              <w:rPr>
                <w:rFonts w:ascii="Times New Roman" w:hAnsi="Times New Roman"/>
                <w:sz w:val="26"/>
                <w:szCs w:val="26"/>
              </w:rPr>
              <w:t>BR12</w:t>
            </w:r>
          </w:p>
        </w:tc>
        <w:tc>
          <w:tcPr>
            <w:tcW w:w="3118" w:type="dxa"/>
          </w:tcPr>
          <w:p w14:paraId="2C5EEA27" w14:textId="358F820E" w:rsidR="0068394A" w:rsidRPr="00436E38" w:rsidRDefault="006D42CD" w:rsidP="00BF1507">
            <w:pPr>
              <w:rPr>
                <w:rFonts w:ascii="Times New Roman" w:hAnsi="Times New Roman"/>
                <w:sz w:val="26"/>
                <w:szCs w:val="26"/>
              </w:rPr>
            </w:pPr>
            <w:r>
              <w:rPr>
                <w:rFonts w:ascii="Times New Roman" w:hAnsi="Times New Roman"/>
                <w:sz w:val="26"/>
                <w:szCs w:val="26"/>
              </w:rPr>
              <w:t>Xem thông tin hợp đồng</w:t>
            </w:r>
          </w:p>
        </w:tc>
        <w:tc>
          <w:tcPr>
            <w:tcW w:w="3118" w:type="dxa"/>
          </w:tcPr>
          <w:p w14:paraId="5049A8C4" w14:textId="5D7D17DE" w:rsidR="0068394A" w:rsidRPr="00436E38" w:rsidRDefault="006D42CD" w:rsidP="495B15FF">
            <w:pPr>
              <w:rPr>
                <w:rFonts w:ascii="Times New Roman" w:hAnsi="Times New Roman"/>
                <w:sz w:val="26"/>
                <w:szCs w:val="26"/>
              </w:rPr>
            </w:pPr>
            <w:r>
              <w:rPr>
                <w:rFonts w:ascii="Times New Roman" w:hAnsi="Times New Roman"/>
                <w:sz w:val="26"/>
                <w:szCs w:val="26"/>
              </w:rPr>
              <w:t>UC0012</w:t>
            </w:r>
          </w:p>
        </w:tc>
      </w:tr>
      <w:tr w:rsidR="0068394A" w14:paraId="464CC897" w14:textId="77777777" w:rsidTr="00436E38">
        <w:tc>
          <w:tcPr>
            <w:tcW w:w="3118" w:type="dxa"/>
          </w:tcPr>
          <w:p w14:paraId="6428BC46" w14:textId="7FA5E49F" w:rsidR="0068394A" w:rsidRDefault="0068394A" w:rsidP="495B15FF">
            <w:pPr>
              <w:rPr>
                <w:rFonts w:ascii="Times New Roman" w:hAnsi="Times New Roman"/>
                <w:sz w:val="26"/>
                <w:szCs w:val="26"/>
              </w:rPr>
            </w:pPr>
            <w:r>
              <w:rPr>
                <w:rFonts w:ascii="Times New Roman" w:hAnsi="Times New Roman"/>
                <w:sz w:val="26"/>
                <w:szCs w:val="26"/>
              </w:rPr>
              <w:t>BR13</w:t>
            </w:r>
          </w:p>
        </w:tc>
        <w:tc>
          <w:tcPr>
            <w:tcW w:w="3118" w:type="dxa"/>
          </w:tcPr>
          <w:p w14:paraId="09CBB568" w14:textId="3B64B87A" w:rsidR="0068394A" w:rsidRPr="00436E38" w:rsidRDefault="0068394A" w:rsidP="00BF1507">
            <w:pPr>
              <w:rPr>
                <w:rFonts w:ascii="Times New Roman" w:hAnsi="Times New Roman"/>
                <w:sz w:val="26"/>
                <w:szCs w:val="26"/>
              </w:rPr>
            </w:pPr>
            <w:r>
              <w:rPr>
                <w:rFonts w:ascii="Times New Roman" w:hAnsi="Times New Roman"/>
                <w:sz w:val="26"/>
                <w:szCs w:val="26"/>
              </w:rPr>
              <w:t>Gửi email</w:t>
            </w:r>
          </w:p>
        </w:tc>
        <w:tc>
          <w:tcPr>
            <w:tcW w:w="3118" w:type="dxa"/>
          </w:tcPr>
          <w:p w14:paraId="66FB0070" w14:textId="7ABCC8AD" w:rsidR="0068394A" w:rsidRPr="00436E38" w:rsidRDefault="0068394A" w:rsidP="495B15FF">
            <w:pPr>
              <w:rPr>
                <w:rFonts w:ascii="Times New Roman" w:hAnsi="Times New Roman"/>
                <w:sz w:val="26"/>
                <w:szCs w:val="26"/>
              </w:rPr>
            </w:pPr>
            <w:r>
              <w:rPr>
                <w:rFonts w:ascii="Times New Roman" w:hAnsi="Times New Roman"/>
                <w:sz w:val="26"/>
                <w:szCs w:val="26"/>
              </w:rPr>
              <w:t>UC00</w:t>
            </w:r>
            <w:r w:rsidR="006D42CD">
              <w:rPr>
                <w:rFonts w:ascii="Times New Roman" w:hAnsi="Times New Roman"/>
                <w:sz w:val="26"/>
                <w:szCs w:val="26"/>
              </w:rPr>
              <w:t>14</w:t>
            </w:r>
          </w:p>
        </w:tc>
      </w:tr>
      <w:tr w:rsidR="0068394A" w14:paraId="19FC506B" w14:textId="77777777" w:rsidTr="00436E38">
        <w:tc>
          <w:tcPr>
            <w:tcW w:w="3118" w:type="dxa"/>
          </w:tcPr>
          <w:p w14:paraId="3DD4AF5D" w14:textId="1A409A1B" w:rsidR="0068394A" w:rsidRDefault="0068394A" w:rsidP="495B15FF">
            <w:pPr>
              <w:rPr>
                <w:rFonts w:ascii="Times New Roman" w:hAnsi="Times New Roman"/>
                <w:sz w:val="26"/>
                <w:szCs w:val="26"/>
              </w:rPr>
            </w:pPr>
            <w:r>
              <w:rPr>
                <w:rFonts w:ascii="Times New Roman" w:hAnsi="Times New Roman"/>
                <w:sz w:val="26"/>
                <w:szCs w:val="26"/>
              </w:rPr>
              <w:t>BR14</w:t>
            </w:r>
          </w:p>
        </w:tc>
        <w:tc>
          <w:tcPr>
            <w:tcW w:w="3118" w:type="dxa"/>
          </w:tcPr>
          <w:p w14:paraId="23585476" w14:textId="220602C7" w:rsidR="0068394A" w:rsidRPr="00436E38" w:rsidRDefault="0068394A" w:rsidP="00BF1507">
            <w:pPr>
              <w:rPr>
                <w:rFonts w:ascii="Times New Roman" w:hAnsi="Times New Roman"/>
                <w:sz w:val="26"/>
                <w:szCs w:val="26"/>
              </w:rPr>
            </w:pPr>
            <w:r>
              <w:rPr>
                <w:rFonts w:ascii="Times New Roman" w:hAnsi="Times New Roman"/>
                <w:sz w:val="26"/>
                <w:szCs w:val="26"/>
              </w:rPr>
              <w:t>Đổi mật khẩu</w:t>
            </w:r>
          </w:p>
        </w:tc>
        <w:tc>
          <w:tcPr>
            <w:tcW w:w="3118" w:type="dxa"/>
          </w:tcPr>
          <w:p w14:paraId="0EACE5E6" w14:textId="376B9713" w:rsidR="0068394A" w:rsidRPr="00436E38" w:rsidRDefault="006D42CD" w:rsidP="495B15FF">
            <w:pPr>
              <w:rPr>
                <w:rFonts w:ascii="Times New Roman" w:hAnsi="Times New Roman"/>
                <w:sz w:val="26"/>
                <w:szCs w:val="26"/>
              </w:rPr>
            </w:pPr>
            <w:r>
              <w:rPr>
                <w:rFonts w:ascii="Times New Roman" w:hAnsi="Times New Roman"/>
                <w:sz w:val="26"/>
                <w:szCs w:val="26"/>
              </w:rPr>
              <w:t>UC0013</w:t>
            </w:r>
          </w:p>
        </w:tc>
      </w:tr>
    </w:tbl>
    <w:p w14:paraId="7112BBBA" w14:textId="0D3C28A9" w:rsidR="495B15FF" w:rsidRPr="00527B94" w:rsidRDefault="495B15FF" w:rsidP="00527B94">
      <w:r w:rsidRPr="495B15FF">
        <w:rPr>
          <w:lang w:val="vi-VN"/>
        </w:rPr>
        <w:t xml:space="preserve"> </w:t>
      </w:r>
    </w:p>
    <w:p w14:paraId="5F4B5857" w14:textId="77777777" w:rsidR="00472D49" w:rsidRPr="008F055B" w:rsidRDefault="00472D49" w:rsidP="00472D49">
      <w:pPr>
        <w:pStyle w:val="Heading1"/>
        <w:rPr>
          <w:rFonts w:ascii="Times New Roman" w:hAnsi="Times New Roman"/>
          <w:sz w:val="28"/>
          <w:szCs w:val="28"/>
          <w:lang w:val="vi-VN"/>
        </w:rPr>
      </w:pPr>
      <w:bookmarkStart w:id="138" w:name="_Toc4439423"/>
      <w:r w:rsidRPr="008F055B">
        <w:rPr>
          <w:rFonts w:ascii="Times New Roman" w:hAnsi="Times New Roman"/>
          <w:sz w:val="28"/>
          <w:szCs w:val="28"/>
          <w:lang w:val="vi-VN"/>
        </w:rPr>
        <w:t>Kế hoạch phát triển dự án</w:t>
      </w:r>
      <w:bookmarkEnd w:id="138"/>
    </w:p>
    <w:p w14:paraId="12A9CDDE" w14:textId="4B1C67C6" w:rsidR="00472D49" w:rsidRPr="00472D49" w:rsidRDefault="00472D49" w:rsidP="0042753D">
      <w:pPr>
        <w:pStyle w:val="ListParagraph"/>
        <w:numPr>
          <w:ilvl w:val="0"/>
          <w:numId w:val="7"/>
        </w:numPr>
        <w:spacing w:before="60" w:after="60"/>
        <w:ind w:left="284" w:hanging="284"/>
        <w:jc w:val="both"/>
        <w:rPr>
          <w:rFonts w:ascii="Times New Roman" w:hAnsi="Times New Roman"/>
          <w:sz w:val="26"/>
          <w:szCs w:val="26"/>
          <w:lang w:val="vi-VN"/>
        </w:rPr>
      </w:pPr>
      <w:r w:rsidRPr="008F055B">
        <w:rPr>
          <w:rFonts w:ascii="Times New Roman" w:hAnsi="Times New Roman"/>
          <w:sz w:val="26"/>
          <w:szCs w:val="26"/>
          <w:lang w:val="vi-VN"/>
        </w:rPr>
        <w:t>H</w:t>
      </w:r>
      <w:r w:rsidRPr="008F055B">
        <w:rPr>
          <w:rFonts w:ascii="Times New Roman" w:hAnsi="Times New Roman" w:cs="Calibri"/>
          <w:sz w:val="26"/>
          <w:szCs w:val="26"/>
          <w:lang w:val="vi-VN"/>
        </w:rPr>
        <w:t>ệ</w:t>
      </w:r>
      <w:r w:rsidRPr="008F055B">
        <w:rPr>
          <w:rFonts w:ascii="Times New Roman" w:hAnsi="Times New Roman"/>
          <w:sz w:val="26"/>
          <w:szCs w:val="26"/>
          <w:lang w:val="vi-VN"/>
        </w:rPr>
        <w:t xml:space="preserve"> th</w:t>
      </w:r>
      <w:r w:rsidRPr="008F055B">
        <w:rPr>
          <w:rFonts w:ascii="Times New Roman" w:hAnsi="Times New Roman" w:cs="Calibri"/>
          <w:sz w:val="26"/>
          <w:szCs w:val="26"/>
          <w:lang w:val="vi-VN"/>
        </w:rPr>
        <w:t>ố</w:t>
      </w:r>
      <w:r w:rsidRPr="008F055B">
        <w:rPr>
          <w:rFonts w:ascii="Times New Roman" w:hAnsi="Times New Roman"/>
          <w:sz w:val="26"/>
          <w:szCs w:val="26"/>
          <w:lang w:val="vi-VN"/>
        </w:rPr>
        <w:t>ng ph</w:t>
      </w:r>
      <w:r w:rsidRPr="008F055B">
        <w:rPr>
          <w:rFonts w:ascii="Times New Roman" w:hAnsi="Times New Roman" w:cs="Arial Narrow"/>
          <w:sz w:val="26"/>
          <w:szCs w:val="26"/>
          <w:lang w:val="vi-VN"/>
        </w:rPr>
        <w:t>á</w:t>
      </w:r>
      <w:r w:rsidRPr="008F055B">
        <w:rPr>
          <w:rFonts w:ascii="Times New Roman" w:hAnsi="Times New Roman"/>
          <w:sz w:val="26"/>
          <w:szCs w:val="26"/>
          <w:lang w:val="vi-VN"/>
        </w:rPr>
        <w:t>t tri</w:t>
      </w:r>
      <w:r w:rsidRPr="008F055B">
        <w:rPr>
          <w:rFonts w:ascii="Times New Roman" w:hAnsi="Times New Roman" w:cs="Calibri"/>
          <w:sz w:val="26"/>
          <w:szCs w:val="26"/>
          <w:lang w:val="vi-VN"/>
        </w:rPr>
        <w:t>ể</w:t>
      </w:r>
      <w:r w:rsidRPr="008F055B">
        <w:rPr>
          <w:rFonts w:ascii="Times New Roman" w:hAnsi="Times New Roman"/>
          <w:sz w:val="26"/>
          <w:szCs w:val="26"/>
          <w:lang w:val="vi-VN"/>
        </w:rPr>
        <w:t>n theo m</w:t>
      </w:r>
      <w:r w:rsidRPr="008F055B">
        <w:rPr>
          <w:rFonts w:ascii="Times New Roman" w:hAnsi="Times New Roman" w:cs="Arial Narrow"/>
          <w:sz w:val="26"/>
          <w:szCs w:val="26"/>
          <w:lang w:val="vi-VN"/>
        </w:rPr>
        <w:t>ô</w:t>
      </w:r>
      <w:r w:rsidRPr="008F055B">
        <w:rPr>
          <w:rFonts w:ascii="Times New Roman" w:hAnsi="Times New Roman"/>
          <w:sz w:val="26"/>
          <w:szCs w:val="26"/>
          <w:lang w:val="vi-VN"/>
        </w:rPr>
        <w:t xml:space="preserve"> h</w:t>
      </w:r>
      <w:r w:rsidRPr="008F055B">
        <w:rPr>
          <w:rFonts w:ascii="Times New Roman" w:hAnsi="Times New Roman" w:cs="Arial Narrow"/>
          <w:sz w:val="26"/>
          <w:szCs w:val="26"/>
          <w:lang w:val="vi-VN"/>
        </w:rPr>
        <w:t>ì</w:t>
      </w:r>
      <w:r w:rsidRPr="008F055B">
        <w:rPr>
          <w:rFonts w:ascii="Times New Roman" w:hAnsi="Times New Roman"/>
          <w:sz w:val="26"/>
          <w:szCs w:val="26"/>
          <w:lang w:val="vi-VN"/>
        </w:rPr>
        <w:t>nh th</w:t>
      </w:r>
      <w:r w:rsidRPr="008F055B">
        <w:rPr>
          <w:rFonts w:ascii="Times New Roman" w:hAnsi="Times New Roman" w:cs="Arial Narrow"/>
          <w:sz w:val="26"/>
          <w:szCs w:val="26"/>
          <w:lang w:val="vi-VN"/>
        </w:rPr>
        <w:t>á</w:t>
      </w:r>
      <w:r w:rsidRPr="008F055B">
        <w:rPr>
          <w:rFonts w:ascii="Times New Roman" w:hAnsi="Times New Roman"/>
          <w:sz w:val="26"/>
          <w:szCs w:val="26"/>
          <w:lang w:val="vi-VN"/>
        </w:rPr>
        <w:t xml:space="preserve">c </w:t>
      </w:r>
      <w:r w:rsidRPr="008F055B">
        <w:rPr>
          <w:rFonts w:ascii="Times New Roman" w:hAnsi="Times New Roman" w:cs="Arial Narrow"/>
          <w:sz w:val="26"/>
          <w:szCs w:val="26"/>
          <w:lang w:val="vi-VN"/>
        </w:rPr>
        <w:t>đ</w:t>
      </w:r>
      <w:r w:rsidRPr="008F055B">
        <w:rPr>
          <w:rFonts w:ascii="Times New Roman" w:hAnsi="Times New Roman" w:cs="Calibri"/>
          <w:sz w:val="26"/>
          <w:szCs w:val="26"/>
          <w:lang w:val="vi-VN"/>
        </w:rPr>
        <w:t>ổ</w:t>
      </w:r>
    </w:p>
    <w:tbl>
      <w:tblPr>
        <w:tblW w:w="48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7"/>
        <w:gridCol w:w="3578"/>
        <w:gridCol w:w="1219"/>
        <w:gridCol w:w="1405"/>
        <w:gridCol w:w="1133"/>
        <w:gridCol w:w="1072"/>
      </w:tblGrid>
      <w:tr w:rsidR="005B1A71" w14:paraId="615B294D" w14:textId="77777777" w:rsidTr="00D61AE5">
        <w:tc>
          <w:tcPr>
            <w:tcW w:w="493"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8E98CF5" w14:textId="240050D0" w:rsidR="00472D49" w:rsidRDefault="00472D49">
            <w:pPr>
              <w:pStyle w:val="InfoBlue"/>
            </w:pPr>
            <w:r>
              <w:t>Giai đoạn</w:t>
            </w:r>
          </w:p>
        </w:tc>
        <w:tc>
          <w:tcPr>
            <w:tcW w:w="1920"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2D18C9C" w14:textId="2E80AC1F" w:rsidR="00472D49" w:rsidRDefault="00472D49">
            <w:pPr>
              <w:pStyle w:val="InfoBlue"/>
            </w:pPr>
            <w:r>
              <w:t>Công việc</w:t>
            </w:r>
          </w:p>
        </w:tc>
        <w:tc>
          <w:tcPr>
            <w:tcW w:w="6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C0C354F" w14:textId="77777777" w:rsidR="00472D49" w:rsidRDefault="00472D49">
            <w:pPr>
              <w:pStyle w:val="InfoBlue"/>
            </w:pPr>
            <w:r>
              <w:t>Bắt đầu</w:t>
            </w:r>
          </w:p>
        </w:tc>
        <w:tc>
          <w:tcPr>
            <w:tcW w:w="7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B65DC1C" w14:textId="77777777" w:rsidR="00472D49" w:rsidRDefault="00472D49">
            <w:pPr>
              <w:pStyle w:val="InfoBlue"/>
            </w:pPr>
            <w:r>
              <w:t>Kết thúc</w:t>
            </w:r>
          </w:p>
        </w:tc>
        <w:tc>
          <w:tcPr>
            <w:tcW w:w="608"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2DB9F1CB" w14:textId="77777777" w:rsidR="00472D49" w:rsidRDefault="00472D49">
            <w:pPr>
              <w:pStyle w:val="InfoBlue"/>
            </w:pPr>
            <w:r>
              <w:t xml:space="preserve">Độ dài </w:t>
            </w:r>
            <w:r>
              <w:br/>
              <w:t>(Ngày)</w:t>
            </w:r>
          </w:p>
        </w:tc>
        <w:tc>
          <w:tcPr>
            <w:tcW w:w="57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517DC77F" w14:textId="77777777" w:rsidR="00472D49" w:rsidRDefault="00472D49">
            <w:pPr>
              <w:pStyle w:val="InfoBlue"/>
            </w:pPr>
            <w:r>
              <w:t>Người làm</w:t>
            </w:r>
          </w:p>
        </w:tc>
      </w:tr>
      <w:tr w:rsidR="005B1A71" w14:paraId="21807A1D" w14:textId="77777777" w:rsidTr="00D61AE5">
        <w:tc>
          <w:tcPr>
            <w:tcW w:w="493" w:type="pct"/>
            <w:vMerge w:val="restart"/>
            <w:tcBorders>
              <w:top w:val="single" w:sz="4" w:space="0" w:color="auto"/>
              <w:left w:val="single" w:sz="4" w:space="0" w:color="auto"/>
              <w:bottom w:val="single" w:sz="4" w:space="0" w:color="auto"/>
              <w:right w:val="single" w:sz="4" w:space="0" w:color="auto"/>
            </w:tcBorders>
            <w:vAlign w:val="center"/>
            <w:hideMark/>
          </w:tcPr>
          <w:p w14:paraId="014C6AD5" w14:textId="77777777" w:rsidR="00472D49" w:rsidRDefault="00472D49">
            <w:pPr>
              <w:rPr>
                <w:rFonts w:ascii="Times New Roman" w:hAnsi="Times New Roman"/>
                <w:szCs w:val="22"/>
              </w:rPr>
            </w:pPr>
            <w:r>
              <w:rPr>
                <w:rFonts w:ascii="Times New Roman" w:hAnsi="Times New Roman"/>
                <w:szCs w:val="22"/>
              </w:rPr>
              <w:t>Khảo sát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6BAB2A85" w14:textId="77777777" w:rsidR="00472D49" w:rsidRDefault="00472D49">
            <w:pPr>
              <w:rPr>
                <w:rFonts w:ascii="Times New Roman" w:hAnsi="Times New Roman"/>
                <w:szCs w:val="22"/>
              </w:rPr>
            </w:pPr>
            <w:r>
              <w:rPr>
                <w:rFonts w:ascii="Times New Roman" w:hAnsi="Times New Roman"/>
                <w:szCs w:val="22"/>
              </w:rPr>
              <w:t>Tìm hiểu thông tin về dự án</w:t>
            </w:r>
          </w:p>
        </w:tc>
        <w:tc>
          <w:tcPr>
            <w:tcW w:w="654" w:type="pct"/>
            <w:tcBorders>
              <w:top w:val="single" w:sz="4" w:space="0" w:color="auto"/>
              <w:left w:val="single" w:sz="4" w:space="0" w:color="auto"/>
              <w:bottom w:val="single" w:sz="4" w:space="0" w:color="auto"/>
              <w:right w:val="single" w:sz="4" w:space="0" w:color="auto"/>
            </w:tcBorders>
            <w:vAlign w:val="center"/>
            <w:hideMark/>
          </w:tcPr>
          <w:p w14:paraId="208B128D" w14:textId="0EC2A52F" w:rsidR="00472D49" w:rsidRDefault="00213425">
            <w:pPr>
              <w:rPr>
                <w:rFonts w:ascii="Times New Roman" w:hAnsi="Times New Roman"/>
                <w:szCs w:val="22"/>
              </w:rPr>
            </w:pPr>
            <w:r>
              <w:rPr>
                <w:rFonts w:ascii="Times New Roman" w:hAnsi="Times New Roman"/>
                <w:szCs w:val="22"/>
              </w:rPr>
              <w:t>08/03/2019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2536F56" w14:textId="2B1B565D" w:rsidR="00472D49" w:rsidRPr="00213425" w:rsidRDefault="00213425" w:rsidP="00213425">
            <w:pPr>
              <w:rPr>
                <w:rFonts w:ascii="Times New Roman" w:hAnsi="Times New Roman"/>
                <w:szCs w:val="22"/>
              </w:rPr>
            </w:pPr>
            <w:r>
              <w:rPr>
                <w:rFonts w:ascii="Times New Roman" w:hAnsi="Times New Roman"/>
                <w:szCs w:val="22"/>
              </w:rPr>
              <w:t>09</w:t>
            </w:r>
            <w:r w:rsidR="00472D49">
              <w:rPr>
                <w:rFonts w:ascii="Times New Roman" w:hAnsi="Times New Roman"/>
                <w:szCs w:val="22"/>
              </w:rPr>
              <w:t>/</w:t>
            </w:r>
            <w:r>
              <w:rPr>
                <w:rFonts w:ascii="Times New Roman" w:hAnsi="Times New Roman"/>
                <w:szCs w:val="22"/>
              </w:rPr>
              <w:t>03</w:t>
            </w:r>
            <w:r w:rsidR="00472D49">
              <w:rPr>
                <w:rFonts w:ascii="Times New Roman" w:hAnsi="Times New Roman"/>
                <w:szCs w:val="22"/>
              </w:rPr>
              <w:t>/201</w:t>
            </w:r>
            <w:r>
              <w:rPr>
                <w:rFonts w:ascii="Times New Roman" w:hAnsi="Times New Roman"/>
                <w:szCs w:val="22"/>
              </w:rPr>
              <w:t>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5E2EDFE" w14:textId="480384EB" w:rsidR="00472D49" w:rsidRP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0DD0E226" w14:textId="77777777" w:rsidR="00472D49" w:rsidRDefault="00472D49">
            <w:pPr>
              <w:rPr>
                <w:rFonts w:ascii="Times New Roman" w:hAnsi="Times New Roman"/>
                <w:szCs w:val="22"/>
              </w:rPr>
            </w:pPr>
            <w:r>
              <w:rPr>
                <w:rFonts w:ascii="Times New Roman" w:hAnsi="Times New Roman"/>
                <w:szCs w:val="22"/>
              </w:rPr>
              <w:t>Cả nhóm</w:t>
            </w:r>
          </w:p>
        </w:tc>
      </w:tr>
      <w:tr w:rsidR="005B1A71" w14:paraId="31883A9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8D967C0"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76E19F3" w14:textId="77777777" w:rsidR="00472D49" w:rsidRDefault="00472D49">
            <w:pPr>
              <w:rPr>
                <w:rFonts w:ascii="Times New Roman" w:hAnsi="Times New Roman"/>
                <w:szCs w:val="22"/>
              </w:rPr>
            </w:pPr>
            <w:r>
              <w:rPr>
                <w:rFonts w:ascii="Times New Roman" w:hAnsi="Times New Roman"/>
                <w:szCs w:val="22"/>
              </w:rPr>
              <w:t>Khảo sát các yêu cầu của 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45E65A04" w14:textId="1975B001" w:rsidR="00472D49" w:rsidRDefault="00213425">
            <w:pPr>
              <w:rPr>
                <w:rFonts w:ascii="Times New Roman" w:hAnsi="Times New Roman"/>
                <w:szCs w:val="22"/>
              </w:rPr>
            </w:pPr>
            <w:r>
              <w:rPr>
                <w:rFonts w:ascii="Times New Roman" w:hAnsi="Times New Roman"/>
                <w:szCs w:val="22"/>
              </w:rPr>
              <w:t>10/03</w:t>
            </w:r>
            <w:r w:rsidR="00472D49">
              <w:rPr>
                <w:rFonts w:ascii="Times New Roman" w:hAnsi="Times New Roman"/>
                <w:szCs w:val="22"/>
              </w:rPr>
              <w:t>/</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1182405" w14:textId="0ABDA83E"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62AA21F" w14:textId="77777777" w:rsidR="00472D49" w:rsidRDefault="00472D49">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C9A2B9F" w14:textId="77777777" w:rsidR="00472D49" w:rsidRDefault="00472D49">
            <w:pPr>
              <w:rPr>
                <w:rFonts w:ascii="Times New Roman" w:hAnsi="Times New Roman"/>
                <w:szCs w:val="22"/>
              </w:rPr>
            </w:pPr>
            <w:r>
              <w:rPr>
                <w:rFonts w:ascii="Times New Roman" w:hAnsi="Times New Roman"/>
                <w:szCs w:val="22"/>
              </w:rPr>
              <w:t>Cả nhóm</w:t>
            </w:r>
          </w:p>
        </w:tc>
      </w:tr>
      <w:tr w:rsidR="005B1A71" w14:paraId="120FEA00"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23DA0A8"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1491E08" w14:textId="77777777" w:rsidR="00472D49" w:rsidRDefault="00472D49">
            <w:pPr>
              <w:rPr>
                <w:rFonts w:ascii="Times New Roman" w:hAnsi="Times New Roman"/>
                <w:szCs w:val="22"/>
              </w:rPr>
            </w:pPr>
            <w:r>
              <w:rPr>
                <w:rFonts w:ascii="Times New Roman" w:hAnsi="Times New Roman"/>
                <w:szCs w:val="22"/>
              </w:rPr>
              <w:t>Viết tài liệu BR</w:t>
            </w:r>
          </w:p>
        </w:tc>
        <w:tc>
          <w:tcPr>
            <w:tcW w:w="654" w:type="pct"/>
            <w:tcBorders>
              <w:top w:val="single" w:sz="4" w:space="0" w:color="auto"/>
              <w:left w:val="single" w:sz="4" w:space="0" w:color="auto"/>
              <w:bottom w:val="single" w:sz="4" w:space="0" w:color="auto"/>
              <w:right w:val="single" w:sz="4" w:space="0" w:color="auto"/>
            </w:tcBorders>
            <w:vAlign w:val="center"/>
            <w:hideMark/>
          </w:tcPr>
          <w:p w14:paraId="0D11D9F3" w14:textId="018C813A"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0E2E5DF" w14:textId="22FA7337"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1B993E08" w14:textId="77777777" w:rsidR="00472D49" w:rsidRDefault="00472D49">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0ED7E37" w14:textId="4D14A2D9" w:rsidR="00472D49" w:rsidRPr="00213425" w:rsidRDefault="00213425">
            <w:pPr>
              <w:rPr>
                <w:rFonts w:ascii="Times New Roman" w:hAnsi="Times New Roman"/>
                <w:szCs w:val="22"/>
              </w:rPr>
            </w:pPr>
            <w:r>
              <w:rPr>
                <w:rFonts w:ascii="Times New Roman" w:hAnsi="Times New Roman"/>
                <w:szCs w:val="22"/>
              </w:rPr>
              <w:t>Đinh Khánh Dương</w:t>
            </w:r>
          </w:p>
        </w:tc>
      </w:tr>
      <w:tr w:rsidR="005B1A71" w14:paraId="6D9A118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0790ADE9"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6C880E" w14:textId="77777777" w:rsidR="00472D49" w:rsidRDefault="00472D49">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62AC54B4" w14:textId="39448414"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83A7282" w14:textId="53E643DB"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5479508" w14:textId="77777777" w:rsidR="00472D49" w:rsidRDefault="00472D49">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62D2966" w14:textId="77777777" w:rsidR="00472D49" w:rsidRDefault="00472D49">
            <w:pPr>
              <w:rPr>
                <w:rFonts w:ascii="Times New Roman" w:hAnsi="Times New Roman"/>
                <w:szCs w:val="22"/>
              </w:rPr>
            </w:pPr>
            <w:r>
              <w:rPr>
                <w:rFonts w:ascii="Times New Roman" w:hAnsi="Times New Roman"/>
                <w:szCs w:val="22"/>
              </w:rPr>
              <w:t>Khách hàng</w:t>
            </w:r>
          </w:p>
        </w:tc>
      </w:tr>
      <w:tr w:rsidR="005B1A71" w14:paraId="31B347A3"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4AA07D2E"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9EF2CA6"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3790951A" w14:textId="77777777" w:rsidR="00472D49" w:rsidRDefault="00472D49" w:rsidP="0042753D">
            <w:pPr>
              <w:numPr>
                <w:ilvl w:val="0"/>
                <w:numId w:val="6"/>
              </w:numPr>
              <w:tabs>
                <w:tab w:val="clear" w:pos="720"/>
              </w:tabs>
              <w:rPr>
                <w:rFonts w:ascii="Times New Roman" w:hAnsi="Times New Roman"/>
                <w:szCs w:val="22"/>
              </w:rPr>
            </w:pPr>
            <w:r>
              <w:rPr>
                <w:rFonts w:ascii="Times New Roman" w:hAnsi="Times New Roman"/>
                <w:szCs w:val="22"/>
              </w:rPr>
              <w:t>Tài liệu yêu cầu khách hàng (BR)</w:t>
            </w:r>
          </w:p>
          <w:p w14:paraId="40B4D425" w14:textId="77777777" w:rsidR="00472D49" w:rsidRDefault="00472D49" w:rsidP="0042753D">
            <w:pPr>
              <w:numPr>
                <w:ilvl w:val="0"/>
                <w:numId w:val="6"/>
              </w:numPr>
              <w:rPr>
                <w:rFonts w:ascii="Times New Roman" w:hAnsi="Times New Roman"/>
                <w:szCs w:val="22"/>
              </w:rPr>
            </w:pPr>
            <w:r>
              <w:rPr>
                <w:rFonts w:ascii="Times New Roman" w:hAnsi="Times New Roman"/>
                <w:szCs w:val="22"/>
              </w:rPr>
              <w:t>Các rằng buộc nghiệp vụ của khách hàng</w:t>
            </w:r>
          </w:p>
        </w:tc>
        <w:tc>
          <w:tcPr>
            <w:tcW w:w="654" w:type="pct"/>
            <w:tcBorders>
              <w:top w:val="single" w:sz="4" w:space="0" w:color="auto"/>
              <w:left w:val="nil"/>
              <w:bottom w:val="single" w:sz="4" w:space="0" w:color="auto"/>
              <w:right w:val="nil"/>
            </w:tcBorders>
            <w:vAlign w:val="center"/>
          </w:tcPr>
          <w:p w14:paraId="743B772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85688E8"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ACEE441"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0E175F64" w14:textId="77777777" w:rsidR="00472D49" w:rsidRDefault="00472D49">
            <w:pPr>
              <w:rPr>
                <w:rFonts w:ascii="Times New Roman" w:hAnsi="Times New Roman"/>
                <w:szCs w:val="22"/>
              </w:rPr>
            </w:pPr>
          </w:p>
        </w:tc>
      </w:tr>
      <w:tr w:rsidR="00213425" w14:paraId="109D1CD2" w14:textId="77777777" w:rsidTr="00213425">
        <w:tc>
          <w:tcPr>
            <w:tcW w:w="493" w:type="pct"/>
            <w:vMerge w:val="restart"/>
            <w:tcBorders>
              <w:top w:val="nil"/>
              <w:left w:val="single" w:sz="4" w:space="0" w:color="auto"/>
              <w:bottom w:val="single" w:sz="4" w:space="0" w:color="auto"/>
              <w:right w:val="single" w:sz="4" w:space="0" w:color="auto"/>
            </w:tcBorders>
            <w:vAlign w:val="center"/>
            <w:hideMark/>
          </w:tcPr>
          <w:p w14:paraId="45CFF68E" w14:textId="77777777" w:rsidR="00213425" w:rsidRDefault="00213425">
            <w:pPr>
              <w:rPr>
                <w:rFonts w:ascii="Times New Roman" w:hAnsi="Times New Roman"/>
                <w:szCs w:val="22"/>
              </w:rPr>
            </w:pPr>
            <w:r>
              <w:rPr>
                <w:rFonts w:ascii="Times New Roman" w:hAnsi="Times New Roman"/>
                <w:szCs w:val="22"/>
              </w:rPr>
              <w:t>Phân tích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56328438" w14:textId="77777777" w:rsidR="00213425" w:rsidRDefault="00213425">
            <w:pPr>
              <w:rPr>
                <w:rFonts w:ascii="Times New Roman" w:hAnsi="Times New Roman"/>
                <w:szCs w:val="22"/>
              </w:rPr>
            </w:pPr>
            <w:r>
              <w:rPr>
                <w:rFonts w:ascii="Times New Roman" w:hAnsi="Times New Roman"/>
                <w:szCs w:val="22"/>
              </w:rPr>
              <w:t>Mô hình hóa các quy trình nghiệp vụ</w:t>
            </w:r>
          </w:p>
        </w:tc>
        <w:tc>
          <w:tcPr>
            <w:tcW w:w="654" w:type="pct"/>
            <w:tcBorders>
              <w:top w:val="single" w:sz="4" w:space="0" w:color="auto"/>
              <w:left w:val="single" w:sz="4" w:space="0" w:color="auto"/>
              <w:bottom w:val="single" w:sz="4" w:space="0" w:color="auto"/>
              <w:right w:val="single" w:sz="4" w:space="0" w:color="auto"/>
            </w:tcBorders>
            <w:vAlign w:val="center"/>
            <w:hideMark/>
          </w:tcPr>
          <w:p w14:paraId="6B0741FE" w14:textId="21537254" w:rsidR="00213425" w:rsidRDefault="00213425" w:rsidP="00213425">
            <w:pPr>
              <w:jc w:val="center"/>
              <w:rPr>
                <w:rFonts w:ascii="Times New Roman" w:hAnsi="Times New Roman"/>
                <w:szCs w:val="22"/>
              </w:rPr>
            </w:pPr>
            <w:r>
              <w:rPr>
                <w:rFonts w:ascii="Times New Roman" w:hAnsi="Times New Roman"/>
                <w:szCs w:val="22"/>
              </w:rPr>
              <w:t>11</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07B8B76" w14:textId="0A484D88"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A1EDC7" w14:textId="77777777" w:rsid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2BE92C" w14:textId="77777777" w:rsidR="00213425" w:rsidRDefault="00213425">
            <w:pPr>
              <w:rPr>
                <w:rFonts w:ascii="Times New Roman" w:hAnsi="Times New Roman"/>
                <w:szCs w:val="22"/>
              </w:rPr>
            </w:pPr>
            <w:r>
              <w:rPr>
                <w:rFonts w:ascii="Times New Roman" w:hAnsi="Times New Roman"/>
                <w:szCs w:val="22"/>
                <w:lang w:val="vi-VN"/>
              </w:rPr>
              <w:t>Cả nhóm</w:t>
            </w:r>
          </w:p>
        </w:tc>
      </w:tr>
      <w:tr w:rsidR="00213425" w14:paraId="64317223"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766763FA"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77356CB" w14:textId="77777777" w:rsidR="00213425" w:rsidRDefault="00213425">
            <w:pPr>
              <w:rPr>
                <w:rFonts w:ascii="Times New Roman" w:hAnsi="Times New Roman"/>
                <w:szCs w:val="22"/>
              </w:rPr>
            </w:pPr>
            <w:r>
              <w:rPr>
                <w:rFonts w:ascii="Times New Roman" w:hAnsi="Times New Roman"/>
                <w:szCs w:val="22"/>
              </w:rPr>
              <w:t>Phân tích và liệt kê các chức năng chính, xây dựng sơ đồ tổng quan các chức năng, sơ đồ luồng công việc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ED59605" w14:textId="47049A8C"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2E9036E" w14:textId="0B358752"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0353C9F" w14:textId="77777777" w:rsidR="00213425" w:rsidRDefault="00213425">
            <w:pPr>
              <w:jc w:val="right"/>
              <w:rPr>
                <w:rFonts w:ascii="Times New Roman" w:hAnsi="Times New Roman"/>
                <w:szCs w:val="22"/>
              </w:rPr>
            </w:pPr>
            <w:r>
              <w:rPr>
                <w:rFonts w:ascii="Times New Roman" w:hAnsi="Times New Roman"/>
                <w:szCs w:val="22"/>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63794D" w14:textId="77777777" w:rsidR="00213425" w:rsidRDefault="00213425">
            <w:pPr>
              <w:rPr>
                <w:rFonts w:ascii="Times New Roman" w:hAnsi="Times New Roman"/>
                <w:szCs w:val="22"/>
              </w:rPr>
            </w:pPr>
            <w:r>
              <w:rPr>
                <w:rFonts w:ascii="Times New Roman" w:hAnsi="Times New Roman"/>
                <w:szCs w:val="22"/>
              </w:rPr>
              <w:t>Cả nhóm</w:t>
            </w:r>
          </w:p>
        </w:tc>
      </w:tr>
      <w:tr w:rsidR="00213425" w14:paraId="1F16F67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57F48985"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B4CA73B" w14:textId="77777777" w:rsidR="00213425" w:rsidRDefault="00213425">
            <w:pPr>
              <w:rPr>
                <w:rFonts w:ascii="Times New Roman" w:hAnsi="Times New Roman"/>
                <w:szCs w:val="22"/>
              </w:rPr>
            </w:pPr>
            <w:r>
              <w:rPr>
                <w:rFonts w:ascii="Times New Roman" w:hAnsi="Times New Roman"/>
                <w:szCs w:val="22"/>
              </w:rPr>
              <w:t>Mô tả các tác nhân, thực thể, các chức năng chính của hệ thống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6B85C33" w14:textId="367E86F1"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9B5DB3C" w14:textId="6A455C7C"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A843F2"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724368C3" w14:textId="1A79A8D0" w:rsidR="00213425" w:rsidRPr="00213425" w:rsidRDefault="00213425">
            <w:pPr>
              <w:rPr>
                <w:rFonts w:ascii="Times New Roman" w:hAnsi="Times New Roman"/>
                <w:szCs w:val="22"/>
              </w:rPr>
            </w:pPr>
            <w:r>
              <w:rPr>
                <w:rFonts w:ascii="Times New Roman" w:hAnsi="Times New Roman"/>
                <w:szCs w:val="22"/>
              </w:rPr>
              <w:t>Đinh Khánh Dương</w:t>
            </w:r>
          </w:p>
        </w:tc>
      </w:tr>
      <w:tr w:rsidR="00213425" w14:paraId="6A793AA9"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EFA870D"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C1BEAAA" w14:textId="77777777" w:rsidR="00213425" w:rsidRDefault="00213425">
            <w:pPr>
              <w:rPr>
                <w:rFonts w:ascii="Times New Roman" w:hAnsi="Times New Roman"/>
                <w:szCs w:val="22"/>
              </w:rPr>
            </w:pPr>
            <w:r>
              <w:rPr>
                <w:rFonts w:ascii="Times New Roman" w:hAnsi="Times New Roman"/>
                <w:szCs w:val="22"/>
              </w:rPr>
              <w:t>Đặc tả các chức năng chính của hệ thống và viết tài liệu đặc tả</w:t>
            </w:r>
          </w:p>
        </w:tc>
        <w:tc>
          <w:tcPr>
            <w:tcW w:w="654" w:type="pct"/>
            <w:tcBorders>
              <w:top w:val="single" w:sz="4" w:space="0" w:color="auto"/>
              <w:left w:val="single" w:sz="4" w:space="0" w:color="auto"/>
              <w:bottom w:val="single" w:sz="4" w:space="0" w:color="auto"/>
              <w:right w:val="single" w:sz="4" w:space="0" w:color="auto"/>
            </w:tcBorders>
            <w:vAlign w:val="center"/>
            <w:hideMark/>
          </w:tcPr>
          <w:p w14:paraId="56068001" w14:textId="6C122852"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2699721" w14:textId="4B7E02EB"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7D7B4FD"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69472C3E" w14:textId="74458705" w:rsidR="00213425" w:rsidRPr="00213425" w:rsidRDefault="00213425">
            <w:pPr>
              <w:rPr>
                <w:rFonts w:ascii="Times New Roman" w:hAnsi="Times New Roman"/>
                <w:szCs w:val="22"/>
              </w:rPr>
            </w:pPr>
            <w:r>
              <w:rPr>
                <w:rFonts w:ascii="Times New Roman" w:hAnsi="Times New Roman"/>
                <w:szCs w:val="22"/>
              </w:rPr>
              <w:t>Đỗ Hoàng Việt Hà</w:t>
            </w:r>
          </w:p>
        </w:tc>
      </w:tr>
      <w:tr w:rsidR="00213425" w14:paraId="74DAA00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7CC5410"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04C1CE85" w14:textId="77777777" w:rsidR="00213425" w:rsidRDefault="00213425">
            <w:pPr>
              <w:rPr>
                <w:rFonts w:ascii="Times New Roman" w:hAnsi="Times New Roman"/>
                <w:szCs w:val="22"/>
              </w:rPr>
            </w:pPr>
            <w:r>
              <w:rPr>
                <w:rFonts w:ascii="Times New Roman" w:hAnsi="Times New Roman"/>
                <w:szCs w:val="22"/>
              </w:rPr>
              <w:t>Lựa chọn kiến trúc hệ thống, cơ sở dữ liệu</w:t>
            </w:r>
          </w:p>
        </w:tc>
        <w:tc>
          <w:tcPr>
            <w:tcW w:w="654" w:type="pct"/>
            <w:tcBorders>
              <w:top w:val="single" w:sz="4" w:space="0" w:color="auto"/>
              <w:left w:val="single" w:sz="4" w:space="0" w:color="auto"/>
              <w:bottom w:val="single" w:sz="4" w:space="0" w:color="auto"/>
              <w:right w:val="single" w:sz="4" w:space="0" w:color="auto"/>
            </w:tcBorders>
            <w:vAlign w:val="center"/>
            <w:hideMark/>
          </w:tcPr>
          <w:p w14:paraId="1A1C7C97" w14:textId="68699493"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1E47024" w14:textId="7E6DA063" w:rsidR="00213425" w:rsidRDefault="00213425" w:rsidP="00213425">
            <w:pPr>
              <w:jc w:val="center"/>
              <w:rPr>
                <w:rFonts w:ascii="Times New Roman" w:hAnsi="Times New Roman"/>
                <w:szCs w:val="22"/>
              </w:rPr>
            </w:pPr>
            <w:r>
              <w:rPr>
                <w:rFonts w:ascii="Times New Roman" w:hAnsi="Times New Roman"/>
                <w:szCs w:val="22"/>
              </w:rPr>
              <w:t>19</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AEF343"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9B7378B" w14:textId="77777777" w:rsidR="00213425" w:rsidRDefault="00213425">
            <w:pPr>
              <w:rPr>
                <w:rFonts w:ascii="Times New Roman" w:hAnsi="Times New Roman"/>
                <w:szCs w:val="22"/>
              </w:rPr>
            </w:pPr>
            <w:r>
              <w:rPr>
                <w:rFonts w:ascii="Times New Roman" w:hAnsi="Times New Roman"/>
                <w:szCs w:val="22"/>
              </w:rPr>
              <w:t>Cả nhóm</w:t>
            </w:r>
          </w:p>
        </w:tc>
      </w:tr>
      <w:tr w:rsidR="00213425" w14:paraId="04DA8D10"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023AA9F4"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F96B51B" w14:textId="77777777" w:rsidR="00213425" w:rsidRDefault="00213425">
            <w:pPr>
              <w:rPr>
                <w:rFonts w:ascii="Times New Roman" w:hAnsi="Times New Roman"/>
                <w:szCs w:val="22"/>
              </w:rPr>
            </w:pPr>
            <w:r>
              <w:rPr>
                <w:rFonts w:ascii="Times New Roman" w:hAnsi="Times New Roman"/>
                <w:szCs w:val="22"/>
              </w:rPr>
              <w:t>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73AEA0E1" w14:textId="6D8DA9EB" w:rsidR="00213425" w:rsidRDefault="00FD3165" w:rsidP="00213425">
            <w:pPr>
              <w:jc w:val="center"/>
              <w:rPr>
                <w:rFonts w:ascii="Times New Roman" w:hAnsi="Times New Roman"/>
                <w:szCs w:val="22"/>
              </w:rPr>
            </w:pPr>
            <w:r>
              <w:rPr>
                <w:rFonts w:ascii="Times New Roman" w:hAnsi="Times New Roman"/>
                <w:szCs w:val="22"/>
              </w:rPr>
              <w:t>1</w:t>
            </w:r>
            <w:r w:rsidR="00213425">
              <w:rPr>
                <w:rFonts w:ascii="Times New Roman" w:hAnsi="Times New Roman"/>
                <w:szCs w:val="22"/>
              </w:rPr>
              <w:t>9</w:t>
            </w:r>
            <w:r w:rsidR="00213425" w:rsidRPr="0027168C">
              <w:rPr>
                <w:rFonts w:ascii="Times New Roman" w:hAnsi="Times New Roman"/>
                <w:szCs w:val="22"/>
              </w:rPr>
              <w:t>/03/</w:t>
            </w:r>
            <w:r w:rsidR="00213425">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D5EC0F1" w14:textId="4E4F5724" w:rsidR="00213425" w:rsidRDefault="00213425" w:rsidP="00213425">
            <w:pPr>
              <w:jc w:val="center"/>
              <w:rPr>
                <w:rFonts w:ascii="Times New Roman" w:hAnsi="Times New Roman"/>
                <w:szCs w:val="22"/>
              </w:rPr>
            </w:pPr>
            <w:r>
              <w:rPr>
                <w:rFonts w:ascii="Times New Roman" w:hAnsi="Times New Roman"/>
                <w:szCs w:val="22"/>
              </w:rPr>
              <w:t>20</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71C91EE"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E1709A9" w14:textId="77777777" w:rsidR="00213425" w:rsidRDefault="00213425">
            <w:pPr>
              <w:rPr>
                <w:rFonts w:ascii="Times New Roman" w:hAnsi="Times New Roman"/>
                <w:szCs w:val="22"/>
              </w:rPr>
            </w:pPr>
            <w:r>
              <w:rPr>
                <w:rFonts w:ascii="Times New Roman" w:hAnsi="Times New Roman"/>
                <w:szCs w:val="22"/>
              </w:rPr>
              <w:t>Khách hàng</w:t>
            </w:r>
          </w:p>
        </w:tc>
      </w:tr>
      <w:tr w:rsidR="005B1A71" w14:paraId="1D289A9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F624B3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8ED7EB7"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A22E941"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quy trình nghiệp vụ</w:t>
            </w:r>
          </w:p>
          <w:p w14:paraId="485B33FC"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tổng quan các chức năng, sơ đồ luồng công việc, mô tả các tác nhân, thực thể, chức năng chính của hệ thống</w:t>
            </w:r>
          </w:p>
          <w:p w14:paraId="6DE62E6C" w14:textId="77777777" w:rsidR="00472D49" w:rsidRDefault="00472D49" w:rsidP="0042753D">
            <w:pPr>
              <w:numPr>
                <w:ilvl w:val="0"/>
                <w:numId w:val="6"/>
              </w:numPr>
              <w:rPr>
                <w:rFonts w:ascii="Times New Roman" w:hAnsi="Times New Roman"/>
                <w:szCs w:val="22"/>
              </w:rPr>
            </w:pPr>
            <w:r>
              <w:rPr>
                <w:rFonts w:ascii="Times New Roman" w:hAnsi="Times New Roman"/>
                <w:szCs w:val="22"/>
              </w:rPr>
              <w:t>Tài liệu đặc tả các chức năng</w:t>
            </w:r>
          </w:p>
          <w:p w14:paraId="328FEA4F" w14:textId="77777777" w:rsidR="00472D49" w:rsidRDefault="00472D49" w:rsidP="0042753D">
            <w:pPr>
              <w:numPr>
                <w:ilvl w:val="0"/>
                <w:numId w:val="6"/>
              </w:numPr>
              <w:rPr>
                <w:rFonts w:ascii="Times New Roman" w:hAnsi="Times New Roman"/>
                <w:szCs w:val="22"/>
              </w:rPr>
            </w:pPr>
            <w:r>
              <w:rPr>
                <w:rFonts w:ascii="Times New Roman" w:hAnsi="Times New Roman"/>
                <w:szCs w:val="22"/>
              </w:rPr>
              <w:t>Kiến trúc hệ thống, cơ sở dữ liệu</w:t>
            </w:r>
          </w:p>
        </w:tc>
        <w:tc>
          <w:tcPr>
            <w:tcW w:w="654" w:type="pct"/>
            <w:tcBorders>
              <w:top w:val="single" w:sz="4" w:space="0" w:color="auto"/>
              <w:left w:val="nil"/>
              <w:bottom w:val="single" w:sz="4" w:space="0" w:color="auto"/>
              <w:right w:val="nil"/>
            </w:tcBorders>
            <w:vAlign w:val="center"/>
          </w:tcPr>
          <w:p w14:paraId="561CA2F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3A444B5"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6FEC93F7"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1F55E1E" w14:textId="77777777" w:rsidR="00472D49" w:rsidRDefault="00472D49">
            <w:pPr>
              <w:rPr>
                <w:rFonts w:ascii="Times New Roman" w:hAnsi="Times New Roman"/>
                <w:szCs w:val="22"/>
              </w:rPr>
            </w:pPr>
          </w:p>
        </w:tc>
      </w:tr>
      <w:tr w:rsidR="005B1A71" w14:paraId="73A62D60"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9C03A39" w14:textId="77777777" w:rsidR="00472D49" w:rsidRDefault="00472D49">
            <w:pPr>
              <w:rPr>
                <w:rFonts w:ascii="Times New Roman" w:hAnsi="Times New Roman"/>
                <w:szCs w:val="22"/>
              </w:rPr>
            </w:pPr>
            <w:r>
              <w:rPr>
                <w:rFonts w:ascii="Times New Roman" w:hAnsi="Times New Roman"/>
                <w:szCs w:val="22"/>
              </w:rPr>
              <w:t>Thiết kế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1E867799" w14:textId="77777777" w:rsidR="00472D49" w:rsidRDefault="00472D49">
            <w:pPr>
              <w:rPr>
                <w:rFonts w:ascii="Times New Roman" w:hAnsi="Times New Roman"/>
                <w:szCs w:val="22"/>
              </w:rPr>
            </w:pPr>
            <w:r>
              <w:rPr>
                <w:rFonts w:ascii="Times New Roman" w:hAnsi="Times New Roman"/>
                <w:szCs w:val="22"/>
              </w:rPr>
              <w:t>Thiết kế sơ đồ lớp phân tích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7A6E8B9" w14:textId="51EFA641" w:rsidR="00472D49" w:rsidRDefault="00FD3165" w:rsidP="00213425">
            <w:pPr>
              <w:rPr>
                <w:rFonts w:ascii="Times New Roman" w:hAnsi="Times New Roman"/>
                <w:szCs w:val="22"/>
              </w:rPr>
            </w:pPr>
            <w:r>
              <w:rPr>
                <w:rFonts w:ascii="Times New Roman" w:hAnsi="Times New Roman"/>
                <w:szCs w:val="22"/>
              </w:rPr>
              <w:t>11</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/201</w:t>
            </w:r>
            <w:r w:rsidR="00213425">
              <w:rPr>
                <w:rFonts w:ascii="Times New Roman" w:hAnsi="Times New Roman"/>
                <w:szCs w:val="22"/>
              </w:rPr>
              <w:t>9</w:t>
            </w:r>
          </w:p>
        </w:tc>
        <w:tc>
          <w:tcPr>
            <w:tcW w:w="754" w:type="pct"/>
            <w:tcBorders>
              <w:top w:val="single" w:sz="4" w:space="0" w:color="auto"/>
              <w:left w:val="single" w:sz="4" w:space="0" w:color="auto"/>
              <w:bottom w:val="single" w:sz="4" w:space="0" w:color="auto"/>
              <w:right w:val="single" w:sz="4" w:space="0" w:color="auto"/>
            </w:tcBorders>
            <w:vAlign w:val="center"/>
            <w:hideMark/>
          </w:tcPr>
          <w:p w14:paraId="493AC744" w14:textId="6D513852" w:rsidR="00472D49" w:rsidRDefault="00FD3165" w:rsidP="00213425">
            <w:pPr>
              <w:rPr>
                <w:rFonts w:ascii="Times New Roman" w:hAnsi="Times New Roman"/>
                <w:szCs w:val="22"/>
              </w:rPr>
            </w:pPr>
            <w:r>
              <w:rPr>
                <w:rFonts w:ascii="Times New Roman" w:hAnsi="Times New Roman"/>
                <w:szCs w:val="22"/>
              </w:rPr>
              <w:t>13</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w:t>
            </w:r>
            <w:r w:rsidR="00213425">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FB4F2C" w14:textId="77777777" w:rsidR="00472D49" w:rsidRDefault="00472D49">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193229" w14:textId="3A305EDD" w:rsidR="00472D49" w:rsidRPr="00302145" w:rsidRDefault="00302145">
            <w:pPr>
              <w:rPr>
                <w:rFonts w:ascii="Times New Roman" w:hAnsi="Times New Roman"/>
                <w:szCs w:val="22"/>
              </w:rPr>
            </w:pPr>
            <w:r>
              <w:rPr>
                <w:rFonts w:ascii="Times New Roman" w:hAnsi="Times New Roman"/>
                <w:szCs w:val="22"/>
              </w:rPr>
              <w:t>Đinh Khánh Dương</w:t>
            </w:r>
          </w:p>
        </w:tc>
      </w:tr>
      <w:tr w:rsidR="00FD3165" w14:paraId="44EF6A0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927BDF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4AEF9B5" w14:textId="77777777" w:rsidR="00FD3165" w:rsidRDefault="00FD3165">
            <w:pPr>
              <w:rPr>
                <w:rFonts w:ascii="Times New Roman" w:hAnsi="Times New Roman"/>
                <w:szCs w:val="22"/>
              </w:rPr>
            </w:pPr>
            <w:r>
              <w:rPr>
                <w:rFonts w:ascii="Times New Roman" w:hAnsi="Times New Roman"/>
                <w:szCs w:val="22"/>
              </w:rPr>
              <w:t>Thiết kế sơ đồ lớp trình tự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AE53D9" w14:textId="478EDC6F" w:rsidR="00FD3165" w:rsidRDefault="00FD3165">
            <w:pPr>
              <w:rPr>
                <w:rFonts w:ascii="Times New Roman" w:hAnsi="Times New Roman"/>
                <w:szCs w:val="22"/>
              </w:rPr>
            </w:pPr>
            <w:r>
              <w:rPr>
                <w:rFonts w:ascii="Times New Roman" w:hAnsi="Times New Roman"/>
                <w:szCs w:val="22"/>
              </w:rPr>
              <w:t>13/03/2019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D35D10" w14:textId="20E78382" w:rsidR="00FD3165" w:rsidRDefault="00FD3165">
            <w:pPr>
              <w:rPr>
                <w:rFonts w:ascii="Times New Roman" w:hAnsi="Times New Roman"/>
                <w:szCs w:val="22"/>
              </w:rPr>
            </w:pPr>
            <w:r>
              <w:rPr>
                <w:rFonts w:ascii="Times New Roman" w:hAnsi="Times New Roman"/>
                <w:szCs w:val="22"/>
              </w:rPr>
              <w:t>16/03/2019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8A5EF40" w14:textId="77777777" w:rsidR="00FD3165" w:rsidRDefault="00FD3165">
            <w:pPr>
              <w:jc w:val="right"/>
              <w:rPr>
                <w:rFonts w:ascii="Times New Roman" w:hAnsi="Times New Roman"/>
                <w:szCs w:val="22"/>
                <w:lang w:val="vi-VN"/>
              </w:rPr>
            </w:pPr>
            <w:r>
              <w:rPr>
                <w:rFonts w:ascii="Times New Roman" w:hAnsi="Times New Roman"/>
                <w:szCs w:val="22"/>
                <w:lang w:val="vi-VN"/>
              </w:rPr>
              <w:t>4</w:t>
            </w:r>
          </w:p>
        </w:tc>
        <w:tc>
          <w:tcPr>
            <w:tcW w:w="571" w:type="pct"/>
            <w:tcBorders>
              <w:top w:val="single" w:sz="4" w:space="0" w:color="auto"/>
              <w:left w:val="single" w:sz="4" w:space="0" w:color="auto"/>
              <w:bottom w:val="single" w:sz="4" w:space="0" w:color="auto"/>
              <w:right w:val="single" w:sz="4" w:space="0" w:color="auto"/>
            </w:tcBorders>
            <w:vAlign w:val="center"/>
            <w:hideMark/>
          </w:tcPr>
          <w:p w14:paraId="40D84C2E" w14:textId="537BF43D"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6BB0F10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FC4AA20"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BF5DF3" w14:textId="77777777" w:rsidR="00FD3165" w:rsidRDefault="00FD3165">
            <w:pPr>
              <w:rPr>
                <w:rFonts w:ascii="Times New Roman" w:hAnsi="Times New Roman"/>
                <w:szCs w:val="22"/>
                <w:lang w:val="vi-VN"/>
              </w:rPr>
            </w:pPr>
            <w:r>
              <w:rPr>
                <w:rFonts w:ascii="Times New Roman" w:hAnsi="Times New Roman"/>
                <w:szCs w:val="22"/>
                <w:lang w:val="vi-VN"/>
              </w:rPr>
              <w:t>Thiết kế sơ đồ lớp lớp chi tiết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6840254" w14:textId="3FCC86A7" w:rsidR="00FD3165" w:rsidRDefault="00FD3165">
            <w:pPr>
              <w:rPr>
                <w:rFonts w:ascii="Times New Roman" w:hAnsi="Times New Roman"/>
                <w:szCs w:val="22"/>
              </w:rPr>
            </w:pPr>
            <w:r>
              <w:rPr>
                <w:rFonts w:ascii="Times New Roman" w:hAnsi="Times New Roman"/>
                <w:szCs w:val="22"/>
              </w:rPr>
              <w:t>16/03/2019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615A1C31" w14:textId="257DFBBB" w:rsidR="00FD3165" w:rsidRDefault="00FD3165">
            <w:pPr>
              <w:rPr>
                <w:rFonts w:ascii="Times New Roman" w:hAnsi="Times New Roman"/>
                <w:szCs w:val="22"/>
              </w:rPr>
            </w:pPr>
            <w:r>
              <w:rPr>
                <w:rFonts w:ascii="Times New Roman" w:hAnsi="Times New Roman"/>
                <w:szCs w:val="22"/>
              </w:rPr>
              <w:t>20/03/2019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58F86F2C" w14:textId="77777777" w:rsidR="00FD3165" w:rsidRDefault="00FD3165">
            <w:pPr>
              <w:jc w:val="right"/>
              <w:rPr>
                <w:rFonts w:ascii="Times New Roman" w:hAnsi="Times New Roman"/>
                <w:szCs w:val="22"/>
                <w:lang w:val="vi-VN"/>
              </w:rPr>
            </w:pPr>
            <w:r>
              <w:rPr>
                <w:rFonts w:ascii="Times New Roman" w:hAnsi="Times New Roman"/>
                <w:szCs w:val="22"/>
                <w:lang w:val="vi-VN"/>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4DCDCFFD" w14:textId="5190A788" w:rsidR="00FD3165" w:rsidRPr="00302145" w:rsidRDefault="00302145">
            <w:pPr>
              <w:rPr>
                <w:rFonts w:ascii="Times New Roman" w:hAnsi="Times New Roman"/>
                <w:szCs w:val="22"/>
              </w:rPr>
            </w:pPr>
            <w:r>
              <w:rPr>
                <w:rFonts w:ascii="Times New Roman" w:hAnsi="Times New Roman"/>
                <w:szCs w:val="22"/>
              </w:rPr>
              <w:t>Đinh Khánh Dương</w:t>
            </w:r>
          </w:p>
        </w:tc>
      </w:tr>
      <w:tr w:rsidR="00FD3165" w14:paraId="3A5FB22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7E1C7F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4A9A16" w14:textId="77777777" w:rsidR="00FD3165" w:rsidRDefault="00FD3165">
            <w:pPr>
              <w:rPr>
                <w:rFonts w:ascii="Times New Roman" w:hAnsi="Times New Roman"/>
                <w:szCs w:val="22"/>
              </w:rPr>
            </w:pPr>
            <w:r>
              <w:rPr>
                <w:rFonts w:ascii="Times New Roman" w:hAnsi="Times New Roman"/>
                <w:szCs w:val="22"/>
              </w:rPr>
              <w:t>Thiết kế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05FDC2" w14:textId="20FD61B8" w:rsidR="00FD3165" w:rsidRDefault="00FD3165">
            <w:pPr>
              <w:rPr>
                <w:rFonts w:ascii="Times New Roman" w:hAnsi="Times New Roman"/>
                <w:szCs w:val="22"/>
                <w:lang w:val="vi-VN"/>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BE4C50E" w14:textId="52424AD5" w:rsidR="00FD3165" w:rsidRDefault="00FD3165">
            <w:pPr>
              <w:rPr>
                <w:rFonts w:ascii="Times New Roman" w:hAnsi="Times New Roman"/>
                <w:szCs w:val="22"/>
                <w:lang w:val="vi-VN"/>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2689229" w14:textId="23CF2D52" w:rsidR="00FD3165" w:rsidRPr="00FD3165" w:rsidRDefault="00FD3165">
            <w:pPr>
              <w:jc w:val="right"/>
              <w:rPr>
                <w:rFonts w:ascii="Times New Roman" w:hAnsi="Times New Roman"/>
                <w:szCs w:val="22"/>
              </w:rPr>
            </w:pPr>
            <w:r>
              <w:rPr>
                <w:rFonts w:ascii="Times New Roman" w:hAnsi="Times New Roman"/>
                <w:szCs w:val="22"/>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0BC1433" w14:textId="56F36C16" w:rsidR="00FD3165" w:rsidRPr="00302145" w:rsidRDefault="00302145">
            <w:pPr>
              <w:rPr>
                <w:rFonts w:ascii="Times New Roman" w:hAnsi="Times New Roman"/>
                <w:szCs w:val="22"/>
              </w:rPr>
            </w:pPr>
            <w:r>
              <w:rPr>
                <w:rFonts w:ascii="Times New Roman" w:hAnsi="Times New Roman"/>
                <w:szCs w:val="22"/>
              </w:rPr>
              <w:t>ĐỗHoàng Việt Hà</w:t>
            </w:r>
          </w:p>
        </w:tc>
      </w:tr>
      <w:tr w:rsidR="00FD3165" w14:paraId="188C50B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4437DC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C3C364C" w14:textId="77777777" w:rsidR="00FD3165" w:rsidRDefault="00FD3165">
            <w:pPr>
              <w:rPr>
                <w:rFonts w:ascii="Times New Roman" w:hAnsi="Times New Roman"/>
                <w:szCs w:val="22"/>
              </w:rPr>
            </w:pPr>
            <w:r>
              <w:rPr>
                <w:rFonts w:ascii="Times New Roman" w:hAnsi="Times New Roman"/>
                <w:szCs w:val="22"/>
              </w:rPr>
              <w:t>Thiết kế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1CFBCBA4" w14:textId="5F3BBEDF" w:rsidR="00FD3165" w:rsidRDefault="00FD3165">
            <w:pPr>
              <w:rPr>
                <w:rFonts w:ascii="Times New Roman" w:hAnsi="Times New Roman"/>
                <w:szCs w:val="22"/>
                <w:lang w:val="vi-VN"/>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tcPr>
          <w:p w14:paraId="02C017BE" w14:textId="7FDFF538" w:rsidR="00FD3165" w:rsidRPr="00926948" w:rsidRDefault="00FD3165">
            <w:pPr>
              <w:rPr>
                <w:rFonts w:ascii="Times New Roman" w:hAnsi="Times New Roman"/>
                <w:szCs w:val="22"/>
                <w:lang w:val="vi-VN"/>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tcPr>
          <w:p w14:paraId="1E5B7A3D" w14:textId="2856DAC9" w:rsidR="00FD3165" w:rsidRPr="00926948" w:rsidRDefault="00FD316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366D4211" w14:textId="69634C02"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04977D6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A01E58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5CE8252"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tcPr>
          <w:p w14:paraId="2E6A5251" w14:textId="2AC1E33A" w:rsidR="00FD3165" w:rsidRPr="00926948" w:rsidRDefault="00FD3165">
            <w:pPr>
              <w:rPr>
                <w:rFonts w:ascii="Times New Roman" w:hAnsi="Times New Roman"/>
                <w:szCs w:val="22"/>
                <w:lang w:val="vi-VN"/>
              </w:rPr>
            </w:pPr>
            <w:r>
              <w:rPr>
                <w:rFonts w:ascii="Times New Roman" w:hAnsi="Times New Roman"/>
                <w:szCs w:val="22"/>
              </w:rPr>
              <w:t>25/03/2019</w:t>
            </w:r>
          </w:p>
        </w:tc>
        <w:tc>
          <w:tcPr>
            <w:tcW w:w="754" w:type="pct"/>
            <w:tcBorders>
              <w:top w:val="single" w:sz="4" w:space="0" w:color="auto"/>
              <w:left w:val="single" w:sz="4" w:space="0" w:color="auto"/>
              <w:bottom w:val="single" w:sz="4" w:space="0" w:color="auto"/>
              <w:right w:val="single" w:sz="4" w:space="0" w:color="auto"/>
            </w:tcBorders>
            <w:vAlign w:val="center"/>
          </w:tcPr>
          <w:p w14:paraId="3FE4AEB0" w14:textId="3409EA97" w:rsidR="00FD3165" w:rsidRPr="00926948" w:rsidRDefault="00FD3165">
            <w:pPr>
              <w:rPr>
                <w:rFonts w:ascii="Times New Roman" w:hAnsi="Times New Roman"/>
                <w:szCs w:val="22"/>
                <w:lang w:val="vi-VN"/>
              </w:rPr>
            </w:pPr>
            <w:r>
              <w:rPr>
                <w:rFonts w:ascii="Times New Roman" w:hAnsi="Times New Roman"/>
                <w:szCs w:val="22"/>
              </w:rPr>
              <w:t>26/03/2019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0E77CB" w14:textId="2FAE0527" w:rsidR="00FD3165" w:rsidRDefault="00FD316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1D168921" w14:textId="77777777" w:rsidR="00FD3165" w:rsidRDefault="00FD3165">
            <w:pPr>
              <w:rPr>
                <w:rFonts w:ascii="Times New Roman" w:hAnsi="Times New Roman"/>
                <w:szCs w:val="22"/>
              </w:rPr>
            </w:pPr>
            <w:r>
              <w:rPr>
                <w:rFonts w:ascii="Times New Roman" w:hAnsi="Times New Roman"/>
                <w:szCs w:val="22"/>
              </w:rPr>
              <w:t>Khách hàng</w:t>
            </w:r>
          </w:p>
        </w:tc>
      </w:tr>
      <w:tr w:rsidR="005B1A71" w14:paraId="7C9AB14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2B3682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7B0A5A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4ECF8B39"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lớp phân tích, trình tự, lớp chi tiết các chức năng</w:t>
            </w:r>
          </w:p>
          <w:p w14:paraId="0B1CF349"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CSDL từng chức năng và cả hệ thống</w:t>
            </w:r>
          </w:p>
          <w:p w14:paraId="70ADE85F"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giao diện</w:t>
            </w:r>
          </w:p>
        </w:tc>
        <w:tc>
          <w:tcPr>
            <w:tcW w:w="654" w:type="pct"/>
            <w:tcBorders>
              <w:top w:val="single" w:sz="4" w:space="0" w:color="auto"/>
              <w:left w:val="nil"/>
              <w:bottom w:val="single" w:sz="4" w:space="0" w:color="auto"/>
              <w:right w:val="nil"/>
            </w:tcBorders>
            <w:vAlign w:val="center"/>
          </w:tcPr>
          <w:p w14:paraId="5AB86ED5"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7080D7FD"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9EAF35B"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586BA01" w14:textId="77777777" w:rsidR="00472D49" w:rsidRDefault="00472D49">
            <w:pPr>
              <w:rPr>
                <w:rFonts w:ascii="Times New Roman" w:hAnsi="Times New Roman"/>
                <w:szCs w:val="22"/>
              </w:rPr>
            </w:pPr>
          </w:p>
        </w:tc>
      </w:tr>
      <w:tr w:rsidR="00FD3165" w14:paraId="2A918D69"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559090E4" w14:textId="77777777" w:rsidR="00FD3165" w:rsidRDefault="00FD3165">
            <w:pPr>
              <w:rPr>
                <w:rFonts w:ascii="Times New Roman" w:hAnsi="Times New Roman"/>
                <w:szCs w:val="22"/>
              </w:rPr>
            </w:pPr>
            <w:r>
              <w:rPr>
                <w:rFonts w:ascii="Times New Roman" w:hAnsi="Times New Roman"/>
                <w:szCs w:val="22"/>
              </w:rPr>
              <w:t>Xây dựng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6136467" w14:textId="77777777" w:rsidR="00FD3165" w:rsidRDefault="00FD3165">
            <w:pPr>
              <w:rPr>
                <w:rFonts w:ascii="Times New Roman" w:hAnsi="Times New Roman"/>
                <w:szCs w:val="22"/>
              </w:rPr>
            </w:pPr>
            <w:r>
              <w:rPr>
                <w:rFonts w:ascii="Times New Roman" w:hAnsi="Times New Roman"/>
                <w:szCs w:val="22"/>
              </w:rPr>
              <w:t>Xây dựng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50FF9AA2" w14:textId="7E38CFC4" w:rsidR="00FD3165" w:rsidRDefault="00FD3165">
            <w:pPr>
              <w:rPr>
                <w:rFonts w:ascii="Times New Roman" w:hAnsi="Times New Roman"/>
                <w:szCs w:val="22"/>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8DC232C" w14:textId="3D2892A3" w:rsidR="00FD3165" w:rsidRDefault="00FD3165">
            <w:pPr>
              <w:rPr>
                <w:rFonts w:ascii="Times New Roman" w:hAnsi="Times New Roman"/>
                <w:szCs w:val="22"/>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03E4586"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5FFDE6F1" w14:textId="47DE9E25" w:rsidR="00FD3165" w:rsidRDefault="00FD3165">
            <w:pPr>
              <w:rPr>
                <w:rFonts w:ascii="Times New Roman" w:hAnsi="Times New Roman"/>
                <w:szCs w:val="22"/>
              </w:rPr>
            </w:pPr>
            <w:r>
              <w:rPr>
                <w:rFonts w:ascii="Times New Roman" w:hAnsi="Times New Roman"/>
                <w:szCs w:val="22"/>
              </w:rPr>
              <w:t>Cả nhóm</w:t>
            </w:r>
          </w:p>
        </w:tc>
      </w:tr>
      <w:tr w:rsidR="00FD3165" w14:paraId="559A215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CEAB12A"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429B5EB1" w14:textId="77777777" w:rsidR="00FD3165" w:rsidRDefault="00FD3165">
            <w:pPr>
              <w:rPr>
                <w:rFonts w:ascii="Times New Roman" w:hAnsi="Times New Roman"/>
                <w:szCs w:val="22"/>
              </w:rPr>
            </w:pPr>
            <w:r>
              <w:rPr>
                <w:rFonts w:ascii="Times New Roman" w:hAnsi="Times New Roman"/>
                <w:szCs w:val="22"/>
              </w:rPr>
              <w:t>Xây dựng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D8C7C3F" w14:textId="64E28D9D" w:rsidR="00FD3165" w:rsidRDefault="00FD3165">
            <w:pPr>
              <w:rPr>
                <w:rFonts w:ascii="Times New Roman" w:hAnsi="Times New Roman"/>
                <w:szCs w:val="22"/>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8775D1" w14:textId="0970CE9C" w:rsidR="00FD3165" w:rsidRDefault="00FD3165">
            <w:pPr>
              <w:rPr>
                <w:rFonts w:ascii="Times New Roman" w:hAnsi="Times New Roman"/>
                <w:szCs w:val="22"/>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4BFD992"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7F0A9F9C" w14:textId="4265CF1A" w:rsidR="00FD3165" w:rsidRDefault="00FD3165">
            <w:pPr>
              <w:rPr>
                <w:rFonts w:ascii="Times New Roman" w:hAnsi="Times New Roman"/>
                <w:szCs w:val="22"/>
              </w:rPr>
            </w:pPr>
            <w:r>
              <w:rPr>
                <w:rFonts w:ascii="Times New Roman" w:hAnsi="Times New Roman"/>
                <w:szCs w:val="22"/>
              </w:rPr>
              <w:t>Cả nhóm</w:t>
            </w:r>
          </w:p>
        </w:tc>
      </w:tr>
      <w:tr w:rsidR="00FD3165" w14:paraId="2033DB7C"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14FD5E86"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71FE756" w14:textId="77777777" w:rsidR="00FD3165" w:rsidRDefault="00FD3165">
            <w:pPr>
              <w:rPr>
                <w:rFonts w:ascii="Times New Roman" w:hAnsi="Times New Roman"/>
                <w:szCs w:val="22"/>
              </w:rPr>
            </w:pPr>
            <w:r>
              <w:rPr>
                <w:rFonts w:ascii="Times New Roman" w:hAnsi="Times New Roman"/>
                <w:szCs w:val="22"/>
              </w:rPr>
              <w:t>Xây dựng mã nguồn cho một số chức năng chính</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FAB1F8" w14:textId="36A51BC7" w:rsidR="00FD3165" w:rsidRDefault="00FD3165">
            <w:pPr>
              <w:rPr>
                <w:rFonts w:ascii="Times New Roman" w:hAnsi="Times New Roman"/>
                <w:szCs w:val="22"/>
              </w:rPr>
            </w:pPr>
            <w:r>
              <w:rPr>
                <w:rFonts w:ascii="Times New Roman" w:hAnsi="Times New Roman"/>
                <w:szCs w:val="22"/>
              </w:rPr>
              <w:t>26/03/2019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8A6E3C" w14:textId="23BF1C0A" w:rsidR="00FD3165" w:rsidRDefault="00FD3165" w:rsidP="00FD3165">
            <w:pPr>
              <w:rPr>
                <w:rFonts w:ascii="Times New Roman" w:hAnsi="Times New Roman"/>
                <w:szCs w:val="22"/>
              </w:rPr>
            </w:pPr>
            <w:r>
              <w:rPr>
                <w:rFonts w:ascii="Times New Roman" w:hAnsi="Times New Roman"/>
                <w:szCs w:val="22"/>
              </w:rPr>
              <w:t>23/04/2019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AB3A014" w14:textId="02BB1477" w:rsidR="00FD3165" w:rsidRPr="00FD3165" w:rsidRDefault="00FD3165">
            <w:pPr>
              <w:jc w:val="right"/>
              <w:rPr>
                <w:rFonts w:ascii="Times New Roman" w:hAnsi="Times New Roman"/>
                <w:szCs w:val="22"/>
              </w:rPr>
            </w:pPr>
            <w:r>
              <w:rPr>
                <w:rFonts w:ascii="Times New Roman" w:hAnsi="Times New Roman"/>
                <w:szCs w:val="22"/>
                <w:lang w:val="vi-VN"/>
              </w:rPr>
              <w:t>2</w:t>
            </w:r>
            <w:r>
              <w:rPr>
                <w:rFonts w:ascii="Times New Roman" w:hAnsi="Times New Roman"/>
                <w:szCs w:val="22"/>
              </w:rPr>
              <w:t>8</w:t>
            </w:r>
          </w:p>
        </w:tc>
        <w:tc>
          <w:tcPr>
            <w:tcW w:w="571" w:type="pct"/>
            <w:tcBorders>
              <w:top w:val="single" w:sz="4" w:space="0" w:color="auto"/>
              <w:left w:val="single" w:sz="4" w:space="0" w:color="auto"/>
              <w:bottom w:val="single" w:sz="4" w:space="0" w:color="auto"/>
              <w:right w:val="single" w:sz="4" w:space="0" w:color="auto"/>
            </w:tcBorders>
            <w:vAlign w:val="center"/>
            <w:hideMark/>
          </w:tcPr>
          <w:p w14:paraId="58110684" w14:textId="77777777" w:rsidR="00FD3165" w:rsidRDefault="00FD3165">
            <w:pPr>
              <w:rPr>
                <w:rFonts w:ascii="Times New Roman" w:hAnsi="Times New Roman"/>
                <w:szCs w:val="22"/>
              </w:rPr>
            </w:pPr>
            <w:r>
              <w:rPr>
                <w:rFonts w:ascii="Times New Roman" w:hAnsi="Times New Roman"/>
                <w:szCs w:val="22"/>
              </w:rPr>
              <w:t>Cả nhóm</w:t>
            </w:r>
          </w:p>
        </w:tc>
      </w:tr>
      <w:tr w:rsidR="00FD3165" w14:paraId="12C28A2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077DC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1491935"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3C58C233" w14:textId="2F32CFE1" w:rsidR="00FD3165" w:rsidRDefault="00FD3165">
            <w:pPr>
              <w:rPr>
                <w:rFonts w:ascii="Times New Roman" w:hAnsi="Times New Roman"/>
                <w:szCs w:val="22"/>
              </w:rPr>
            </w:pPr>
            <w:r>
              <w:rPr>
                <w:rFonts w:ascii="Times New Roman" w:hAnsi="Times New Roman"/>
                <w:szCs w:val="22"/>
              </w:rPr>
              <w:t>23/04/2019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41EE97F" w14:textId="66B9A7EE"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F06988" w14:textId="612100EA"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420D4951" w14:textId="77777777" w:rsidR="00FD3165" w:rsidRDefault="00FD3165">
            <w:pPr>
              <w:rPr>
                <w:rFonts w:ascii="Times New Roman" w:hAnsi="Times New Roman"/>
                <w:szCs w:val="22"/>
              </w:rPr>
            </w:pPr>
            <w:r>
              <w:rPr>
                <w:rFonts w:ascii="Times New Roman" w:hAnsi="Times New Roman"/>
                <w:szCs w:val="22"/>
              </w:rPr>
              <w:t>Khách hàng</w:t>
            </w:r>
          </w:p>
        </w:tc>
      </w:tr>
      <w:tr w:rsidR="005B1A71" w14:paraId="3880C65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C3A0ECC"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A5676C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217CC39" w14:textId="77777777" w:rsidR="00472D49" w:rsidRDefault="00472D49" w:rsidP="0042753D">
            <w:pPr>
              <w:numPr>
                <w:ilvl w:val="0"/>
                <w:numId w:val="6"/>
              </w:numPr>
              <w:rPr>
                <w:rFonts w:ascii="Times New Roman" w:hAnsi="Times New Roman"/>
                <w:szCs w:val="22"/>
              </w:rPr>
            </w:pPr>
            <w:r>
              <w:rPr>
                <w:rFonts w:ascii="Times New Roman" w:hAnsi="Times New Roman"/>
                <w:szCs w:val="22"/>
              </w:rPr>
              <w:t>Cơ sở dữ liệu hệ thống</w:t>
            </w:r>
          </w:p>
          <w:p w14:paraId="360259F5" w14:textId="77777777" w:rsidR="00472D49" w:rsidRDefault="00472D49" w:rsidP="0042753D">
            <w:pPr>
              <w:numPr>
                <w:ilvl w:val="0"/>
                <w:numId w:val="6"/>
              </w:numPr>
              <w:rPr>
                <w:rFonts w:ascii="Times New Roman" w:hAnsi="Times New Roman"/>
                <w:szCs w:val="22"/>
              </w:rPr>
            </w:pPr>
            <w:r>
              <w:rPr>
                <w:rFonts w:ascii="Times New Roman" w:hAnsi="Times New Roman"/>
                <w:szCs w:val="22"/>
              </w:rPr>
              <w:t>Giao diện của ứng dụng</w:t>
            </w:r>
          </w:p>
          <w:p w14:paraId="1341EF23" w14:textId="77777777" w:rsidR="00472D49" w:rsidRDefault="00472D49" w:rsidP="0042753D">
            <w:pPr>
              <w:numPr>
                <w:ilvl w:val="0"/>
                <w:numId w:val="6"/>
              </w:numPr>
              <w:rPr>
                <w:rFonts w:ascii="Times New Roman" w:hAnsi="Times New Roman"/>
                <w:szCs w:val="22"/>
              </w:rPr>
            </w:pPr>
            <w:r>
              <w:rPr>
                <w:rFonts w:ascii="Times New Roman" w:hAnsi="Times New Roman"/>
                <w:szCs w:val="22"/>
              </w:rPr>
              <w:t>Mã nguồn của một số chức năng</w:t>
            </w:r>
          </w:p>
        </w:tc>
        <w:tc>
          <w:tcPr>
            <w:tcW w:w="654" w:type="pct"/>
            <w:tcBorders>
              <w:top w:val="single" w:sz="4" w:space="0" w:color="auto"/>
              <w:left w:val="nil"/>
              <w:bottom w:val="single" w:sz="4" w:space="0" w:color="auto"/>
              <w:right w:val="nil"/>
            </w:tcBorders>
            <w:vAlign w:val="center"/>
          </w:tcPr>
          <w:p w14:paraId="637FD11A"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985C5E9"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5C0651F6"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9832DCB" w14:textId="77777777" w:rsidR="00472D49" w:rsidRDefault="00472D49">
            <w:pPr>
              <w:rPr>
                <w:rFonts w:ascii="Times New Roman" w:hAnsi="Times New Roman"/>
                <w:szCs w:val="22"/>
              </w:rPr>
            </w:pPr>
          </w:p>
        </w:tc>
      </w:tr>
      <w:tr w:rsidR="00FD3165" w14:paraId="261D880F"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F470DA4" w14:textId="77777777" w:rsidR="00FD3165" w:rsidRDefault="00FD3165">
            <w:pPr>
              <w:rPr>
                <w:rFonts w:ascii="Times New Roman" w:hAnsi="Times New Roman"/>
                <w:szCs w:val="22"/>
              </w:rPr>
            </w:pPr>
            <w:r>
              <w:rPr>
                <w:rFonts w:ascii="Times New Roman" w:hAnsi="Times New Roman"/>
                <w:szCs w:val="22"/>
              </w:rPr>
              <w:t>Kiểm thử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3E33255" w14:textId="77777777" w:rsidR="00FD3165" w:rsidRDefault="00FD3165">
            <w:pPr>
              <w:rPr>
                <w:rFonts w:ascii="Times New Roman" w:hAnsi="Times New Roman"/>
                <w:szCs w:val="22"/>
              </w:rPr>
            </w:pPr>
            <w:r>
              <w:rPr>
                <w:rFonts w:ascii="Times New Roman" w:hAnsi="Times New Roman"/>
                <w:szCs w:val="22"/>
              </w:rPr>
              <w:t>Kiểm thử verification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E0EB3FB" w14:textId="47C476C0"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51B7A80" w14:textId="0688304A"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A3763EE"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7A017CCC" w14:textId="77777777" w:rsidR="00FD3165" w:rsidRDefault="00FD3165">
            <w:pPr>
              <w:rPr>
                <w:rFonts w:ascii="Times New Roman" w:hAnsi="Times New Roman"/>
                <w:szCs w:val="22"/>
              </w:rPr>
            </w:pPr>
            <w:r>
              <w:rPr>
                <w:rFonts w:ascii="Times New Roman" w:hAnsi="Times New Roman"/>
                <w:szCs w:val="22"/>
              </w:rPr>
              <w:t>Cả nhóm</w:t>
            </w:r>
          </w:p>
        </w:tc>
      </w:tr>
      <w:tr w:rsidR="00FD3165" w14:paraId="77359BFC" w14:textId="77777777" w:rsidTr="00D61AE5">
        <w:trPr>
          <w:trHeight w:val="797"/>
        </w:trPr>
        <w:tc>
          <w:tcPr>
            <w:tcW w:w="493" w:type="pct"/>
            <w:vMerge/>
            <w:tcBorders>
              <w:top w:val="nil"/>
              <w:left w:val="single" w:sz="4" w:space="0" w:color="auto"/>
              <w:bottom w:val="single" w:sz="4" w:space="0" w:color="auto"/>
              <w:right w:val="single" w:sz="4" w:space="0" w:color="auto"/>
            </w:tcBorders>
            <w:vAlign w:val="center"/>
            <w:hideMark/>
          </w:tcPr>
          <w:p w14:paraId="55F97B4B"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EFBCFE6" w14:textId="77777777" w:rsidR="00FD3165" w:rsidRDefault="00FD3165">
            <w:pPr>
              <w:rPr>
                <w:rFonts w:ascii="Times New Roman" w:hAnsi="Times New Roman"/>
                <w:szCs w:val="22"/>
              </w:rPr>
            </w:pPr>
            <w:r>
              <w:rPr>
                <w:rFonts w:ascii="Times New Roman" w:hAnsi="Times New Roman"/>
                <w:szCs w:val="22"/>
              </w:rPr>
              <w:t>Kiểm thử validation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639AB8" w14:textId="384C7E5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3381D2" w14:textId="33CAF689"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0085497"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A21613" w14:textId="77777777" w:rsidR="00FD3165" w:rsidRDefault="00FD3165">
            <w:pPr>
              <w:rPr>
                <w:rFonts w:ascii="Times New Roman" w:hAnsi="Times New Roman"/>
                <w:szCs w:val="22"/>
              </w:rPr>
            </w:pPr>
            <w:r>
              <w:rPr>
                <w:rFonts w:ascii="Times New Roman" w:hAnsi="Times New Roman"/>
                <w:szCs w:val="22"/>
              </w:rPr>
              <w:t>Cả nhóm</w:t>
            </w:r>
          </w:p>
        </w:tc>
      </w:tr>
      <w:tr w:rsidR="00FD3165" w14:paraId="10527634"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ADFE84"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0A046A" w14:textId="77777777" w:rsidR="00FD3165" w:rsidRDefault="00FD3165">
            <w:pPr>
              <w:rPr>
                <w:rFonts w:ascii="Times New Roman" w:hAnsi="Times New Roman"/>
                <w:szCs w:val="22"/>
              </w:rPr>
            </w:pPr>
            <w:r>
              <w:rPr>
                <w:rFonts w:ascii="Times New Roman" w:hAnsi="Times New Roman"/>
                <w:szCs w:val="22"/>
              </w:rPr>
              <w:t>Sửa các lỗi phát hiện được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F583705" w14:textId="2E425EC6"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6436C7F" w14:textId="3DC8549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3A60806" w14:textId="77777777" w:rsidR="00FD3165" w:rsidRDefault="00FD3165">
            <w:pPr>
              <w:jc w:val="right"/>
              <w:rPr>
                <w:rFonts w:ascii="Times New Roman" w:hAnsi="Times New Roman"/>
                <w:szCs w:val="22"/>
              </w:rPr>
            </w:pPr>
            <w:r>
              <w:rPr>
                <w:rFonts w:ascii="Times New Roman" w:hAnsi="Times New Roman"/>
                <w:szCs w:val="22"/>
              </w:rPr>
              <w:t>10</w:t>
            </w:r>
          </w:p>
        </w:tc>
        <w:tc>
          <w:tcPr>
            <w:tcW w:w="571" w:type="pct"/>
            <w:tcBorders>
              <w:top w:val="single" w:sz="4" w:space="0" w:color="auto"/>
              <w:left w:val="single" w:sz="4" w:space="0" w:color="auto"/>
              <w:bottom w:val="single" w:sz="4" w:space="0" w:color="auto"/>
              <w:right w:val="single" w:sz="4" w:space="0" w:color="auto"/>
            </w:tcBorders>
            <w:vAlign w:val="center"/>
            <w:hideMark/>
          </w:tcPr>
          <w:p w14:paraId="038E9763" w14:textId="77777777" w:rsidR="00FD3165" w:rsidRDefault="00FD3165">
            <w:pPr>
              <w:rPr>
                <w:rFonts w:ascii="Times New Roman" w:hAnsi="Times New Roman"/>
                <w:szCs w:val="22"/>
              </w:rPr>
            </w:pPr>
            <w:r>
              <w:rPr>
                <w:rFonts w:ascii="Times New Roman" w:hAnsi="Times New Roman"/>
                <w:szCs w:val="22"/>
              </w:rPr>
              <w:t>Cả nhóm</w:t>
            </w:r>
          </w:p>
        </w:tc>
      </w:tr>
      <w:tr w:rsidR="00FD3165" w14:paraId="6CB46099"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68D561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372BDEAF"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290AB9DD" w14:textId="5766E0F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B892868" w14:textId="70BFFAD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7DFDE71" w14:textId="1D87BEA5"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2658BE3" w14:textId="77777777" w:rsidR="00FD3165" w:rsidRDefault="00FD3165">
            <w:pPr>
              <w:rPr>
                <w:rFonts w:ascii="Times New Roman" w:hAnsi="Times New Roman"/>
                <w:szCs w:val="22"/>
              </w:rPr>
            </w:pPr>
            <w:r>
              <w:rPr>
                <w:rFonts w:ascii="Times New Roman" w:hAnsi="Times New Roman"/>
                <w:szCs w:val="22"/>
              </w:rPr>
              <w:t>Khách hàng</w:t>
            </w:r>
          </w:p>
        </w:tc>
      </w:tr>
      <w:tr w:rsidR="005B1A71" w14:paraId="130040D6"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EAC551"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FA0987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7F0586C8" w14:textId="77777777" w:rsidR="00472D49" w:rsidRDefault="00472D49" w:rsidP="0042753D">
            <w:pPr>
              <w:numPr>
                <w:ilvl w:val="0"/>
                <w:numId w:val="6"/>
              </w:numPr>
              <w:rPr>
                <w:rFonts w:ascii="Times New Roman" w:hAnsi="Times New Roman"/>
                <w:szCs w:val="22"/>
              </w:rPr>
            </w:pPr>
            <w:r>
              <w:rPr>
                <w:rFonts w:ascii="Times New Roman" w:hAnsi="Times New Roman"/>
                <w:szCs w:val="22"/>
              </w:rPr>
              <w:t>Sản phẩm hoàn thiện các chức năng đã xây dựng</w:t>
            </w:r>
          </w:p>
        </w:tc>
        <w:tc>
          <w:tcPr>
            <w:tcW w:w="654" w:type="pct"/>
            <w:tcBorders>
              <w:top w:val="single" w:sz="4" w:space="0" w:color="auto"/>
              <w:left w:val="nil"/>
              <w:bottom w:val="single" w:sz="4" w:space="0" w:color="auto"/>
              <w:right w:val="nil"/>
            </w:tcBorders>
            <w:vAlign w:val="center"/>
          </w:tcPr>
          <w:p w14:paraId="1210B58C"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6117E53"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0827EE0D"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EE42F87" w14:textId="77777777" w:rsidR="00472D49" w:rsidRDefault="00472D49">
            <w:pPr>
              <w:rPr>
                <w:rFonts w:ascii="Times New Roman" w:hAnsi="Times New Roman"/>
                <w:szCs w:val="22"/>
              </w:rPr>
            </w:pPr>
          </w:p>
        </w:tc>
      </w:tr>
      <w:tr w:rsidR="005B1A71" w14:paraId="75D44BC0"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BC40FB6"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B9B74E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5E0E68A" w14:textId="77777777" w:rsidR="00472D49" w:rsidRDefault="00472D49" w:rsidP="0042753D">
            <w:pPr>
              <w:numPr>
                <w:ilvl w:val="0"/>
                <w:numId w:val="6"/>
              </w:numPr>
              <w:rPr>
                <w:rFonts w:ascii="Times New Roman" w:hAnsi="Times New Roman"/>
                <w:szCs w:val="22"/>
              </w:rPr>
            </w:pPr>
            <w:r>
              <w:rPr>
                <w:rFonts w:ascii="Times New Roman" w:hAnsi="Times New Roman"/>
                <w:szCs w:val="22"/>
              </w:rPr>
              <w:t>Đánh giá và các yêu cầu của khách hàng</w:t>
            </w:r>
          </w:p>
        </w:tc>
        <w:tc>
          <w:tcPr>
            <w:tcW w:w="654" w:type="pct"/>
            <w:tcBorders>
              <w:top w:val="single" w:sz="4" w:space="0" w:color="auto"/>
              <w:left w:val="nil"/>
              <w:bottom w:val="single" w:sz="4" w:space="0" w:color="auto"/>
              <w:right w:val="nil"/>
            </w:tcBorders>
            <w:vAlign w:val="center"/>
          </w:tcPr>
          <w:p w14:paraId="6FF8F227"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C6EC0F2"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7FECEAA3"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3EF2708B" w14:textId="77777777" w:rsidR="00472D49" w:rsidRDefault="00472D49">
            <w:pPr>
              <w:rPr>
                <w:rFonts w:ascii="Times New Roman" w:hAnsi="Times New Roman"/>
                <w:szCs w:val="22"/>
              </w:rPr>
            </w:pPr>
          </w:p>
        </w:tc>
      </w:tr>
    </w:tbl>
    <w:p w14:paraId="45EF2D3A" w14:textId="77777777" w:rsidR="00472D49" w:rsidRDefault="00472D49" w:rsidP="00E670A2">
      <w:pPr>
        <w:pStyle w:val="BodyText"/>
        <w:rPr>
          <w:lang w:val="vi-VN"/>
        </w:rPr>
      </w:pPr>
    </w:p>
    <w:p w14:paraId="475B58EA" w14:textId="2F6FDCBD" w:rsidR="00795A9C" w:rsidRPr="008F055B" w:rsidRDefault="00795A9C" w:rsidP="00795A9C">
      <w:pPr>
        <w:pStyle w:val="Heading1"/>
        <w:rPr>
          <w:rFonts w:ascii="Times New Roman" w:hAnsi="Times New Roman"/>
          <w:sz w:val="28"/>
          <w:szCs w:val="28"/>
          <w:lang w:val="vi-VN"/>
        </w:rPr>
      </w:pPr>
      <w:bookmarkStart w:id="139" w:name="_Toc4439424"/>
      <w:r w:rsidRPr="008F055B">
        <w:rPr>
          <w:rFonts w:ascii="Times New Roman" w:hAnsi="Times New Roman"/>
          <w:sz w:val="28"/>
          <w:szCs w:val="28"/>
          <w:lang w:val="vi-VN"/>
        </w:rPr>
        <w:lastRenderedPageBreak/>
        <w:t xml:space="preserve">Đặc tả các </w:t>
      </w:r>
      <w:r w:rsidR="001F5CA4">
        <w:rPr>
          <w:rFonts w:ascii="Times New Roman" w:hAnsi="Times New Roman"/>
          <w:sz w:val="28"/>
          <w:szCs w:val="28"/>
        </w:rPr>
        <w:t>U</w:t>
      </w:r>
      <w:r w:rsidR="00B874D5">
        <w:rPr>
          <w:rFonts w:ascii="Times New Roman" w:hAnsi="Times New Roman"/>
          <w:sz w:val="28"/>
          <w:szCs w:val="28"/>
        </w:rPr>
        <w:t>secase</w:t>
      </w:r>
      <w:r w:rsidRPr="008F055B">
        <w:rPr>
          <w:rFonts w:ascii="Times New Roman" w:hAnsi="Times New Roman"/>
          <w:sz w:val="28"/>
          <w:szCs w:val="28"/>
          <w:lang w:val="vi-VN"/>
        </w:rPr>
        <w:t xml:space="preserve"> của hệ thống</w:t>
      </w:r>
      <w:bookmarkEnd w:id="139"/>
    </w:p>
    <w:p w14:paraId="107A5F73"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6BBA048B"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AC745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0" w:name="_Toc3963289"/>
            <w:bookmarkStart w:id="141" w:name="_Toc3963309"/>
            <w:bookmarkStart w:id="142" w:name="_Toc4439293"/>
            <w:bookmarkStart w:id="143" w:name="_Toc4439425"/>
            <w:r>
              <w:rPr>
                <w:rFonts w:ascii="Times New Roman" w:hAnsi="Times New Roman"/>
                <w:sz w:val="24"/>
                <w:szCs w:val="24"/>
              </w:rPr>
              <w:t>UC #0001</w:t>
            </w:r>
            <w:bookmarkEnd w:id="140"/>
            <w:bookmarkEnd w:id="141"/>
            <w:bookmarkEnd w:id="142"/>
            <w:bookmarkEnd w:id="14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F875AB" w14:textId="77777777" w:rsidR="00722B49" w:rsidRDefault="00722B49" w:rsidP="00BA7B96">
            <w:pPr>
              <w:pStyle w:val="StyleHeading3NotBold"/>
            </w:pPr>
            <w:bookmarkStart w:id="144" w:name="_Toc3547743"/>
            <w:bookmarkStart w:id="145" w:name="_Toc3963290"/>
            <w:bookmarkStart w:id="146" w:name="_Toc3963310"/>
            <w:bookmarkStart w:id="147" w:name="_Toc4439294"/>
            <w:bookmarkStart w:id="148" w:name="_Toc4439426"/>
            <w:r>
              <w:t>ĐĂNG NHẬP</w:t>
            </w:r>
            <w:bookmarkEnd w:id="144"/>
            <w:bookmarkEnd w:id="145"/>
            <w:bookmarkEnd w:id="146"/>
            <w:bookmarkEnd w:id="147"/>
            <w:bookmarkEnd w:id="14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C6D3D9"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08BE4C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A4D4B1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46C8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cho phép người QL, NV đăng nhập vào HT thông qua tên đăng nhập và mật khẩu được cung cấp. Sau khi đăng nhập thành công, có thể sử dụng các chức năng được cho phép.</w:t>
            </w:r>
          </w:p>
        </w:tc>
      </w:tr>
      <w:tr w:rsidR="00722B49" w14:paraId="5C6DD993"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D4EF7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F3E9D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85EEB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lý , nhân viên.</w:t>
            </w:r>
          </w:p>
        </w:tc>
      </w:tr>
      <w:tr w:rsidR="00722B49" w14:paraId="5D4C3DF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D40CA4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9D27A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D067F3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1CF1F1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F33C9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69899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Cần phải có tài khoản đăng nhập hệ thống.</w:t>
            </w:r>
          </w:p>
        </w:tc>
      </w:tr>
      <w:tr w:rsidR="00722B49" w14:paraId="78104BA5"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E7D38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5A9A6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70BD0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Sau khi đăng nhập thành công, QL, NV chỉ được sử dụng các chức năng được cho phép.</w:t>
            </w:r>
          </w:p>
        </w:tc>
      </w:tr>
      <w:tr w:rsidR="00722B49" w14:paraId="115E19E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32E930"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288DC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ED520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Thực hiện lại việc đăng nhập hoặc hủy bỏ thao tác.</w:t>
            </w:r>
          </w:p>
        </w:tc>
      </w:tr>
      <w:tr w:rsidR="00722B49" w14:paraId="5BD5CBE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1507B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E9FA82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FD11C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08DE11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01D3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chính:</w:t>
            </w:r>
          </w:p>
          <w:p w14:paraId="471F9E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QL, NV muốn sử dụng các chức năng khác của HT.</w:t>
            </w:r>
          </w:p>
          <w:p w14:paraId="230024A8"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QL, NV chọn đăng nhập trên trang.</w:t>
            </w:r>
          </w:p>
          <w:p w14:paraId="578B0E22"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HT yêu cầu nhập đầy đủ các thông tin:</w:t>
            </w:r>
          </w:p>
          <w:p w14:paraId="0CAA04A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Tên đăng nhập;</w:t>
            </w:r>
          </w:p>
          <w:p w14:paraId="7181F78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Mật khẩu;</w:t>
            </w:r>
          </w:p>
          <w:p w14:paraId="2202B77D"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Sau khi QL, NV nhập các thông tin và chọn nút đăng nhập, HT sẽ kiểm tra thông tin nhập vào với cơ sở dữ liệu và thông báo kết quả.</w:t>
            </w:r>
          </w:p>
          <w:p w14:paraId="5D45F32D"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khớp với cơ sở dữ liệu thì HT sẽ hiện thông báo đăng nhập thành công.</w:t>
            </w:r>
          </w:p>
          <w:p w14:paraId="5F8EEB19"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không khớp với cơ sở dữ liệu thì HT sẽ thông báo để QL, NV có thể nhập lại hoặc hủy bỏ thao tác.</w:t>
            </w:r>
          </w:p>
        </w:tc>
      </w:tr>
      <w:tr w:rsidR="00722B49" w14:paraId="134AE7C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53FE2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AAB629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AA988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Nhập thiếu thông tin</w:t>
            </w:r>
          </w:p>
        </w:tc>
      </w:tr>
      <w:tr w:rsidR="00722B49" w14:paraId="2E44B31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F12C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Khi QL, NV nhập thiếu các thông tin được yêu cầu thì HT sẽ thông báo để QL, NV điền đầy đủ.</w:t>
            </w:r>
          </w:p>
        </w:tc>
      </w:tr>
      <w:tr w:rsidR="00722B49" w14:paraId="1BF9CEB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C985B7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8BBE6B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7BAD8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D6C7D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B8F8E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E8D739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15E8A4" w14:textId="77777777" w:rsidR="00722B49" w:rsidRDefault="00722B49">
            <w:pPr>
              <w:pStyle w:val="Caption"/>
              <w:rPr>
                <w:szCs w:val="24"/>
              </w:rPr>
            </w:pPr>
          </w:p>
          <w:p w14:paraId="018AAE14" w14:textId="77777777" w:rsidR="00722B49" w:rsidRDefault="00722B49">
            <w:pPr>
              <w:pStyle w:val="Caption"/>
            </w:pPr>
            <w:r>
              <w:lastRenderedPageBreak/>
              <w:br/>
              <w:t>Ảnh</w:t>
            </w:r>
            <w:r>
              <w:rPr>
                <w:lang w:val="vi-VN"/>
              </w:rPr>
              <w:t xml:space="preserve"> 1</w:t>
            </w:r>
            <w:r>
              <w:t>. Giao diện đăng nhập</w:t>
            </w:r>
          </w:p>
          <w:p w14:paraId="4044E838" w14:textId="77777777" w:rsidR="00722B49" w:rsidRDefault="00722B49">
            <w:pPr>
              <w:pStyle w:val="BodyText"/>
              <w:spacing w:line="276" w:lineRule="auto"/>
            </w:pPr>
          </w:p>
        </w:tc>
      </w:tr>
    </w:tbl>
    <w:p w14:paraId="0398B649"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AED992D"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495D21C"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9" w:name="_Toc3963291"/>
            <w:bookmarkStart w:id="150" w:name="_Toc3963311"/>
            <w:bookmarkStart w:id="151" w:name="_Toc4439295"/>
            <w:bookmarkStart w:id="152" w:name="_Toc4439427"/>
            <w:r>
              <w:rPr>
                <w:rFonts w:ascii="Times New Roman" w:hAnsi="Times New Roman"/>
                <w:sz w:val="24"/>
                <w:szCs w:val="24"/>
              </w:rPr>
              <w:t>UC #0002</w:t>
            </w:r>
            <w:bookmarkEnd w:id="149"/>
            <w:bookmarkEnd w:id="150"/>
            <w:bookmarkEnd w:id="151"/>
            <w:bookmarkEnd w:id="152"/>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52AA2981" w14:textId="77777777" w:rsidR="00722B49" w:rsidRDefault="00722B49" w:rsidP="00BA7B96">
            <w:pPr>
              <w:pStyle w:val="StyleHeading3NotBold"/>
            </w:pPr>
            <w:bookmarkStart w:id="153" w:name="_Toc3547744"/>
            <w:bookmarkStart w:id="154" w:name="_Toc3963292"/>
            <w:bookmarkStart w:id="155" w:name="_Toc3963312"/>
            <w:bookmarkStart w:id="156" w:name="_Toc4439296"/>
            <w:bookmarkStart w:id="157" w:name="_Toc4439428"/>
            <w:r>
              <w:t>QUẢN LÝ THÔNG TIN NHÂN VIÊN</w:t>
            </w:r>
            <w:bookmarkEnd w:id="153"/>
            <w:bookmarkEnd w:id="154"/>
            <w:bookmarkEnd w:id="155"/>
            <w:bookmarkEnd w:id="156"/>
            <w:bookmarkEnd w:id="157"/>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65070F9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37FA8B5B"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81A293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EAC02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NV</w:t>
            </w:r>
            <w:r>
              <w:rPr>
                <w:rFonts w:ascii="Times New Roman" w:hAnsi="Times New Roman"/>
                <w:szCs w:val="24"/>
              </w:rPr>
              <w:t>, sử dụng chức năng này để quản lý thông tin NV.</w:t>
            </w:r>
          </w:p>
        </w:tc>
      </w:tr>
      <w:tr w:rsidR="00722B49" w14:paraId="59BCA9BF"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1C102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494EC5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03B30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F22F645"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5C8E56B"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161C5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26498F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8363AF0"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B4EB55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58FC99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admin trước khi sử dụng chức năng này.</w:t>
            </w:r>
          </w:p>
        </w:tc>
      </w:tr>
      <w:tr w:rsidR="00722B49" w14:paraId="6BFEF607"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37FFE2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45E67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4A79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48C91014"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2F315431"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277BA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62C9E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2570F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47AB3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242A0E8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033C3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6926616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C7C3751" w14:textId="794B3B40"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4631C4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NV.</w:t>
            </w:r>
          </w:p>
          <w:p w14:paraId="2941BC2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NV.</w:t>
            </w:r>
          </w:p>
          <w:p w14:paraId="59DCA3A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nhân viên”</w:t>
            </w:r>
            <w:r>
              <w:rPr>
                <w:rFonts w:ascii="Times New Roman" w:hAnsi="Times New Roman"/>
                <w:szCs w:val="24"/>
                <w:lang w:val="vi-VN"/>
              </w:rPr>
              <w:t xml:space="preserve"> “Thông tin nhân viên”</w:t>
            </w:r>
            <w:r>
              <w:rPr>
                <w:rFonts w:ascii="Times New Roman" w:hAnsi="Times New Roman"/>
                <w:szCs w:val="24"/>
              </w:rPr>
              <w:t>.</w:t>
            </w:r>
          </w:p>
          <w:p w14:paraId="007FE677"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nhân viên”, HT sẽ hiển thị danh sách các NV hiện có trong HT và cho phép thêm mới, xem chi tiết, chỉnh sửa, tìm kiếm, xoá NV. Thông tin nhân viên bao gồm:</w:t>
            </w:r>
          </w:p>
          <w:p w14:paraId="45B902B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65A971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30859CA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Tên đăng nhập;</w:t>
            </w:r>
          </w:p>
          <w:p w14:paraId="10D73B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C07553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05D0D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CDE9E22"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365877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NV được thực hiện;</w:t>
            </w:r>
          </w:p>
          <w:p w14:paraId="690AF00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NV được thực hiện;</w:t>
            </w:r>
          </w:p>
          <w:p w14:paraId="63A6B9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NV được thực hiện;</w:t>
            </w:r>
          </w:p>
          <w:p w14:paraId="0E17C04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NV được thực hiện;</w:t>
            </w:r>
          </w:p>
          <w:p w14:paraId="40387F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NV được thực hiện.</w:t>
            </w:r>
          </w:p>
          <w:p w14:paraId="52912F1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lastRenderedPageBreak/>
              <w:t>Luồng con – thêm mới nhân viên:</w:t>
            </w:r>
          </w:p>
          <w:p w14:paraId="26C79C4F"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2C4433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4E5357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E51482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F4AF5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39C306C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09E8622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3309514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0780AB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E31AE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F8013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F523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0810DA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41F57A7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2309961D" w14:textId="77777777"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41D090AE" w14:textId="151327DC"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AECCFBB" w14:textId="09EA043D"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168D77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2E1DCF36"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48A3173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nhân viên được thêm vào HT.</w:t>
            </w:r>
          </w:p>
          <w:p w14:paraId="33BDB09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0F2B9347"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nhân viên:</w:t>
            </w:r>
          </w:p>
          <w:p w14:paraId="15BDD427"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QL chọn nhân viên muốn xem chi tiết thông tin.</w:t>
            </w:r>
          </w:p>
          <w:p w14:paraId="2E8088FA"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nhân viên</w:t>
            </w:r>
          </w:p>
          <w:p w14:paraId="1413AA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5172562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2A600FC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424A17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F76DA1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7D99519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DDCC2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19296F4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59E39E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1F2CB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0103BA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070586C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7A113D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0A34745B"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9606FD3"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2BDAF6A2" w14:textId="7FB539D7"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2727A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CC0590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nhân viên”</w:t>
            </w:r>
          </w:p>
          <w:p w14:paraId="7A2520E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nhân viên:</w:t>
            </w:r>
          </w:p>
          <w:p w14:paraId="7D6B9B39"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lang w:val="vi-VN"/>
              </w:rPr>
              <w:t>Q</w:t>
            </w:r>
            <w:r>
              <w:rPr>
                <w:rFonts w:ascii="Times New Roman" w:hAnsi="Times New Roman"/>
                <w:szCs w:val="24"/>
              </w:rPr>
              <w:t>uản lý chọn nhân viên muốn chỉnh sửa</w:t>
            </w:r>
          </w:p>
          <w:p w14:paraId="242ED62A"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33DAD7D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D97DB2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75BF44E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45C334C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CCB73B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5422A4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501EA8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33D1A4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1A26F7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3F2E4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78231FF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768EE3E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473D8C9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F46802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6678E6DD" w14:textId="65CA501B"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62CA21B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F7C024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537062B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1987E95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0E0E6BF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nhân viên:</w:t>
            </w:r>
          </w:p>
          <w:p w14:paraId="5A4FDA2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chọn nhân viên muốn xóa.</w:t>
            </w:r>
          </w:p>
          <w:p w14:paraId="44704589"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222863ED"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028E35B2"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nhân viên xóa khỏi HT.</w:t>
            </w:r>
          </w:p>
          <w:p w14:paraId="24AEA2CA"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w:t>
            </w:r>
            <w:r>
              <w:rPr>
                <w:rFonts w:ascii="Times New Roman" w:hAnsi="Times New Roman"/>
                <w:szCs w:val="24"/>
              </w:rPr>
              <w:lastRenderedPageBreak/>
              <w:t>chọn “Danh sách nhân viên”.</w:t>
            </w:r>
          </w:p>
          <w:p w14:paraId="5AA7F0E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77D1D6B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nhân viên</w:t>
            </w:r>
            <w:r>
              <w:rPr>
                <w:rFonts w:ascii="Times New Roman" w:hAnsi="Times New Roman"/>
                <w:szCs w:val="24"/>
              </w:rPr>
              <w:t xml:space="preserve">, </w:t>
            </w:r>
            <w:r>
              <w:rPr>
                <w:rFonts w:ascii="Times New Roman" w:hAnsi="Times New Roman"/>
                <w:szCs w:val="24"/>
                <w:lang w:val="vi-VN"/>
              </w:rPr>
              <w:t>tên nhân viên</w:t>
            </w:r>
            <w:r>
              <w:rPr>
                <w:rFonts w:ascii="Times New Roman" w:hAnsi="Times New Roman"/>
                <w:szCs w:val="24"/>
              </w:rPr>
              <w:t>, tên đăng nhập, hoặc họ đơn vị vào form tìm kiếm sau đó chọn “Tìm kiếm”.</w:t>
            </w:r>
          </w:p>
          <w:p w14:paraId="4827DE10"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rPr>
              <w:t>HT tìm các NV có thông tin giống với thông tin nhập vào.</w:t>
            </w:r>
          </w:p>
          <w:p w14:paraId="3C7ED7B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5F44EA2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073385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3B2A379"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D782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w:t>
            </w:r>
            <w:r>
              <w:rPr>
                <w:rFonts w:ascii="Times New Roman" w:hAnsi="Times New Roman"/>
                <w:b/>
                <w:szCs w:val="24"/>
              </w:rPr>
              <w:t xml:space="preserve">  nhân viên đã tồn tại</w:t>
            </w:r>
          </w:p>
        </w:tc>
      </w:tr>
      <w:tr w:rsidR="00722B49" w14:paraId="6A6C129F"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2736551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nhân viên, chỉnh sửa nhân viên, </w:t>
            </w:r>
            <w:r>
              <w:rPr>
                <w:rFonts w:ascii="Times New Roman" w:hAnsi="Times New Roman"/>
                <w:szCs w:val="24"/>
                <w:lang w:val="vi-VN"/>
              </w:rPr>
              <w:t>mã</w:t>
            </w:r>
            <w:r>
              <w:rPr>
                <w:rFonts w:ascii="Times New Roman" w:hAnsi="Times New Roman"/>
                <w:szCs w:val="24"/>
              </w:rPr>
              <w:t xml:space="preserve"> nhân viên đã tồn tại thì HT sẽ thông báo để QL thay đổi hoặc hủy bỏ thao tác.</w:t>
            </w:r>
          </w:p>
        </w:tc>
      </w:tr>
      <w:tr w:rsidR="00722B49" w14:paraId="34DD805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135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Số CMND, email hoặc số điện thoại đã tồn tại</w:t>
            </w:r>
          </w:p>
        </w:tc>
      </w:tr>
      <w:tr w:rsidR="00722B49" w14:paraId="58135662"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30917A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các luồng con – thêm mới nhân viên, chỉnh sửa nhân viên, số CMND, email hoặc số điện thoại của nhân viên đã tồn tại trong HT thì HT sẽ thông báo để QL quản lý thay đổi hoặc hủy bỏ thao tác.</w:t>
            </w:r>
          </w:p>
        </w:tc>
      </w:tr>
      <w:tr w:rsidR="00722B49" w14:paraId="222F6B1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8E5C7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51DD9B0"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102BA32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5A6336E"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3537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3C0B538"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40FCA4B" w14:textId="77777777" w:rsidR="00722B49" w:rsidRDefault="00722B49">
            <w:pPr>
              <w:pStyle w:val="TitlePageField"/>
              <w:widowControl w:val="0"/>
              <w:spacing w:before="60" w:after="60" w:line="276" w:lineRule="auto"/>
              <w:jc w:val="center"/>
              <w:rPr>
                <w:rFonts w:ascii="Times New Roman" w:hAnsi="Times New Roman"/>
                <w:i/>
                <w:szCs w:val="24"/>
              </w:rPr>
            </w:pPr>
            <w:r>
              <w:rPr>
                <w:rFonts w:ascii="Times New Roman" w:hAnsi="Times New Roman"/>
                <w:i/>
                <w:szCs w:val="24"/>
              </w:rPr>
              <w:t xml:space="preserve">Ảnh </w:t>
            </w:r>
            <w:r>
              <w:rPr>
                <w:rFonts w:ascii="Times New Roman" w:hAnsi="Times New Roman"/>
                <w:i/>
                <w:szCs w:val="24"/>
                <w:lang w:val="vi-VN"/>
              </w:rPr>
              <w:t>1</w:t>
            </w:r>
            <w:r>
              <w:rPr>
                <w:rFonts w:ascii="Times New Roman" w:hAnsi="Times New Roman"/>
                <w:i/>
                <w:szCs w:val="24"/>
              </w:rPr>
              <w:t xml:space="preserve">.Giao diện </w:t>
            </w:r>
            <w:r>
              <w:rPr>
                <w:rFonts w:ascii="Times New Roman" w:hAnsi="Times New Roman"/>
                <w:i/>
                <w:szCs w:val="24"/>
                <w:lang w:val="vi-VN"/>
              </w:rPr>
              <w:t>danh sách nhân viên</w:t>
            </w:r>
          </w:p>
          <w:p w14:paraId="2CD07617" w14:textId="77777777" w:rsidR="00722B49" w:rsidRDefault="00722B49">
            <w:pPr>
              <w:pStyle w:val="BodyText"/>
              <w:spacing w:line="276" w:lineRule="auto"/>
              <w:rPr>
                <w:lang w:val="vi-VN"/>
              </w:rPr>
            </w:pPr>
          </w:p>
          <w:p w14:paraId="79525184" w14:textId="6C652E91" w:rsidR="00722B49" w:rsidRPr="006878BC" w:rsidRDefault="00722B49" w:rsidP="006878BC">
            <w:pPr>
              <w:pStyle w:val="BodyText"/>
              <w:spacing w:line="276" w:lineRule="auto"/>
              <w:rPr>
                <w:szCs w:val="26"/>
              </w:rPr>
            </w:pPr>
            <w:r>
              <w:rPr>
                <w:lang w:val="vi-VN"/>
              </w:rPr>
              <w:t>Ảnh 2.Giao diện thêm mới nhân viên</w:t>
            </w:r>
          </w:p>
          <w:p w14:paraId="660E40EB" w14:textId="77777777" w:rsidR="00722B49" w:rsidRDefault="00722B49">
            <w:pPr>
              <w:pStyle w:val="BodyText"/>
              <w:spacing w:line="276" w:lineRule="auto"/>
              <w:rPr>
                <w:lang w:val="vi-VN"/>
              </w:rPr>
            </w:pPr>
            <w:r>
              <w:rPr>
                <w:lang w:val="vi-VN"/>
              </w:rPr>
              <w:t>Ảnh 3.Giao diện sửa mới nhân viên</w:t>
            </w:r>
          </w:p>
          <w:p w14:paraId="4BDD5CE6" w14:textId="77777777" w:rsidR="00722B49" w:rsidRDefault="00722B49">
            <w:pPr>
              <w:pStyle w:val="BodyText"/>
              <w:spacing w:line="276" w:lineRule="auto"/>
              <w:rPr>
                <w:lang w:val="vi-VN"/>
              </w:rPr>
            </w:pPr>
            <w:r>
              <w:rPr>
                <w:lang w:val="vi-VN"/>
              </w:rPr>
              <w:t>Ảnh 4.Giao diện xóa mới nhân viên</w:t>
            </w:r>
          </w:p>
          <w:p w14:paraId="0641C21E" w14:textId="77777777" w:rsidR="00722B49" w:rsidRDefault="00722B49">
            <w:pPr>
              <w:pStyle w:val="BodyText"/>
              <w:spacing w:line="276" w:lineRule="auto"/>
              <w:rPr>
                <w:szCs w:val="26"/>
                <w:lang w:val="vi-VN"/>
              </w:rPr>
            </w:pPr>
          </w:p>
        </w:tc>
      </w:tr>
    </w:tbl>
    <w:p w14:paraId="32F4E14A"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1650"/>
      </w:tblGrid>
      <w:tr w:rsidR="00722B49" w14:paraId="5DBAA094" w14:textId="77777777" w:rsidTr="00722B4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739358"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58" w:name="_Toc500763786"/>
            <w:bookmarkStart w:id="159" w:name="_Toc500764479"/>
            <w:bookmarkStart w:id="160" w:name="_Toc3963293"/>
            <w:bookmarkStart w:id="161" w:name="_Toc3963313"/>
            <w:bookmarkStart w:id="162" w:name="_Toc4439297"/>
            <w:bookmarkStart w:id="163" w:name="_Toc4439429"/>
            <w:r>
              <w:rPr>
                <w:rFonts w:ascii="Times New Roman" w:hAnsi="Times New Roman"/>
                <w:sz w:val="24"/>
                <w:szCs w:val="24"/>
              </w:rPr>
              <w:t>UC #000</w:t>
            </w:r>
            <w:bookmarkEnd w:id="158"/>
            <w:bookmarkEnd w:id="159"/>
            <w:r>
              <w:rPr>
                <w:rFonts w:ascii="Times New Roman" w:hAnsi="Times New Roman"/>
                <w:sz w:val="24"/>
                <w:szCs w:val="24"/>
              </w:rPr>
              <w:t>3</w:t>
            </w:r>
            <w:bookmarkEnd w:id="160"/>
            <w:bookmarkEnd w:id="161"/>
            <w:bookmarkEnd w:id="162"/>
            <w:bookmarkEnd w:id="163"/>
          </w:p>
        </w:tc>
        <w:tc>
          <w:tcPr>
            <w:tcW w:w="5802" w:type="dxa"/>
            <w:tcBorders>
              <w:top w:val="single" w:sz="4" w:space="0" w:color="808080"/>
              <w:left w:val="single" w:sz="4" w:space="0" w:color="808080"/>
              <w:bottom w:val="single" w:sz="4" w:space="0" w:color="808080"/>
              <w:right w:val="single" w:sz="4" w:space="0" w:color="808080"/>
            </w:tcBorders>
            <w:vAlign w:val="center"/>
            <w:hideMark/>
          </w:tcPr>
          <w:p w14:paraId="27E89167" w14:textId="77777777" w:rsidR="00722B49" w:rsidRDefault="00722B49" w:rsidP="00BA7B96">
            <w:pPr>
              <w:pStyle w:val="StyleHeading3NotBold"/>
            </w:pPr>
            <w:bookmarkStart w:id="164" w:name="_Toc500763787"/>
            <w:bookmarkStart w:id="165" w:name="_Toc500764480"/>
            <w:bookmarkStart w:id="166" w:name="_Toc3547745"/>
            <w:bookmarkStart w:id="167" w:name="_Toc3963294"/>
            <w:bookmarkStart w:id="168" w:name="_Toc3963314"/>
            <w:bookmarkStart w:id="169" w:name="_Toc4439298"/>
            <w:bookmarkStart w:id="170" w:name="_Toc4439430"/>
            <w:r>
              <w:t>QUẢN LÝ TÀI KHOẢN</w:t>
            </w:r>
            <w:bookmarkEnd w:id="164"/>
            <w:bookmarkEnd w:id="165"/>
            <w:bookmarkEnd w:id="166"/>
            <w:bookmarkEnd w:id="167"/>
            <w:bookmarkEnd w:id="168"/>
            <w:bookmarkEnd w:id="169"/>
            <w:bookmarkEnd w:id="170"/>
          </w:p>
        </w:tc>
        <w:tc>
          <w:tcPr>
            <w:tcW w:w="1650" w:type="dxa"/>
            <w:tcBorders>
              <w:top w:val="single" w:sz="4" w:space="0" w:color="808080"/>
              <w:left w:val="single" w:sz="4" w:space="0" w:color="808080"/>
              <w:bottom w:val="single" w:sz="4" w:space="0" w:color="808080"/>
              <w:right w:val="single" w:sz="4" w:space="0" w:color="808080"/>
            </w:tcBorders>
            <w:vAlign w:val="center"/>
            <w:hideMark/>
          </w:tcPr>
          <w:p w14:paraId="201EEEC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11BC7AE" w14:textId="77777777" w:rsidTr="00722B4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BAF43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DC246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QTHT quản lý thông tin tài khoản đăng nhập HT của mình. Đối với </w:t>
            </w:r>
            <w:r>
              <w:rPr>
                <w:rFonts w:ascii="Times New Roman" w:hAnsi="Times New Roman"/>
                <w:szCs w:val="24"/>
                <w:lang w:val="vi-VN"/>
              </w:rPr>
              <w:t>QTHT</w:t>
            </w:r>
            <w:r>
              <w:rPr>
                <w:rFonts w:ascii="Times New Roman" w:hAnsi="Times New Roman"/>
                <w:szCs w:val="24"/>
              </w:rPr>
              <w:t xml:space="preserve"> cho phép sử dụng chức năng này để thay đổi thông tin cá nhân</w:t>
            </w:r>
            <w:r>
              <w:rPr>
                <w:rFonts w:ascii="Times New Roman" w:hAnsi="Times New Roman"/>
                <w:szCs w:val="24"/>
                <w:lang w:val="vi-VN"/>
              </w:rPr>
              <w:t xml:space="preserve"> các TK trong HT</w:t>
            </w:r>
            <w:r>
              <w:rPr>
                <w:rFonts w:ascii="Times New Roman" w:hAnsi="Times New Roman"/>
                <w:szCs w:val="24"/>
              </w:rPr>
              <w:t xml:space="preserve"> và mật khẩu đăng nhập. Đối với NV chỉ cho phép đổi mật khẩu tài khoản.</w:t>
            </w:r>
          </w:p>
        </w:tc>
      </w:tr>
      <w:tr w:rsidR="00722B49" w14:paraId="5B3FE06D" w14:textId="77777777" w:rsidTr="00722B49">
        <w:trPr>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1C8458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20851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599F9C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Quản trị hệ thống, </w:t>
            </w:r>
            <w:r>
              <w:rPr>
                <w:rFonts w:ascii="Times New Roman" w:hAnsi="Times New Roman"/>
                <w:szCs w:val="24"/>
                <w:lang w:val="vi-VN"/>
              </w:rPr>
              <w:t>n</w:t>
            </w:r>
            <w:r>
              <w:rPr>
                <w:rFonts w:ascii="Times New Roman" w:hAnsi="Times New Roman"/>
                <w:szCs w:val="24"/>
              </w:rPr>
              <w:t>hân viên.</w:t>
            </w:r>
          </w:p>
        </w:tc>
      </w:tr>
      <w:tr w:rsidR="00722B49" w14:paraId="21CF370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C919A9A"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8E4DA1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E8F7D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2D8E133" w14:textId="77777777" w:rsidTr="00722B4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7DD31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718F0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Phải đăng nhập hệ thống trước khi sử dụng chức năng này. </w:t>
            </w:r>
          </w:p>
        </w:tc>
      </w:tr>
      <w:tr w:rsidR="00722B49" w14:paraId="6AE13DC3" w14:textId="77777777" w:rsidTr="00722B49">
        <w:trPr>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4427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29E39B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B19E1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tài khoản có trong hệ thống</w:t>
            </w:r>
            <w:r>
              <w:rPr>
                <w:rFonts w:ascii="Times New Roman" w:hAnsi="Times New Roman"/>
                <w:szCs w:val="24"/>
              </w:rPr>
              <w:t xml:space="preserve"> .</w:t>
            </w:r>
          </w:p>
        </w:tc>
      </w:tr>
      <w:tr w:rsidR="00722B49" w14:paraId="1C80582E"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5E0B52AE"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736FCC5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2" w:type="dxa"/>
            <w:gridSpan w:val="2"/>
            <w:tcBorders>
              <w:top w:val="single" w:sz="4" w:space="0" w:color="808080"/>
              <w:left w:val="single" w:sz="4" w:space="0" w:color="808080"/>
              <w:bottom w:val="single" w:sz="4" w:space="0" w:color="808080" w:themeColor="text1" w:themeTint="7F"/>
              <w:right w:val="single" w:sz="4" w:space="0" w:color="808080"/>
            </w:tcBorders>
            <w:vAlign w:val="center"/>
            <w:hideMark/>
          </w:tcPr>
          <w:p w14:paraId="22FE9A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84ABBE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2C3B02F" w14:textId="77777777" w:rsidR="00722B49" w:rsidRDefault="00722B49">
            <w:pPr>
              <w:spacing w:after="200" w:line="276" w:lineRule="auto"/>
              <w:jc w:val="both"/>
              <w:rPr>
                <w:sz w:val="24"/>
                <w:szCs w:val="22"/>
              </w:rPr>
            </w:pPr>
            <w:r>
              <w:lastRenderedPageBreak/>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47E6A1F" w14:textId="77777777" w:rsidTr="00722B49">
        <w:trPr>
          <w:trHeight w:val="271"/>
        </w:trPr>
        <w:tc>
          <w:tcPr>
            <w:tcW w:w="9360" w:type="dxa"/>
            <w:gridSpan w:val="4"/>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5616D1E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4A113D3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0BA08BE" w14:textId="77777777" w:rsidR="00722B49" w:rsidRDefault="00722B49">
            <w:pPr>
              <w:pStyle w:val="TitlePageField"/>
              <w:widowControl w:val="0"/>
              <w:spacing w:before="60" w:after="60" w:line="276" w:lineRule="auto"/>
              <w:jc w:val="both"/>
              <w:rPr>
                <w:rFonts w:ascii="Times New Roman" w:hAnsi="Times New Roman"/>
                <w:i/>
                <w:szCs w:val="24"/>
              </w:rPr>
            </w:pPr>
            <w:r>
              <w:rPr>
                <w:rFonts w:ascii="Times New Roman" w:hAnsi="Times New Roman"/>
                <w:b/>
                <w:i/>
                <w:szCs w:val="24"/>
              </w:rPr>
              <w:t>Luồng chính:</w:t>
            </w:r>
          </w:p>
          <w:p w14:paraId="3BEE46ED"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 xml:space="preserve">Chức năng này bắt đầu khi QTHT muốn thay đổi </w:t>
            </w:r>
            <w:r>
              <w:rPr>
                <w:rFonts w:ascii="Times New Roman" w:hAnsi="Times New Roman"/>
                <w:lang w:val="vi-VN"/>
              </w:rPr>
              <w:t>thông tin TK</w:t>
            </w:r>
            <w:r>
              <w:rPr>
                <w:rFonts w:ascii="Times New Roman" w:hAnsi="Times New Roman"/>
              </w:rPr>
              <w:t xml:space="preserve"> đăng nhập.</w:t>
            </w:r>
          </w:p>
          <w:p w14:paraId="3F23CD23"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QTHT muốn quản lý</w:t>
            </w:r>
            <w:r>
              <w:rPr>
                <w:rFonts w:ascii="Times New Roman" w:hAnsi="Times New Roman"/>
                <w:lang w:val="vi-VN"/>
              </w:rPr>
              <w:t xml:space="preserve"> thông tin TK</w:t>
            </w:r>
            <w:r>
              <w:rPr>
                <w:rFonts w:ascii="Times New Roman" w:hAnsi="Times New Roman"/>
              </w:rPr>
              <w:t>, phân quyền cho TK</w:t>
            </w:r>
          </w:p>
          <w:p w14:paraId="5B8185CA" w14:textId="77777777" w:rsidR="00722B49" w:rsidRDefault="00722B49" w:rsidP="0042753D">
            <w:pPr>
              <w:pStyle w:val="TitlePageField"/>
              <w:widowControl w:val="0"/>
              <w:numPr>
                <w:ilvl w:val="0"/>
                <w:numId w:val="26"/>
              </w:numPr>
              <w:spacing w:before="60" w:after="60" w:line="276" w:lineRule="auto"/>
              <w:jc w:val="both"/>
              <w:rPr>
                <w:rFonts w:ascii="Times New Roman" w:hAnsi="Times New Roman"/>
                <w:lang w:val="vi-VN"/>
              </w:rPr>
            </w:pPr>
            <w:r>
              <w:rPr>
                <w:rFonts w:ascii="Times New Roman" w:hAnsi="Times New Roman"/>
                <w:lang w:val="vi-VN"/>
              </w:rPr>
              <w:t xml:space="preserve">Với QTHT </w:t>
            </w:r>
            <w:r>
              <w:rPr>
                <w:rFonts w:ascii="Times New Roman" w:hAnsi="Times New Roman"/>
              </w:rPr>
              <w:t>HT hiển thị mục</w:t>
            </w:r>
            <w:r>
              <w:rPr>
                <w:rFonts w:ascii="Times New Roman" w:hAnsi="Times New Roman"/>
                <w:lang w:val="vi-VN"/>
              </w:rPr>
              <w:t xml:space="preserve"> ”Danh sách tài khoản”</w:t>
            </w:r>
            <w:r>
              <w:rPr>
                <w:rFonts w:ascii="Times New Roman" w:hAnsi="Times New Roman"/>
              </w:rPr>
              <w:t>.</w:t>
            </w:r>
            <w:r>
              <w:rPr>
                <w:rFonts w:ascii="Times New Roman" w:hAnsi="Times New Roman"/>
                <w:lang w:val="vi-VN"/>
              </w:rPr>
              <w:t xml:space="preserve"> Với NV HT hiển thị mục “Thông tin tài khoản” và “Đổi mật khẩu”</w:t>
            </w:r>
          </w:p>
          <w:p w14:paraId="12F67A9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“Thông tin tài khoản” thì luồng con – quản lý thông tin tài khoản được thực hiện;</w:t>
            </w:r>
          </w:p>
          <w:p w14:paraId="14C8BA8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“Danh sách tài khoản” thì luồng con – quản lý thông tin các tài khoản được thực hiện;</w:t>
            </w:r>
          </w:p>
          <w:p w14:paraId="73A8D389"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lang w:val="vi-VN"/>
              </w:rPr>
            </w:pPr>
            <w:r>
              <w:rPr>
                <w:rFonts w:ascii="Times New Roman" w:hAnsi="Times New Roman"/>
                <w:lang w:val="vi-VN"/>
              </w:rPr>
              <w:t xml:space="preserve">Khi </w:t>
            </w:r>
            <w:r>
              <w:rPr>
                <w:rFonts w:ascii="Times New Roman" w:hAnsi="Times New Roman"/>
              </w:rPr>
              <w:t>NV</w:t>
            </w:r>
            <w:r>
              <w:rPr>
                <w:rFonts w:ascii="Times New Roman" w:hAnsi="Times New Roman"/>
                <w:lang w:val="vi-VN"/>
              </w:rPr>
              <w:t xml:space="preserve"> chọn “</w:t>
            </w:r>
            <w:r>
              <w:rPr>
                <w:rFonts w:ascii="Times New Roman" w:hAnsi="Times New Roman"/>
              </w:rPr>
              <w:t>Thông tin tài khoản</w:t>
            </w:r>
            <w:r>
              <w:rPr>
                <w:rFonts w:ascii="Times New Roman" w:hAnsi="Times New Roman"/>
                <w:lang w:val="vi-VN"/>
              </w:rPr>
              <w:t xml:space="preserve">”, HT sẽ hiển thị </w:t>
            </w:r>
            <w:r>
              <w:rPr>
                <w:rFonts w:ascii="Times New Roman" w:hAnsi="Times New Roman"/>
              </w:rPr>
              <w:t>các thông tin của tài khoản và cho phép đổi mật khẩu. Thông tin tài khoản gồm:</w:t>
            </w:r>
          </w:p>
          <w:p w14:paraId="2EC830B2"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Tên tài khoản</w:t>
            </w:r>
          </w:p>
          <w:p w14:paraId="5100F54E"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Mật khẩu</w:t>
            </w:r>
          </w:p>
          <w:p w14:paraId="2CCF869B"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Vai trò</w:t>
            </w:r>
          </w:p>
          <w:p w14:paraId="306BB6E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đổi mật khẩu thì luồng con - Đổi mật khẩu được thức hiện.</w:t>
            </w:r>
          </w:p>
          <w:p w14:paraId="2F54D0E0"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rPr>
            </w:pPr>
            <w:r>
              <w:rPr>
                <w:rFonts w:ascii="Times New Roman" w:hAnsi="Times New Roman"/>
                <w:lang w:val="vi-VN"/>
              </w:rPr>
              <w:t xml:space="preserve">Khi QTHT chọn “Danh sách tài khoản”, HT sẽ hiển thị danh sách các TK hiện có trong HT và cho phép thêm mới, xem chi tiết, chỉnh sửa, tìm kiếm, xoá TK. </w:t>
            </w:r>
            <w:r>
              <w:rPr>
                <w:rFonts w:ascii="Times New Roman" w:hAnsi="Times New Roman"/>
              </w:rPr>
              <w:t>Thông tin tài khoản bao gồm:</w:t>
            </w:r>
          </w:p>
          <w:p w14:paraId="63DDFF1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tài khoản;</w:t>
            </w:r>
          </w:p>
          <w:p w14:paraId="5690B7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Mật khẩu</w:t>
            </w:r>
          </w:p>
          <w:p w14:paraId="08ECE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p>
          <w:p w14:paraId="039B6639"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Khi Q</w:t>
            </w:r>
            <w:r>
              <w:rPr>
                <w:rFonts w:ascii="Times New Roman" w:hAnsi="Times New Roman"/>
                <w:szCs w:val="24"/>
                <w:lang w:val="vi-VN"/>
              </w:rPr>
              <w:t>T</w:t>
            </w:r>
            <w:r>
              <w:rPr>
                <w:rFonts w:ascii="Times New Roman" w:hAnsi="Times New Roman"/>
                <w:szCs w:val="24"/>
              </w:rPr>
              <w:t>HT chọn một trong các chức năng thì luồng con tương ứng được thực hiện:</w:t>
            </w:r>
          </w:p>
          <w:p w14:paraId="7BAD46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TK được thực hiện;</w:t>
            </w:r>
          </w:p>
          <w:p w14:paraId="418182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TK được thực hiện;</w:t>
            </w:r>
          </w:p>
          <w:p w14:paraId="206748C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TK được thực hiện;</w:t>
            </w:r>
          </w:p>
          <w:p w14:paraId="3560A1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TK được thực hiện;</w:t>
            </w:r>
          </w:p>
          <w:p w14:paraId="5726AB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TK được thực hiện.</w:t>
            </w:r>
          </w:p>
          <w:p w14:paraId="0185CFAA" w14:textId="77777777" w:rsidR="00722B49" w:rsidRDefault="00722B49">
            <w:pPr>
              <w:pStyle w:val="TitlePageField"/>
              <w:widowControl w:val="0"/>
              <w:spacing w:before="60" w:after="60" w:line="276" w:lineRule="auto"/>
              <w:jc w:val="both"/>
              <w:rPr>
                <w:rFonts w:ascii="Times New Roman" w:hAnsi="Times New Roman"/>
                <w:szCs w:val="24"/>
              </w:rPr>
            </w:pPr>
          </w:p>
          <w:p w14:paraId="057C4C7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quản lý thông tin tài khoản:</w:t>
            </w:r>
          </w:p>
          <w:p w14:paraId="0C8DD19E"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w:t>
            </w:r>
            <w:r>
              <w:rPr>
                <w:rFonts w:ascii="Times New Roman" w:hAnsi="Times New Roman"/>
                <w:szCs w:val="24"/>
                <w:lang w:val="vi-VN"/>
              </w:rPr>
              <w:t xml:space="preserve"> chọn </w:t>
            </w:r>
            <w:r>
              <w:rPr>
                <w:rFonts w:ascii="Times New Roman" w:hAnsi="Times New Roman"/>
                <w:szCs w:val="24"/>
              </w:rPr>
              <w:t>“Danh sách tài khoản”</w:t>
            </w:r>
            <w:r>
              <w:rPr>
                <w:rFonts w:ascii="Times New Roman" w:hAnsi="Times New Roman"/>
                <w:szCs w:val="24"/>
                <w:lang w:val="vi-VN"/>
              </w:rPr>
              <w:t>,</w:t>
            </w:r>
            <w:r>
              <w:rPr>
                <w:rFonts w:ascii="Times New Roman" w:hAnsi="Times New Roman"/>
                <w:szCs w:val="24"/>
              </w:rPr>
              <w:t xml:space="preserve"> NV chọn “Thông tin cá nhân”. Đối với NV thì chỉ được xem thông tin cá nhân. Còn QTHT thì có thể chỉnh sửa thông tin.</w:t>
            </w:r>
          </w:p>
          <w:p w14:paraId="37AF4059"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 xml:space="preserve">HT hiển thị thông </w:t>
            </w:r>
            <w:r>
              <w:rPr>
                <w:rFonts w:ascii="Times New Roman" w:hAnsi="Times New Roman"/>
                <w:szCs w:val="24"/>
                <w:lang w:val="vi-VN"/>
              </w:rPr>
              <w:t>tài khoản</w:t>
            </w:r>
          </w:p>
          <w:p w14:paraId="59445567" w14:textId="77777777" w:rsidR="00722B49" w:rsidRDefault="00722B49" w:rsidP="0042753D">
            <w:pPr>
              <w:pStyle w:val="-"/>
              <w:numPr>
                <w:ilvl w:val="0"/>
                <w:numId w:val="24"/>
              </w:numPr>
              <w:spacing w:line="276" w:lineRule="auto"/>
            </w:pPr>
            <w:r>
              <w:t>Đối với NV, HT sẽ hiển thị thông tin cá nhân bao gồm:</w:t>
            </w:r>
          </w:p>
          <w:p w14:paraId="2D8D2FE1" w14:textId="77777777" w:rsidR="00722B49" w:rsidRDefault="00722B49" w:rsidP="0042753D">
            <w:pPr>
              <w:pStyle w:val="a"/>
              <w:numPr>
                <w:ilvl w:val="1"/>
                <w:numId w:val="24"/>
              </w:numPr>
              <w:spacing w:line="276" w:lineRule="auto"/>
              <w:ind w:left="1277"/>
            </w:pPr>
            <w:r>
              <w:rPr>
                <w:lang w:val="vi-VN"/>
              </w:rPr>
              <w:t>Tên đăng nhập;</w:t>
            </w:r>
          </w:p>
          <w:p w14:paraId="1C728DF4" w14:textId="77777777" w:rsidR="00722B49" w:rsidRDefault="00722B49" w:rsidP="0042753D">
            <w:pPr>
              <w:pStyle w:val="a"/>
              <w:numPr>
                <w:ilvl w:val="1"/>
                <w:numId w:val="24"/>
              </w:numPr>
              <w:spacing w:line="276" w:lineRule="auto"/>
              <w:ind w:left="1277"/>
            </w:pPr>
            <w:r>
              <w:rPr>
                <w:lang w:val="vi-VN"/>
              </w:rPr>
              <w:t>Mật khẩu;</w:t>
            </w:r>
          </w:p>
          <w:p w14:paraId="71BC7A7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 xml:space="preserve">Vai </w:t>
            </w:r>
            <w:r>
              <w:rPr>
                <w:rFonts w:ascii="Times New Roman" w:hAnsi="Times New Roman"/>
                <w:szCs w:val="24"/>
              </w:rPr>
              <w:t>trò</w:t>
            </w:r>
            <w:r>
              <w:rPr>
                <w:rFonts w:ascii="Times New Roman" w:hAnsi="Times New Roman"/>
                <w:szCs w:val="24"/>
                <w:lang w:val="vi-VN"/>
              </w:rPr>
              <w:t>;</w:t>
            </w:r>
          </w:p>
          <w:p w14:paraId="66B41E18"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thay đổi thông tin cần thiết sau đó chọn cập nhật.</w:t>
            </w:r>
          </w:p>
          <w:p w14:paraId="26F3755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yêu cầu QTHT xác nhận việc chỉnh sửa thông tin tài khoản.</w:t>
            </w:r>
          </w:p>
          <w:p w14:paraId="64E905F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xác nhận.</w:t>
            </w:r>
          </w:p>
          <w:p w14:paraId="5A967E2A"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thông báo thay đổi thông tin tài khoản thành công.</w:t>
            </w:r>
          </w:p>
          <w:p w14:paraId="5A72FC4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đổi mật khẩu:</w:t>
            </w:r>
          </w:p>
          <w:p w14:paraId="08443224"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3.   HT yêu cầu NV nhập đầy đủ thông tin bao gồm:</w:t>
            </w:r>
          </w:p>
          <w:p w14:paraId="3B445177"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Mật khẩu mới</w:t>
            </w:r>
          </w:p>
          <w:p w14:paraId="46F61986"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Nhập lại mật khẩu mới</w:t>
            </w:r>
          </w:p>
          <w:p w14:paraId="6A3DF49B"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4.   NV nhập đầy đủ thông tin và chọn “Đổi mật khẩu”.</w:t>
            </w:r>
          </w:p>
          <w:p w14:paraId="65DDD0B9"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5.   Mật khẩu mới được cập nhật vào HT.</w:t>
            </w:r>
          </w:p>
          <w:p w14:paraId="099D3110"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6.   HT thông báo đổi mật khẩu thành công.</w:t>
            </w:r>
          </w:p>
          <w:p w14:paraId="6E6FDCD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tài khoản</w:t>
            </w:r>
            <w:r>
              <w:rPr>
                <w:rFonts w:ascii="Times New Roman" w:hAnsi="Times New Roman"/>
                <w:b/>
                <w:i/>
                <w:szCs w:val="24"/>
              </w:rPr>
              <w:t>:</w:t>
            </w:r>
          </w:p>
          <w:p w14:paraId="547846D9"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yêu cầu QTHT nhập đầy đủ các thông tin bao gồm:</w:t>
            </w:r>
          </w:p>
          <w:p w14:paraId="2542E0C1" w14:textId="77777777" w:rsidR="00722B49" w:rsidRDefault="00722B49" w:rsidP="0042753D">
            <w:pPr>
              <w:pStyle w:val="a"/>
              <w:numPr>
                <w:ilvl w:val="1"/>
                <w:numId w:val="24"/>
              </w:numPr>
              <w:spacing w:line="276" w:lineRule="auto"/>
              <w:ind w:left="1277"/>
            </w:pPr>
            <w:r>
              <w:rPr>
                <w:lang w:val="vi-VN"/>
              </w:rPr>
              <w:t>Tên đăng nhập;</w:t>
            </w:r>
          </w:p>
          <w:p w14:paraId="11B51180" w14:textId="77777777" w:rsidR="00722B49" w:rsidRDefault="00722B49" w:rsidP="0042753D">
            <w:pPr>
              <w:pStyle w:val="a"/>
              <w:numPr>
                <w:ilvl w:val="1"/>
                <w:numId w:val="24"/>
              </w:numPr>
              <w:spacing w:line="276" w:lineRule="auto"/>
              <w:ind w:left="1277"/>
            </w:pPr>
            <w:r>
              <w:rPr>
                <w:lang w:val="vi-VN"/>
              </w:rPr>
              <w:t>Mật khẩu</w:t>
            </w:r>
            <w:r>
              <w:t>;</w:t>
            </w:r>
          </w:p>
          <w:p w14:paraId="6A6D169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r>
              <w:rPr>
                <w:rFonts w:ascii="Times New Roman" w:hAnsi="Times New Roman"/>
                <w:szCs w:val="24"/>
                <w:lang w:val="vi-VN"/>
              </w:rPr>
              <w:t>;</w:t>
            </w:r>
          </w:p>
          <w:p w14:paraId="7609914C"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QTHT nhập đầy đủ các thông tin và chọn “Thêm”.</w:t>
            </w:r>
          </w:p>
          <w:p w14:paraId="6818120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tài khoản được thêm vào HT.</w:t>
            </w:r>
          </w:p>
          <w:p w14:paraId="7E77CB3D"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54BCCE4F"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tài khoản:</w:t>
            </w:r>
          </w:p>
          <w:p w14:paraId="6A437CF2"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 xml:space="preserve">QTHT chọn </w:t>
            </w:r>
            <w:r>
              <w:rPr>
                <w:rFonts w:ascii="Times New Roman" w:hAnsi="Times New Roman"/>
                <w:szCs w:val="24"/>
                <w:lang w:val="vi-VN"/>
              </w:rPr>
              <w:t>tài khoản</w:t>
            </w:r>
            <w:r>
              <w:rPr>
                <w:rFonts w:ascii="Times New Roman" w:hAnsi="Times New Roman"/>
                <w:szCs w:val="24"/>
              </w:rPr>
              <w:t xml:space="preserve"> muốn xem chi tiết thông tin.</w:t>
            </w:r>
          </w:p>
          <w:p w14:paraId="3A1D3E5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tài khoản tương tự như ở luồng con – thêm mới tài khoản.</w:t>
            </w:r>
          </w:p>
          <w:p w14:paraId="0EEE1F39"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QTHT chọn “Quay lại danh sách” để quay lại luồng chính tại thời điểm sau khi QTHT chọn “Danh sách tài khoản”</w:t>
            </w:r>
          </w:p>
          <w:p w14:paraId="60309257"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tài khoản:</w:t>
            </w:r>
          </w:p>
          <w:p w14:paraId="426AFC21"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quản lý chọn tài khoản muốn chỉnh sửa</w:t>
            </w:r>
          </w:p>
          <w:p w14:paraId="1D5766BE"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tài khoản. Thông tin bao gồm:</w:t>
            </w:r>
          </w:p>
          <w:p w14:paraId="3D0D37F4" w14:textId="77777777" w:rsidR="00722B49" w:rsidRDefault="00722B49" w:rsidP="0042753D">
            <w:pPr>
              <w:pStyle w:val="a"/>
              <w:numPr>
                <w:ilvl w:val="1"/>
                <w:numId w:val="24"/>
              </w:numPr>
              <w:spacing w:line="276" w:lineRule="auto"/>
              <w:ind w:left="1277"/>
            </w:pPr>
            <w:r>
              <w:rPr>
                <w:lang w:val="vi-VN"/>
              </w:rPr>
              <w:t>Mã NV; Tên đăng nhập;</w:t>
            </w:r>
          </w:p>
          <w:p w14:paraId="3F285692" w14:textId="77777777" w:rsidR="00722B49" w:rsidRDefault="00722B49" w:rsidP="0042753D">
            <w:pPr>
              <w:pStyle w:val="a"/>
              <w:numPr>
                <w:ilvl w:val="1"/>
                <w:numId w:val="24"/>
              </w:numPr>
              <w:spacing w:line="276" w:lineRule="auto"/>
              <w:ind w:left="1277"/>
            </w:pPr>
            <w:r>
              <w:rPr>
                <w:lang w:val="vi-VN"/>
              </w:rPr>
              <w:t>Mật khẩu;</w:t>
            </w:r>
          </w:p>
          <w:p w14:paraId="098DEB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lang w:val="vi-VN"/>
              </w:rPr>
              <w:t>Vai trò;</w:t>
            </w:r>
          </w:p>
          <w:p w14:paraId="2480B935"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thay đổi các thông tin cần thiết và chọn cập nhật.</w:t>
            </w:r>
          </w:p>
          <w:p w14:paraId="794DF6A6"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tài khoản được cập nhật vào HT.</w:t>
            </w:r>
          </w:p>
          <w:p w14:paraId="3EFC3AB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tài khoản.</w:t>
            </w:r>
          </w:p>
          <w:p w14:paraId="6D64397E"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tài khoản:</w:t>
            </w:r>
          </w:p>
          <w:p w14:paraId="38FE8285"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chọn tài khoản muốn xóa.</w:t>
            </w:r>
          </w:p>
          <w:p w14:paraId="16E209F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lastRenderedPageBreak/>
              <w:t>HT yêu cầu Q</w:t>
            </w:r>
            <w:r>
              <w:rPr>
                <w:rFonts w:ascii="Times New Roman" w:hAnsi="Times New Roman"/>
                <w:szCs w:val="24"/>
                <w:lang w:val="vi-VN"/>
              </w:rPr>
              <w:t>T</w:t>
            </w:r>
            <w:r>
              <w:rPr>
                <w:rFonts w:ascii="Times New Roman" w:hAnsi="Times New Roman"/>
                <w:szCs w:val="24"/>
              </w:rPr>
              <w:t>HT xác nhận việc xóa.</w:t>
            </w:r>
          </w:p>
          <w:p w14:paraId="78A47CC0"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xác nhận xóa.</w:t>
            </w:r>
          </w:p>
          <w:p w14:paraId="5952CAE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tài khoản xóa khỏi HT.</w:t>
            </w:r>
          </w:p>
          <w:p w14:paraId="583F1B8B"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tài khoản”.</w:t>
            </w:r>
          </w:p>
          <w:p w14:paraId="081087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tài khoản:</w:t>
            </w:r>
          </w:p>
          <w:p w14:paraId="7D2EEC31"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 xml:space="preserve">QTHT nhập </w:t>
            </w:r>
            <w:r>
              <w:rPr>
                <w:rFonts w:ascii="Times New Roman" w:hAnsi="Times New Roman"/>
                <w:lang w:val="vi-VN"/>
              </w:rPr>
              <w:t>tên tài khoản</w:t>
            </w:r>
            <w:r>
              <w:rPr>
                <w:rFonts w:ascii="Times New Roman" w:hAnsi="Times New Roman"/>
              </w:rPr>
              <w:t xml:space="preserve"> vào form tìm kiếm sau đó chọn “Tìm kiếm”.</w:t>
            </w:r>
          </w:p>
          <w:p w14:paraId="0C281E6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HT tìm các TK có thông tin giống với thông tin nhập vào.</w:t>
            </w:r>
          </w:p>
          <w:p w14:paraId="7A23CA35" w14:textId="77777777" w:rsidR="00722B49" w:rsidRDefault="00722B49">
            <w:pPr>
              <w:pStyle w:val="TitlePageField"/>
              <w:widowControl w:val="0"/>
              <w:spacing w:before="60" w:after="60" w:line="276" w:lineRule="auto"/>
              <w:jc w:val="both"/>
              <w:rPr>
                <w:rFonts w:ascii="Times New Roman" w:hAnsi="Times New Roman"/>
                <w:lang w:val="vi-VN"/>
              </w:rPr>
            </w:pPr>
            <w:r>
              <w:rPr>
                <w:rFonts w:ascii="Times New Roman" w:hAnsi="Times New Roman"/>
              </w:rPr>
              <w:t>HT hiển thị kết quả thành một danh sách tương tự như ở luồng chính</w:t>
            </w:r>
            <w:r>
              <w:rPr>
                <w:rFonts w:ascii="Times New Roman" w:hAnsi="Times New Roman"/>
                <w:lang w:val="vi-VN"/>
              </w:rPr>
              <w:t>.</w:t>
            </w:r>
          </w:p>
        </w:tc>
      </w:tr>
      <w:tr w:rsidR="00722B49" w14:paraId="65AC5AF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265C7B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lastRenderedPageBreak/>
              <w:t>Luồng sự kiện phát sinh/Kịch bản phát sinh</w:t>
            </w:r>
          </w:p>
        </w:tc>
      </w:tr>
      <w:tr w:rsidR="00722B49" w14:paraId="082C4809"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202A0C7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Nhập thiếu thông tin</w:t>
            </w:r>
          </w:p>
        </w:tc>
      </w:tr>
      <w:tr w:rsidR="00722B49" w14:paraId="58D5D6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5D433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luồng chính, QTHT, NV nhập thiếu các thông tin được yêu cầu thì HT sẽ thông báo để QTHT, NV điền đầy đủ hoạc hủy bỏ thao tác.</w:t>
            </w:r>
          </w:p>
        </w:tc>
      </w:tr>
      <w:tr w:rsidR="00722B49" w14:paraId="2260B8E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97032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szCs w:val="22"/>
              </w:rPr>
              <w:t>Mã NV</w:t>
            </w:r>
            <w:r>
              <w:rPr>
                <w:rFonts w:ascii="Times New Roman" w:hAnsi="Times New Roman"/>
                <w:b/>
                <w:sz w:val="22"/>
                <w:szCs w:val="22"/>
                <w:lang w:val="vi-VN"/>
              </w:rPr>
              <w:t>,</w:t>
            </w:r>
            <w:r>
              <w:rPr>
                <w:rFonts w:ascii="Times New Roman" w:hAnsi="Times New Roman"/>
                <w:b/>
                <w:sz w:val="22"/>
                <w:szCs w:val="22"/>
              </w:rPr>
              <w:t xml:space="preserve"> Tên đăng nhập</w:t>
            </w:r>
            <w:r>
              <w:rPr>
                <w:rFonts w:ascii="Times New Roman" w:hAnsi="Times New Roman"/>
                <w:b/>
                <w:sz w:val="22"/>
                <w:szCs w:val="22"/>
                <w:lang w:val="vi-VN"/>
              </w:rPr>
              <w:t xml:space="preserve"> </w:t>
            </w:r>
            <w:r>
              <w:rPr>
                <w:rFonts w:ascii="Times New Roman" w:hAnsi="Times New Roman"/>
                <w:b/>
                <w:sz w:val="22"/>
                <w:szCs w:val="22"/>
              </w:rPr>
              <w:t xml:space="preserve"> đã tồn tại</w:t>
            </w:r>
          </w:p>
        </w:tc>
      </w:tr>
      <w:tr w:rsidR="00722B49" w14:paraId="2D93EAF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A21F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chính, khi </w:t>
            </w:r>
            <w:r>
              <w:rPr>
                <w:rFonts w:ascii="Times New Roman" w:hAnsi="Times New Roman"/>
                <w:szCs w:val="24"/>
                <w:lang w:val="vi-VN"/>
              </w:rPr>
              <w:t>QTHT</w:t>
            </w:r>
            <w:r>
              <w:rPr>
                <w:rFonts w:ascii="Times New Roman" w:hAnsi="Times New Roman"/>
                <w:szCs w:val="24"/>
              </w:rPr>
              <w:t xml:space="preserve"> thay đổi thông tin </w:t>
            </w:r>
            <w:r>
              <w:rPr>
                <w:rFonts w:ascii="Times New Roman" w:hAnsi="Times New Roman"/>
                <w:szCs w:val="24"/>
                <w:lang w:val="vi-VN"/>
              </w:rPr>
              <w:t>tài khoản,</w:t>
            </w:r>
            <w:r>
              <w:rPr>
                <w:rFonts w:ascii="Times New Roman" w:hAnsi="Times New Roman"/>
                <w:szCs w:val="24"/>
              </w:rPr>
              <w:t xml:space="preserve"> Tên đăng nhập của NV đã tồn tại trong HT thì HT sẽ thông báo để QTHT thay đổi hoặc hủy bỏ thao tác.</w:t>
            </w:r>
          </w:p>
        </w:tc>
      </w:tr>
      <w:tr w:rsidR="00722B49" w14:paraId="626916B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A95D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Các yêu cầu đặc biệt khác</w:t>
            </w:r>
          </w:p>
        </w:tc>
      </w:tr>
      <w:tr w:rsidR="00722B49" w14:paraId="58CD88A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9A26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0FC65F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5FFFB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Giao diện minh họa</w:t>
            </w:r>
          </w:p>
        </w:tc>
      </w:tr>
      <w:tr w:rsidR="00722B49" w14:paraId="629530F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DE070C0" w14:textId="77777777" w:rsidR="00722B49" w:rsidRDefault="00722B49">
            <w:pPr>
              <w:pStyle w:val="TitlePageField"/>
              <w:widowControl w:val="0"/>
              <w:spacing w:line="276" w:lineRule="auto"/>
              <w:jc w:val="center"/>
              <w:rPr>
                <w:rFonts w:ascii="Times New Roman" w:hAnsi="Times New Roman"/>
                <w:i/>
                <w:iCs/>
              </w:rPr>
            </w:pPr>
          </w:p>
          <w:p w14:paraId="46523C42" w14:textId="77777777" w:rsidR="00722B49" w:rsidRDefault="00722B49">
            <w:pPr>
              <w:pStyle w:val="TitlePageField"/>
              <w:widowControl w:val="0"/>
              <w:spacing w:before="60" w:after="60" w:line="276" w:lineRule="auto"/>
              <w:jc w:val="center"/>
              <w:rPr>
                <w:rFonts w:ascii="Times New Roman" w:hAnsi="Times New Roman"/>
                <w:i/>
              </w:rPr>
            </w:pPr>
            <w:r>
              <w:rPr>
                <w:rFonts w:ascii="Times New Roman" w:hAnsi="Times New Roman"/>
                <w:i/>
                <w:lang w:val="vi-VN"/>
              </w:rPr>
              <w:t>Ảnh 1. Giao diện danh sách tài khoản</w:t>
            </w:r>
          </w:p>
          <w:p w14:paraId="5BDE86E4"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iCs/>
              </w:rPr>
              <w:t xml:space="preserve">Ảnh </w:t>
            </w:r>
            <w:r>
              <w:rPr>
                <w:rFonts w:ascii="Times New Roman" w:hAnsi="Times New Roman"/>
                <w:i/>
                <w:iCs/>
                <w:lang w:val="vi-VN"/>
              </w:rPr>
              <w:t>2</w:t>
            </w:r>
            <w:r>
              <w:rPr>
                <w:rFonts w:ascii="Times New Roman" w:hAnsi="Times New Roman"/>
                <w:i/>
                <w:iCs/>
              </w:rPr>
              <w:t xml:space="preserve">. Giao diện </w:t>
            </w:r>
            <w:r>
              <w:rPr>
                <w:rFonts w:ascii="Times New Roman" w:hAnsi="Times New Roman"/>
                <w:i/>
                <w:iCs/>
                <w:lang w:val="vi-VN"/>
              </w:rPr>
              <w:t>thêm tài khoản</w:t>
            </w:r>
          </w:p>
          <w:p w14:paraId="02E9CDA5"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lang w:val="vi-VN"/>
              </w:rPr>
              <w:t>Ảnh 3. Giao diện chỉnh sửa thông tin tài khoản</w:t>
            </w:r>
          </w:p>
          <w:p w14:paraId="5E82ED3C" w14:textId="77777777" w:rsidR="00722B49" w:rsidRDefault="00722B49">
            <w:pPr>
              <w:pStyle w:val="TitlePageField"/>
              <w:spacing w:before="60" w:after="60" w:line="276" w:lineRule="auto"/>
              <w:jc w:val="center"/>
              <w:rPr>
                <w:rFonts w:ascii="Times New Roman" w:hAnsi="Times New Roman"/>
                <w:i/>
                <w:iCs/>
                <w:lang w:val="vi-VN"/>
              </w:rPr>
            </w:pPr>
            <w:r>
              <w:rPr>
                <w:rFonts w:ascii="Times New Roman" w:hAnsi="Times New Roman"/>
                <w:i/>
                <w:lang w:val="vi-VN"/>
              </w:rPr>
              <w:t>Ảnh 4. Giao diện xóa tài khoản</w:t>
            </w:r>
          </w:p>
          <w:p w14:paraId="5FD3FCC6" w14:textId="77777777" w:rsidR="00722B49" w:rsidRDefault="00722B49">
            <w:pPr>
              <w:pStyle w:val="TitlePageField"/>
              <w:widowControl w:val="0"/>
              <w:spacing w:line="276" w:lineRule="auto"/>
              <w:jc w:val="center"/>
              <w:rPr>
                <w:rFonts w:ascii="Times New Roman" w:hAnsi="Times New Roman"/>
                <w:i/>
                <w:iCs/>
                <w:lang w:val="vi-VN"/>
              </w:rPr>
            </w:pPr>
          </w:p>
        </w:tc>
      </w:tr>
    </w:tbl>
    <w:p w14:paraId="10834E71"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97CCD89"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8650411"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lang w:val="vi-VN"/>
              </w:rPr>
            </w:pPr>
            <w:bookmarkStart w:id="171" w:name="_Toc3963295"/>
            <w:bookmarkStart w:id="172" w:name="_Toc3963315"/>
            <w:bookmarkStart w:id="173" w:name="_Toc4439299"/>
            <w:bookmarkStart w:id="174" w:name="_Toc4439431"/>
            <w:r>
              <w:rPr>
                <w:rFonts w:ascii="Times New Roman" w:hAnsi="Times New Roman"/>
                <w:sz w:val="24"/>
                <w:szCs w:val="24"/>
              </w:rPr>
              <w:t>UC #000</w:t>
            </w:r>
            <w:r>
              <w:rPr>
                <w:rFonts w:ascii="Times New Roman" w:hAnsi="Times New Roman"/>
                <w:sz w:val="24"/>
                <w:szCs w:val="24"/>
                <w:lang w:val="vi-VN"/>
              </w:rPr>
              <w:t>4</w:t>
            </w:r>
            <w:bookmarkEnd w:id="171"/>
            <w:bookmarkEnd w:id="172"/>
            <w:bookmarkEnd w:id="173"/>
            <w:bookmarkEnd w:id="17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59D0CC" w14:textId="77777777" w:rsidR="00722B49" w:rsidRDefault="00722B49" w:rsidP="00BA7B96">
            <w:pPr>
              <w:pStyle w:val="StyleHeading3NotBold"/>
            </w:pPr>
            <w:bookmarkStart w:id="175" w:name="_Toc3547746"/>
            <w:bookmarkStart w:id="176" w:name="_Toc3963296"/>
            <w:bookmarkStart w:id="177" w:name="_Toc3963316"/>
            <w:bookmarkStart w:id="178" w:name="_Toc4439300"/>
            <w:bookmarkStart w:id="179" w:name="_Toc4439432"/>
            <w:r>
              <w:t>QUẢN LÝ PHÒNG BAN</w:t>
            </w:r>
            <w:bookmarkEnd w:id="175"/>
            <w:bookmarkEnd w:id="176"/>
            <w:bookmarkEnd w:id="177"/>
            <w:bookmarkEnd w:id="178"/>
            <w:bookmarkEnd w:id="179"/>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AC0D0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45CE4F4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3E5F4B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E8B75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PB</w:t>
            </w:r>
            <w:r>
              <w:rPr>
                <w:rFonts w:ascii="Times New Roman" w:hAnsi="Times New Roman"/>
                <w:szCs w:val="24"/>
              </w:rPr>
              <w:t xml:space="preserve">, sử dụng chức năng này để quản lý thông tin </w:t>
            </w:r>
            <w:r>
              <w:rPr>
                <w:rFonts w:ascii="Times New Roman" w:hAnsi="Times New Roman"/>
                <w:szCs w:val="24"/>
                <w:lang w:val="vi-VN"/>
              </w:rPr>
              <w:t>PB</w:t>
            </w:r>
            <w:r>
              <w:rPr>
                <w:rFonts w:ascii="Times New Roman" w:hAnsi="Times New Roman"/>
                <w:szCs w:val="24"/>
              </w:rPr>
              <w:t xml:space="preserve"> trong toàn bộ </w:t>
            </w:r>
            <w:r>
              <w:rPr>
                <w:rFonts w:ascii="Times New Roman" w:hAnsi="Times New Roman"/>
                <w:szCs w:val="24"/>
                <w:lang w:val="vi-VN"/>
              </w:rPr>
              <w:t>công ty</w:t>
            </w:r>
            <w:r>
              <w:rPr>
                <w:rFonts w:ascii="Times New Roman" w:hAnsi="Times New Roman"/>
                <w:szCs w:val="24"/>
              </w:rPr>
              <w:t>.</w:t>
            </w:r>
          </w:p>
        </w:tc>
      </w:tr>
      <w:tr w:rsidR="00722B49" w14:paraId="2225573C"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C567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E15507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2BCDAD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1D4A037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D905173"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49159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172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7C7B239"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73D8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642B28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545E5D9"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0CEBA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B85E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91993B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phòng ban</w:t>
            </w:r>
          </w:p>
        </w:tc>
      </w:tr>
      <w:tr w:rsidR="00722B49" w14:paraId="20F6CCBA"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58F790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C2372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E16BF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B0B597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718BCAF"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18F0BB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7521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8F068B1"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C228A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7E9E64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Pr>
                <w:rFonts w:ascii="Times New Roman" w:hAnsi="Times New Roman"/>
                <w:szCs w:val="24"/>
                <w:lang w:val="vi-VN"/>
              </w:rPr>
              <w:t>PB</w:t>
            </w:r>
            <w:r>
              <w:rPr>
                <w:rFonts w:ascii="Times New Roman" w:hAnsi="Times New Roman"/>
                <w:szCs w:val="24"/>
              </w:rPr>
              <w:t>.</w:t>
            </w:r>
          </w:p>
          <w:p w14:paraId="1D727C8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Pr>
                <w:rFonts w:ascii="Times New Roman" w:hAnsi="Times New Roman"/>
                <w:szCs w:val="24"/>
                <w:lang w:val="vi-VN"/>
              </w:rPr>
              <w:t>PB</w:t>
            </w:r>
            <w:r>
              <w:rPr>
                <w:rFonts w:ascii="Times New Roman" w:hAnsi="Times New Roman"/>
                <w:szCs w:val="24"/>
              </w:rPr>
              <w:t>.</w:t>
            </w:r>
          </w:p>
          <w:p w14:paraId="4C202D7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Danh sách </w:t>
            </w:r>
            <w:r>
              <w:rPr>
                <w:rFonts w:ascii="Times New Roman" w:hAnsi="Times New Roman"/>
                <w:szCs w:val="24"/>
                <w:lang w:val="vi-VN"/>
              </w:rPr>
              <w:t>phòng ban</w:t>
            </w:r>
            <w:r>
              <w:rPr>
                <w:rFonts w:ascii="Times New Roman" w:hAnsi="Times New Roman"/>
                <w:szCs w:val="24"/>
              </w:rPr>
              <w:t>”</w:t>
            </w:r>
            <w:r>
              <w:rPr>
                <w:rFonts w:ascii="Times New Roman" w:hAnsi="Times New Roman"/>
                <w:szCs w:val="24"/>
                <w:lang w:val="vi-VN"/>
              </w:rPr>
              <w:t xml:space="preserve"> “Thông tin phòng ban”</w:t>
            </w:r>
            <w:r>
              <w:rPr>
                <w:rFonts w:ascii="Times New Roman" w:hAnsi="Times New Roman"/>
                <w:szCs w:val="24"/>
              </w:rPr>
              <w:t>.</w:t>
            </w:r>
          </w:p>
          <w:p w14:paraId="097D3A0D"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 xml:space="preserve">”, HT sẽ hiển thị danh sách các </w:t>
            </w:r>
            <w:r>
              <w:rPr>
                <w:rFonts w:ascii="Times New Roman" w:hAnsi="Times New Roman"/>
                <w:szCs w:val="24"/>
                <w:lang w:val="vi-VN"/>
              </w:rPr>
              <w:t>PB</w:t>
            </w:r>
            <w:r>
              <w:rPr>
                <w:rFonts w:ascii="Times New Roman" w:hAnsi="Times New Roman"/>
                <w:szCs w:val="24"/>
              </w:rPr>
              <w:t xml:space="preserve"> hiện có trong HT và cho phép thêm mới, xem chi tiết, chỉnh sửa, tìm kiếm, xoá </w:t>
            </w:r>
            <w:r>
              <w:rPr>
                <w:rFonts w:ascii="Times New Roman" w:hAnsi="Times New Roman"/>
                <w:szCs w:val="24"/>
                <w:lang w:val="vi-VN"/>
              </w:rPr>
              <w:t>PB</w:t>
            </w:r>
            <w:r>
              <w:rPr>
                <w:rFonts w:ascii="Times New Roman" w:hAnsi="Times New Roman"/>
                <w:szCs w:val="24"/>
              </w:rPr>
              <w:t xml:space="preserve">. Thông tin </w:t>
            </w:r>
            <w:r>
              <w:rPr>
                <w:rFonts w:ascii="Times New Roman" w:hAnsi="Times New Roman"/>
                <w:szCs w:val="24"/>
                <w:lang w:val="vi-VN"/>
              </w:rPr>
              <w:t>phòng ban</w:t>
            </w:r>
            <w:r>
              <w:rPr>
                <w:rFonts w:ascii="Times New Roman" w:hAnsi="Times New Roman"/>
                <w:szCs w:val="24"/>
              </w:rPr>
              <w:t xml:space="preserve"> bao gồm:</w:t>
            </w:r>
          </w:p>
          <w:p w14:paraId="2428B5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rPr>
              <w:t xml:space="preserve">Mã </w:t>
            </w:r>
            <w:r>
              <w:rPr>
                <w:rFonts w:ascii="Times New Roman" w:hAnsi="Times New Roman"/>
                <w:lang w:val="vi-VN"/>
              </w:rPr>
              <w:t>phòng ban</w:t>
            </w:r>
            <w:r>
              <w:rPr>
                <w:rFonts w:ascii="Times New Roman" w:hAnsi="Times New Roman"/>
              </w:rPr>
              <w:t>;</w:t>
            </w:r>
          </w:p>
          <w:p w14:paraId="48D9121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A976B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2DF846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28B5F844"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6802190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thêm mới thì luồng con – thêm mới </w:t>
            </w:r>
            <w:r>
              <w:rPr>
                <w:rFonts w:ascii="Times New Roman" w:hAnsi="Times New Roman"/>
                <w:szCs w:val="24"/>
                <w:lang w:val="vi-VN"/>
              </w:rPr>
              <w:t>PB</w:t>
            </w:r>
            <w:r>
              <w:rPr>
                <w:rFonts w:ascii="Times New Roman" w:hAnsi="Times New Roman"/>
                <w:szCs w:val="24"/>
              </w:rPr>
              <w:t xml:space="preserve"> được thực hiện;</w:t>
            </w:r>
          </w:p>
          <w:p w14:paraId="3386F09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xem chi tiết thì luồng con – xem chi tiết </w:t>
            </w:r>
            <w:r>
              <w:rPr>
                <w:rFonts w:ascii="Times New Roman" w:hAnsi="Times New Roman"/>
                <w:szCs w:val="24"/>
                <w:lang w:val="vi-VN"/>
              </w:rPr>
              <w:t>PB</w:t>
            </w:r>
            <w:r>
              <w:rPr>
                <w:rFonts w:ascii="Times New Roman" w:hAnsi="Times New Roman"/>
                <w:szCs w:val="24"/>
              </w:rPr>
              <w:t xml:space="preserve"> được thực hiện;</w:t>
            </w:r>
          </w:p>
          <w:p w14:paraId="5AC8C2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chỉnh sửa thì luồng con – chỉnh sửa </w:t>
            </w:r>
            <w:r>
              <w:rPr>
                <w:rFonts w:ascii="Times New Roman" w:hAnsi="Times New Roman"/>
                <w:szCs w:val="24"/>
                <w:lang w:val="vi-VN"/>
              </w:rPr>
              <w:t>PB</w:t>
            </w:r>
            <w:r>
              <w:rPr>
                <w:rFonts w:ascii="Times New Roman" w:hAnsi="Times New Roman"/>
                <w:szCs w:val="24"/>
              </w:rPr>
              <w:t xml:space="preserve"> được thực hiện;</w:t>
            </w:r>
          </w:p>
          <w:p w14:paraId="62E9B6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xóa thì luồng con – xóa </w:t>
            </w:r>
            <w:r>
              <w:rPr>
                <w:rFonts w:ascii="Times New Roman" w:hAnsi="Times New Roman"/>
                <w:szCs w:val="24"/>
                <w:lang w:val="vi-VN"/>
              </w:rPr>
              <w:t>PB</w:t>
            </w:r>
            <w:r>
              <w:rPr>
                <w:rFonts w:ascii="Times New Roman" w:hAnsi="Times New Roman"/>
                <w:szCs w:val="24"/>
              </w:rPr>
              <w:t xml:space="preserve"> được thực hiện;</w:t>
            </w:r>
          </w:p>
          <w:p w14:paraId="3B0D975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tìm kiếm thì luồng con – tìm kiếm </w:t>
            </w:r>
            <w:r>
              <w:rPr>
                <w:rFonts w:ascii="Times New Roman" w:hAnsi="Times New Roman"/>
                <w:szCs w:val="24"/>
                <w:lang w:val="vi-VN"/>
              </w:rPr>
              <w:t>PB</w:t>
            </w:r>
            <w:r>
              <w:rPr>
                <w:rFonts w:ascii="Times New Roman" w:hAnsi="Times New Roman"/>
                <w:szCs w:val="24"/>
              </w:rPr>
              <w:t xml:space="preserve"> được thực hiện.</w:t>
            </w:r>
          </w:p>
          <w:p w14:paraId="1372D29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phòng ban</w:t>
            </w:r>
            <w:r>
              <w:rPr>
                <w:rFonts w:ascii="Times New Roman" w:hAnsi="Times New Roman"/>
                <w:b/>
                <w:i/>
                <w:szCs w:val="24"/>
              </w:rPr>
              <w:t>:</w:t>
            </w:r>
          </w:p>
          <w:p w14:paraId="37050434"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67F1E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65C4C5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8DA4A2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795C3F1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2EC5B25"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207190E8"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thêm vào HT.</w:t>
            </w:r>
          </w:p>
          <w:p w14:paraId="3FD0CE6D"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488C03A3"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xem chi tiết </w:t>
            </w:r>
            <w:r>
              <w:rPr>
                <w:rFonts w:ascii="Times New Roman" w:hAnsi="Times New Roman"/>
                <w:b/>
                <w:i/>
                <w:szCs w:val="24"/>
                <w:lang w:val="vi-VN"/>
              </w:rPr>
              <w:t>phòng ban</w:t>
            </w:r>
            <w:r>
              <w:rPr>
                <w:rFonts w:ascii="Times New Roman" w:hAnsi="Times New Roman"/>
                <w:b/>
                <w:i/>
                <w:szCs w:val="24"/>
              </w:rPr>
              <w:t>:</w:t>
            </w:r>
          </w:p>
          <w:p w14:paraId="3E746E77"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đươn vị</w:t>
            </w:r>
            <w:r>
              <w:rPr>
                <w:rFonts w:ascii="Times New Roman" w:hAnsi="Times New Roman"/>
                <w:szCs w:val="24"/>
              </w:rPr>
              <w:t xml:space="preserve"> muốn xem chi tiết thông tin.</w:t>
            </w:r>
          </w:p>
          <w:p w14:paraId="13BE9470"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hiển thị toàn bộ thông tin của </w:t>
            </w:r>
            <w:r>
              <w:rPr>
                <w:rFonts w:ascii="Times New Roman" w:hAnsi="Times New Roman"/>
                <w:szCs w:val="24"/>
                <w:lang w:val="vi-VN"/>
              </w:rPr>
              <w:t>phòng ban</w:t>
            </w:r>
          </w:p>
          <w:p w14:paraId="115151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77C09E4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3384F7F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lastRenderedPageBreak/>
              <w:t>Trưởng phòng</w:t>
            </w:r>
            <w:r>
              <w:rPr>
                <w:rFonts w:ascii="Times New Roman" w:hAnsi="Times New Roman"/>
                <w:szCs w:val="24"/>
                <w:lang w:val="vi-VN"/>
              </w:rPr>
              <w:t>;</w:t>
            </w:r>
          </w:p>
          <w:p w14:paraId="0F288CA1" w14:textId="59237144"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Số lượng nhân viên</w:t>
            </w:r>
            <w:r w:rsidR="00430C7D">
              <w:rPr>
                <w:rFonts w:ascii="Times New Roman" w:hAnsi="Times New Roman"/>
                <w:szCs w:val="24"/>
              </w:rPr>
              <w:t>;</w:t>
            </w:r>
          </w:p>
          <w:p w14:paraId="21A7B92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3A77F87F" w14:textId="77777777" w:rsidR="00722B49" w:rsidRDefault="00722B49" w:rsidP="0042753D">
            <w:pPr>
              <w:pStyle w:val="TitlePageField"/>
              <w:widowControl w:val="0"/>
              <w:numPr>
                <w:ilvl w:val="0"/>
                <w:numId w:val="34"/>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w:t>
            </w:r>
          </w:p>
          <w:p w14:paraId="2784F1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 xml:space="preserve">Luồng con – chỉnh sửa </w:t>
            </w:r>
            <w:r>
              <w:rPr>
                <w:rFonts w:ascii="Times New Roman" w:hAnsi="Times New Roman"/>
                <w:b/>
                <w:i/>
                <w:szCs w:val="24"/>
                <w:lang w:val="vi-VN"/>
              </w:rPr>
              <w:t>phòng ban</w:t>
            </w:r>
            <w:r>
              <w:rPr>
                <w:rFonts w:ascii="Times New Roman" w:hAnsi="Times New Roman"/>
                <w:b/>
                <w:i/>
                <w:szCs w:val="24"/>
              </w:rPr>
              <w:t>:</w:t>
            </w:r>
          </w:p>
          <w:p w14:paraId="322C2C5E"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w:t>
            </w:r>
            <w:r>
              <w:rPr>
                <w:rFonts w:ascii="Times New Roman" w:hAnsi="Times New Roman"/>
                <w:szCs w:val="24"/>
                <w:lang w:val="vi-VN"/>
              </w:rPr>
              <w:t>phòng ban</w:t>
            </w:r>
            <w:r>
              <w:rPr>
                <w:rFonts w:ascii="Times New Roman" w:hAnsi="Times New Roman"/>
                <w:szCs w:val="24"/>
              </w:rPr>
              <w:t xml:space="preserve"> muốn chỉnh sửa</w:t>
            </w:r>
          </w:p>
          <w:p w14:paraId="63AED2BC"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hiển thị các thông tin hiện tại của </w:t>
            </w:r>
            <w:r>
              <w:rPr>
                <w:rFonts w:ascii="Times New Roman" w:hAnsi="Times New Roman"/>
                <w:szCs w:val="24"/>
                <w:lang w:val="vi-VN"/>
              </w:rPr>
              <w:t>phòng ban</w:t>
            </w:r>
            <w:r>
              <w:rPr>
                <w:rFonts w:ascii="Times New Roman" w:hAnsi="Times New Roman"/>
                <w:szCs w:val="24"/>
              </w:rPr>
              <w:t>. Thông tin bao gồm:</w:t>
            </w:r>
          </w:p>
          <w:p w14:paraId="44D7662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16773A5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7706EB3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5F7A3F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FF226E7"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37CB6FA5"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cập nhật vào HT.</w:t>
            </w:r>
          </w:p>
          <w:p w14:paraId="1286CD02"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thông báo chỉnh sửa thành công và hiển thị thông tin hiện tại của </w:t>
            </w:r>
            <w:r>
              <w:rPr>
                <w:rFonts w:ascii="Times New Roman" w:hAnsi="Times New Roman"/>
                <w:szCs w:val="24"/>
                <w:lang w:val="vi-VN"/>
              </w:rPr>
              <w:t>phòng ban</w:t>
            </w:r>
            <w:r>
              <w:rPr>
                <w:rFonts w:ascii="Times New Roman" w:hAnsi="Times New Roman"/>
                <w:szCs w:val="24"/>
              </w:rPr>
              <w:t>.</w:t>
            </w:r>
          </w:p>
          <w:p w14:paraId="587384D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2BB1D8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phòng ban</w:t>
            </w:r>
            <w:r>
              <w:rPr>
                <w:rFonts w:ascii="Times New Roman" w:hAnsi="Times New Roman"/>
                <w:szCs w:val="24"/>
              </w:rPr>
              <w:t xml:space="preserve"> muốn xóa.</w:t>
            </w:r>
          </w:p>
          <w:p w14:paraId="3F6837C1"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1C2FC90C"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7040945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xóa khỏi HT.</w:t>
            </w:r>
          </w:p>
          <w:p w14:paraId="7887DCA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Pr>
                <w:rFonts w:ascii="Times New Roman" w:hAnsi="Times New Roman"/>
                <w:szCs w:val="24"/>
                <w:lang w:val="vi-VN"/>
              </w:rPr>
              <w:t>phòng ban</w:t>
            </w:r>
            <w:r>
              <w:rPr>
                <w:rFonts w:ascii="Times New Roman" w:hAnsi="Times New Roman"/>
                <w:szCs w:val="24"/>
              </w:rPr>
              <w:t>”.</w:t>
            </w:r>
          </w:p>
          <w:p w14:paraId="0F28765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1E50BDB3"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phòng ban</w:t>
            </w:r>
            <w:r>
              <w:rPr>
                <w:rFonts w:ascii="Times New Roman" w:hAnsi="Times New Roman"/>
                <w:szCs w:val="24"/>
              </w:rPr>
              <w:t xml:space="preserve">, </w:t>
            </w:r>
            <w:r>
              <w:rPr>
                <w:rFonts w:ascii="Times New Roman" w:hAnsi="Times New Roman"/>
                <w:szCs w:val="24"/>
                <w:lang w:val="vi-VN"/>
              </w:rPr>
              <w:t>tên phòng ban</w:t>
            </w:r>
            <w:r>
              <w:rPr>
                <w:rFonts w:ascii="Times New Roman" w:hAnsi="Times New Roman"/>
                <w:szCs w:val="24"/>
              </w:rPr>
              <w:t xml:space="preserve"> vào form tìm kiếm sau đó chọn “Tìm kiếm”.</w:t>
            </w:r>
          </w:p>
          <w:p w14:paraId="1A8A4A8E"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các </w:t>
            </w:r>
            <w:r>
              <w:rPr>
                <w:rFonts w:ascii="Times New Roman" w:hAnsi="Times New Roman"/>
                <w:szCs w:val="24"/>
                <w:lang w:val="vi-VN"/>
              </w:rPr>
              <w:t>PB</w:t>
            </w:r>
            <w:r>
              <w:rPr>
                <w:rFonts w:ascii="Times New Roman" w:hAnsi="Times New Roman"/>
                <w:szCs w:val="24"/>
              </w:rPr>
              <w:t xml:space="preserve"> có thông tin giống với thông tin nhập vào.</w:t>
            </w:r>
          </w:p>
          <w:p w14:paraId="465AEA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05B1B23A"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ED0A5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1432739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0F0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 phòng ban</w:t>
            </w:r>
            <w:r>
              <w:rPr>
                <w:rFonts w:ascii="Times New Roman" w:hAnsi="Times New Roman"/>
                <w:b/>
                <w:szCs w:val="24"/>
              </w:rPr>
              <w:t xml:space="preserve"> đã tồn tại</w:t>
            </w:r>
          </w:p>
        </w:tc>
      </w:tr>
      <w:tr w:rsidR="00722B49" w14:paraId="34E08992"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9BB3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w:t>
            </w:r>
            <w:r>
              <w:rPr>
                <w:rFonts w:ascii="Times New Roman" w:hAnsi="Times New Roman"/>
                <w:szCs w:val="24"/>
                <w:lang w:val="vi-VN"/>
              </w:rPr>
              <w:t>phòng ban</w:t>
            </w:r>
            <w:r>
              <w:rPr>
                <w:rFonts w:ascii="Times New Roman" w:hAnsi="Times New Roman"/>
                <w:szCs w:val="24"/>
              </w:rPr>
              <w:t xml:space="preserve">, chỉnh sửa </w:t>
            </w:r>
            <w:r>
              <w:rPr>
                <w:rFonts w:ascii="Times New Roman" w:hAnsi="Times New Roman"/>
                <w:szCs w:val="24"/>
                <w:lang w:val="vi-VN"/>
              </w:rPr>
              <w:t>phòng ban</w:t>
            </w:r>
            <w:r>
              <w:rPr>
                <w:rFonts w:ascii="Times New Roman" w:hAnsi="Times New Roman"/>
                <w:szCs w:val="24"/>
              </w:rPr>
              <w:t xml:space="preserve">, </w:t>
            </w:r>
            <w:r>
              <w:rPr>
                <w:rFonts w:ascii="Times New Roman" w:hAnsi="Times New Roman"/>
                <w:szCs w:val="24"/>
                <w:lang w:val="vi-VN"/>
              </w:rPr>
              <w:t>mã phòng ban</w:t>
            </w:r>
            <w:r>
              <w:rPr>
                <w:rFonts w:ascii="Times New Roman" w:hAnsi="Times New Roman"/>
                <w:szCs w:val="24"/>
              </w:rPr>
              <w:t xml:space="preserve"> đã tồn tại thì HT sẽ thông báo để QL thay đổi hoặc hủy bỏ thao tác.</w:t>
            </w:r>
          </w:p>
        </w:tc>
      </w:tr>
      <w:tr w:rsidR="00722B49" w14:paraId="1D68BCF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0A764A"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Nhập thiếu thông tin phòng ban</w:t>
            </w:r>
          </w:p>
        </w:tc>
      </w:tr>
      <w:tr w:rsidR="00722B49" w14:paraId="0F94690B"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261F87"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lang w:val="vi-VN"/>
              </w:rPr>
              <w:t>Nếu trong các luồng con – thêm mới phòng ban, chỉnh sửa phòng ban, nếu nhập thiếu thông tin bắt buộc thì HT sẽ thông báo để QL quản lý thay đổi hoặc hủy bỏ thao tác.</w:t>
            </w:r>
          </w:p>
        </w:tc>
      </w:tr>
      <w:tr w:rsidR="00722B49" w14:paraId="36CA204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8E8D28"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12ECA3B5"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345417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2B137B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5122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6AF9C8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3B248A2" w14:textId="77777777" w:rsidR="00722B49" w:rsidRDefault="00722B49">
            <w:pPr>
              <w:pStyle w:val="TitlePageField"/>
              <w:widowControl w:val="0"/>
              <w:spacing w:before="60" w:after="60" w:line="276" w:lineRule="auto"/>
              <w:rPr>
                <w:rFonts w:ascii="Times New Roman" w:hAnsi="Times New Roman"/>
                <w:szCs w:val="24"/>
              </w:rPr>
            </w:pPr>
          </w:p>
          <w:p w14:paraId="599945B1" w14:textId="77777777" w:rsidR="00722B49" w:rsidRDefault="00722B49">
            <w:pPr>
              <w:pStyle w:val="Caption"/>
              <w:keepNext/>
              <w:rPr>
                <w:szCs w:val="24"/>
                <w:lang w:val="vi-VN"/>
              </w:rPr>
            </w:pPr>
            <w:r>
              <w:rPr>
                <w:szCs w:val="24"/>
              </w:rPr>
              <w:t xml:space="preserve"> Ảnh </w:t>
            </w:r>
            <w:r>
              <w:rPr>
                <w:szCs w:val="24"/>
                <w:lang w:val="vi-VN"/>
              </w:rPr>
              <w:t>1</w:t>
            </w:r>
            <w:r>
              <w:rPr>
                <w:szCs w:val="24"/>
              </w:rPr>
              <w:t xml:space="preserve">.Giao diện </w:t>
            </w:r>
            <w:r>
              <w:rPr>
                <w:szCs w:val="24"/>
                <w:lang w:val="vi-VN"/>
              </w:rPr>
              <w:t>danh sách phòng ban</w:t>
            </w:r>
          </w:p>
          <w:p w14:paraId="68138525" w14:textId="77777777" w:rsidR="00722B49" w:rsidRDefault="00722B49">
            <w:pPr>
              <w:pStyle w:val="Caption"/>
              <w:keepNext/>
              <w:rPr>
                <w:szCs w:val="24"/>
              </w:rPr>
            </w:pPr>
            <w:r>
              <w:rPr>
                <w:szCs w:val="24"/>
              </w:rPr>
              <w:t xml:space="preserve">Ảnh </w:t>
            </w:r>
            <w:r>
              <w:rPr>
                <w:szCs w:val="24"/>
                <w:lang w:val="vi-VN"/>
              </w:rPr>
              <w:t>2</w:t>
            </w:r>
            <w:r>
              <w:rPr>
                <w:szCs w:val="24"/>
              </w:rPr>
              <w:t>.Giao diện thêm mới phòng ban</w:t>
            </w:r>
          </w:p>
          <w:p w14:paraId="4FE7C138" w14:textId="77777777" w:rsidR="00722B49" w:rsidRDefault="00722B49">
            <w:pPr>
              <w:pStyle w:val="BodyText"/>
              <w:spacing w:line="276" w:lineRule="auto"/>
            </w:pPr>
            <w:r>
              <w:t xml:space="preserve">Ảnh </w:t>
            </w:r>
            <w:r>
              <w:rPr>
                <w:lang w:val="vi-VN"/>
              </w:rPr>
              <w:t>3</w:t>
            </w:r>
            <w:r>
              <w:t xml:space="preserve">.Giao diện </w:t>
            </w:r>
            <w:r>
              <w:rPr>
                <w:lang w:val="vi-VN"/>
              </w:rPr>
              <w:t>sửa</w:t>
            </w:r>
            <w:r>
              <w:t xml:space="preserve"> mới phòng ban</w:t>
            </w:r>
          </w:p>
          <w:p w14:paraId="08EC66F3" w14:textId="77777777" w:rsidR="00722B49" w:rsidRDefault="00722B49">
            <w:pPr>
              <w:pStyle w:val="BodyText"/>
              <w:spacing w:line="276" w:lineRule="auto"/>
              <w:rPr>
                <w:szCs w:val="26"/>
              </w:rPr>
            </w:pPr>
            <w:r>
              <w:t xml:space="preserve">Ảnh </w:t>
            </w:r>
            <w:r>
              <w:rPr>
                <w:lang w:val="vi-VN"/>
              </w:rPr>
              <w:t>4</w:t>
            </w:r>
            <w:r>
              <w:t xml:space="preserve">.Giao diện </w:t>
            </w:r>
            <w:r>
              <w:rPr>
                <w:lang w:val="vi-VN"/>
              </w:rPr>
              <w:t>xóa</w:t>
            </w:r>
            <w:r>
              <w:t xml:space="preserve"> mới phòng ban</w:t>
            </w:r>
          </w:p>
          <w:p w14:paraId="70363770"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B91EB81" w14:textId="77777777" w:rsidR="00722B49" w:rsidRDefault="00722B49" w:rsidP="00722B49">
      <w:pPr>
        <w:rPr>
          <w:szCs w:val="22"/>
        </w:rPr>
      </w:pPr>
    </w:p>
    <w:p w14:paraId="78047DD0"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0E9E435"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5B9F7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0" w:name="_Toc3963297"/>
            <w:bookmarkStart w:id="181" w:name="_Toc3963317"/>
            <w:bookmarkStart w:id="182" w:name="_Toc4439301"/>
            <w:bookmarkStart w:id="183" w:name="_Toc4439433"/>
            <w:r>
              <w:rPr>
                <w:rFonts w:ascii="Times New Roman" w:hAnsi="Times New Roman"/>
                <w:sz w:val="24"/>
                <w:szCs w:val="24"/>
              </w:rPr>
              <w:t>UC #0005</w:t>
            </w:r>
            <w:bookmarkEnd w:id="180"/>
            <w:bookmarkEnd w:id="181"/>
            <w:bookmarkEnd w:id="182"/>
            <w:bookmarkEnd w:id="18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020288" w14:textId="77777777" w:rsidR="00722B49" w:rsidRDefault="00722B49" w:rsidP="00BA7B96">
            <w:pPr>
              <w:pStyle w:val="StyleHeading3NotBold"/>
            </w:pPr>
            <w:bookmarkStart w:id="184" w:name="_Toc3547748"/>
            <w:bookmarkStart w:id="185" w:name="_Toc3963298"/>
            <w:bookmarkStart w:id="186" w:name="_Toc3963318"/>
            <w:bookmarkStart w:id="187" w:name="_Toc4439302"/>
            <w:bookmarkStart w:id="188" w:name="_Toc4439434"/>
            <w:r>
              <w:t>QUẢN LÝ NGHỈ PHÉP</w:t>
            </w:r>
            <w:bookmarkEnd w:id="184"/>
            <w:bookmarkEnd w:id="185"/>
            <w:bookmarkEnd w:id="186"/>
            <w:bookmarkEnd w:id="187"/>
            <w:bookmarkEnd w:id="18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27F4DF"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2FDBAB4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7E48C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5FDACD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toàn bộ các đơn xin nghỉ phép của nhân viên trong công ty</w:t>
            </w:r>
            <w:r>
              <w:rPr>
                <w:rFonts w:ascii="Times New Roman" w:hAnsi="Times New Roman"/>
                <w:szCs w:val="24"/>
              </w:rPr>
              <w:t>.</w:t>
            </w:r>
          </w:p>
        </w:tc>
      </w:tr>
      <w:tr w:rsidR="00722B49" w14:paraId="052FAC0F"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946F5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2506A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2175B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B87779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E87E3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3EB1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27FFA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E536CC5"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703D87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403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40E5919C"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80A03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8EAE2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BCD28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đơn xin nghỉ phép</w:t>
            </w:r>
          </w:p>
        </w:tc>
      </w:tr>
      <w:tr w:rsidR="00722B49" w14:paraId="695D401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20FDE3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5CCEE4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DEBF4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EE17EC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093C3"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1538AD0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C951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8E4C2F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53D9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DD6DCD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nghỉ phép của nhân viên.</w:t>
            </w:r>
          </w:p>
          <w:p w14:paraId="76E328BA"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nghỉ phép.</w:t>
            </w:r>
          </w:p>
          <w:p w14:paraId="039E54BF"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đơn”</w:t>
            </w:r>
          </w:p>
          <w:p w14:paraId="6C25C986"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đơn”, HT sẽ hiển thị danh sách đơn xin nghỉ phép hiện có trong HT và cho phép QTHT chấp nhận hoặc từ chối đơn. Thông tin đơn bao gồm:</w:t>
            </w:r>
          </w:p>
          <w:p w14:paraId="00B104F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đơn;</w:t>
            </w:r>
          </w:p>
          <w:p w14:paraId="2218C8DC"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2BDE51D4"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0AF5EFF3"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1802E26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41B4768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4334DB59"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Trạng thái đơn.</w:t>
            </w:r>
          </w:p>
          <w:p w14:paraId="5DCFB880"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4E5F82C"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t>Nếu chọn chấp nhận thì luồng con - chấp nhận được thực hiện.</w:t>
            </w:r>
          </w:p>
          <w:p w14:paraId="056E5228"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lastRenderedPageBreak/>
              <w:t>Nếu chọn từ chối thì luồng con - từ chối được thực hiện.</w:t>
            </w:r>
          </w:p>
          <w:p w14:paraId="74527569"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Chấp nhận:</w:t>
            </w:r>
          </w:p>
          <w:p w14:paraId="1A6F35C8"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chấp nhận.</w:t>
            </w:r>
          </w:p>
          <w:p w14:paraId="376EFE37"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chấp nhận.</w:t>
            </w:r>
          </w:p>
          <w:p w14:paraId="381B658A"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0E1325A5"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được chấp nhận.</w:t>
            </w:r>
          </w:p>
          <w:p w14:paraId="0F97DB80"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chấp nhận.</w:t>
            </w:r>
          </w:p>
          <w:p w14:paraId="4FCC659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Từ chối:</w:t>
            </w:r>
          </w:p>
          <w:p w14:paraId="6F620C2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từ chối.</w:t>
            </w:r>
          </w:p>
          <w:p w14:paraId="1F78F3C9"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từ chối.</w:t>
            </w:r>
          </w:p>
          <w:p w14:paraId="7E2D21BC"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2474209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bị từ chối.</w:t>
            </w:r>
          </w:p>
          <w:p w14:paraId="1612D491"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từ chối.</w:t>
            </w:r>
          </w:p>
          <w:p w14:paraId="6B716962"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78DA269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B1893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D924D18"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4070D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1685FF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A47D50"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5F12D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C369B5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701375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6753A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5AC3C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4B3C577" w14:textId="77777777" w:rsidR="00722B49" w:rsidRDefault="00722B49">
            <w:pPr>
              <w:pStyle w:val="TitlePageField"/>
              <w:widowControl w:val="0"/>
              <w:spacing w:before="60" w:after="60" w:line="276" w:lineRule="auto"/>
              <w:rPr>
                <w:rFonts w:ascii="Times New Roman" w:hAnsi="Times New Roman"/>
                <w:szCs w:val="24"/>
              </w:rPr>
            </w:pPr>
          </w:p>
          <w:p w14:paraId="4FAB320F"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6B95CB73"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5AE775D"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AAF62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9" w:name="_Toc3963299"/>
            <w:bookmarkStart w:id="190" w:name="_Toc3963319"/>
            <w:bookmarkStart w:id="191" w:name="_Toc4439303"/>
            <w:bookmarkStart w:id="192" w:name="_Toc4439435"/>
            <w:r>
              <w:rPr>
                <w:rFonts w:ascii="Times New Roman" w:hAnsi="Times New Roman"/>
                <w:sz w:val="24"/>
                <w:szCs w:val="24"/>
              </w:rPr>
              <w:t>UC #0006</w:t>
            </w:r>
            <w:bookmarkEnd w:id="189"/>
            <w:bookmarkEnd w:id="190"/>
            <w:bookmarkEnd w:id="191"/>
            <w:bookmarkEnd w:id="192"/>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B34934" w14:textId="3D62F907" w:rsidR="00722B49" w:rsidRPr="007A4AF8" w:rsidRDefault="00722B49" w:rsidP="007A4AF8">
            <w:pPr>
              <w:pStyle w:val="StyleHeading3NotBold"/>
              <w:rPr>
                <w:lang w:val="en-US"/>
              </w:rPr>
            </w:pPr>
            <w:bookmarkStart w:id="193" w:name="_Toc3547750"/>
            <w:bookmarkStart w:id="194" w:name="_Toc3963300"/>
            <w:bookmarkStart w:id="195" w:name="_Toc3963320"/>
            <w:bookmarkStart w:id="196" w:name="_Toc4439304"/>
            <w:bookmarkStart w:id="197" w:name="_Toc4439436"/>
            <w:r>
              <w:t xml:space="preserve">QUẢN LÝ </w:t>
            </w:r>
            <w:bookmarkEnd w:id="193"/>
            <w:bookmarkEnd w:id="194"/>
            <w:bookmarkEnd w:id="195"/>
            <w:bookmarkEnd w:id="196"/>
            <w:bookmarkEnd w:id="197"/>
            <w:r w:rsidR="007A4AF8">
              <w:rPr>
                <w:lang w:val="en-US"/>
              </w:rPr>
              <w:t>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0C51E3"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842453E"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25F50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8365AB3" w14:textId="074A3925"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w:t>
            </w:r>
            <w:r w:rsidR="007A4AF8">
              <w:rPr>
                <w:rFonts w:ascii="Times New Roman" w:hAnsi="Times New Roman"/>
                <w:szCs w:val="24"/>
              </w:rPr>
              <w:t>hợp đồng</w:t>
            </w:r>
            <w:r>
              <w:rPr>
                <w:rFonts w:ascii="Times New Roman" w:hAnsi="Times New Roman"/>
                <w:szCs w:val="24"/>
              </w:rPr>
              <w:t xml:space="preserve"> của </w:t>
            </w:r>
            <w:r>
              <w:rPr>
                <w:rFonts w:ascii="Times New Roman" w:hAnsi="Times New Roman"/>
                <w:szCs w:val="24"/>
                <w:lang w:val="vi-VN"/>
              </w:rPr>
              <w:t>toàn bộ nhân viên trong công ty</w:t>
            </w:r>
            <w:r>
              <w:rPr>
                <w:rFonts w:ascii="Times New Roman" w:hAnsi="Times New Roman"/>
                <w:szCs w:val="24"/>
              </w:rPr>
              <w:t>.</w:t>
            </w:r>
          </w:p>
        </w:tc>
      </w:tr>
      <w:tr w:rsidR="00722B49" w14:paraId="628F5BB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67288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D8B789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A9D6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0E6BF30"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BF6E8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FF71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B773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28B0C6F"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14C7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2005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373C42C3"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68CB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E5C6A6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A6A9E01" w14:textId="31FE9471"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7A4AF8">
              <w:rPr>
                <w:rFonts w:ascii="Times New Roman" w:hAnsi="Times New Roman"/>
                <w:szCs w:val="24"/>
              </w:rPr>
              <w:t>hợp đồng</w:t>
            </w:r>
            <w:r>
              <w:rPr>
                <w:rFonts w:ascii="Times New Roman" w:hAnsi="Times New Roman"/>
                <w:szCs w:val="24"/>
              </w:rPr>
              <w:t>,</w:t>
            </w:r>
          </w:p>
        </w:tc>
      </w:tr>
      <w:tr w:rsidR="00722B49" w14:paraId="0714BD9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DA07B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67896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0FAAB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3703A4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BB246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71B254C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781B0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chính/Kịch bản chính</w:t>
            </w:r>
          </w:p>
        </w:tc>
      </w:tr>
      <w:tr w:rsidR="00722B49" w14:paraId="09C39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16A4F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66D1E56" w14:textId="7EC5F04B"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7A4AF8">
              <w:rPr>
                <w:rFonts w:ascii="Times New Roman" w:hAnsi="Times New Roman"/>
                <w:szCs w:val="24"/>
              </w:rPr>
              <w:t>hợp đồng</w:t>
            </w:r>
            <w:r>
              <w:rPr>
                <w:rFonts w:ascii="Times New Roman" w:hAnsi="Times New Roman"/>
                <w:szCs w:val="24"/>
              </w:rPr>
              <w:t xml:space="preserve"> của nhân viên.</w:t>
            </w:r>
          </w:p>
          <w:p w14:paraId="633195AB" w14:textId="462976D2"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sidR="007A4AF8">
              <w:rPr>
                <w:rFonts w:ascii="Times New Roman" w:hAnsi="Times New Roman"/>
                <w:szCs w:val="24"/>
              </w:rPr>
              <w:t>hợp đồng</w:t>
            </w:r>
          </w:p>
          <w:p w14:paraId="0047A574" w14:textId="49512730"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7A4AF8">
              <w:rPr>
                <w:rFonts w:ascii="Times New Roman" w:hAnsi="Times New Roman"/>
                <w:szCs w:val="24"/>
              </w:rPr>
              <w:t>hợp đồng</w:t>
            </w:r>
            <w:r>
              <w:rPr>
                <w:rFonts w:ascii="Times New Roman" w:hAnsi="Times New Roman"/>
                <w:szCs w:val="24"/>
              </w:rPr>
              <w:t>”</w:t>
            </w:r>
          </w:p>
          <w:p w14:paraId="57A30EEF" w14:textId="61647EA2" w:rsidR="00722B49" w:rsidRDefault="00722B49" w:rsidP="0042753D">
            <w:pPr>
              <w:pStyle w:val="TitlePageField"/>
              <w:widowControl w:val="0"/>
              <w:numPr>
                <w:ilvl w:val="1"/>
                <w:numId w:val="40"/>
              </w:numPr>
              <w:spacing w:before="60" w:after="60" w:line="276" w:lineRule="auto"/>
              <w:jc w:val="both"/>
              <w:rPr>
                <w:rFonts w:ascii="Times New Roman" w:hAnsi="Times New Roman"/>
                <w:szCs w:val="24"/>
              </w:rPr>
            </w:pPr>
            <w:r>
              <w:rPr>
                <w:rFonts w:ascii="Times New Roman" w:hAnsi="Times New Roman"/>
                <w:szCs w:val="24"/>
              </w:rPr>
              <w:t xml:space="preserve">Khi QL chọn “Thông tin </w:t>
            </w:r>
            <w:r w:rsidR="007A4AF8">
              <w:rPr>
                <w:rFonts w:ascii="Times New Roman" w:hAnsi="Times New Roman"/>
                <w:szCs w:val="24"/>
              </w:rPr>
              <w:t>hợp đồng</w:t>
            </w:r>
            <w:r>
              <w:rPr>
                <w:rFonts w:ascii="Times New Roman" w:hAnsi="Times New Roman"/>
                <w:szCs w:val="24"/>
              </w:rPr>
              <w:t xml:space="preserve">”, HT sẽ hiển thị </w:t>
            </w:r>
            <w:r w:rsidR="007A4AF8">
              <w:rPr>
                <w:rFonts w:ascii="Times New Roman" w:hAnsi="Times New Roman"/>
                <w:szCs w:val="24"/>
              </w:rPr>
              <w:t>hợp đồng</w:t>
            </w:r>
            <w:r>
              <w:rPr>
                <w:rFonts w:ascii="Times New Roman" w:hAnsi="Times New Roman"/>
                <w:szCs w:val="24"/>
              </w:rPr>
              <w:t xml:space="preserve"> của toàn bộ nhân viên hiện có trong HT. Thông tin </w:t>
            </w:r>
            <w:r w:rsidR="00A44242">
              <w:rPr>
                <w:rFonts w:ascii="Times New Roman" w:hAnsi="Times New Roman"/>
                <w:szCs w:val="24"/>
              </w:rPr>
              <w:t>hợp đồng</w:t>
            </w:r>
            <w:r>
              <w:rPr>
                <w:rFonts w:ascii="Times New Roman" w:hAnsi="Times New Roman"/>
                <w:szCs w:val="24"/>
              </w:rPr>
              <w:t xml:space="preserve"> bao gồm:</w:t>
            </w:r>
          </w:p>
          <w:p w14:paraId="2580BEB8" w14:textId="28E8BC9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A44242">
              <w:rPr>
                <w:rFonts w:ascii="Times New Roman" w:hAnsi="Times New Roman"/>
                <w:szCs w:val="24"/>
              </w:rPr>
              <w:t>hợp đồng</w:t>
            </w:r>
            <w:r>
              <w:rPr>
                <w:rFonts w:ascii="Times New Roman" w:hAnsi="Times New Roman"/>
                <w:szCs w:val="24"/>
              </w:rPr>
              <w:t>;</w:t>
            </w:r>
          </w:p>
          <w:p w14:paraId="57215D2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36007A5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4B6314A8" w14:textId="6E7545F1"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r w:rsidR="00722B49">
              <w:rPr>
                <w:rFonts w:ascii="Times New Roman" w:hAnsi="Times New Roman"/>
                <w:szCs w:val="24"/>
              </w:rPr>
              <w:t>;</w:t>
            </w:r>
          </w:p>
          <w:p w14:paraId="331C46D3" w14:textId="0B0F2502"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r w:rsidR="00722B49">
              <w:rPr>
                <w:rFonts w:ascii="Times New Roman" w:hAnsi="Times New Roman"/>
                <w:szCs w:val="24"/>
              </w:rPr>
              <w:t>;</w:t>
            </w:r>
          </w:p>
          <w:p w14:paraId="4ED8A2DE" w14:textId="49DE066A" w:rsidR="00722B49" w:rsidRPr="00AE0E54" w:rsidRDefault="00A44242" w:rsidP="00AE0E54">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r w:rsidR="00722B49">
              <w:rPr>
                <w:rFonts w:ascii="Times New Roman" w:hAnsi="Times New Roman"/>
                <w:szCs w:val="24"/>
              </w:rPr>
              <w:t>.</w:t>
            </w:r>
          </w:p>
          <w:p w14:paraId="5F282102" w14:textId="77777777" w:rsidR="00AE0E54" w:rsidRDefault="00722B49" w:rsidP="00AE0E54">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  </w:t>
            </w:r>
            <w:r w:rsidR="00AE0E54">
              <w:rPr>
                <w:rFonts w:ascii="Times New Roman" w:hAnsi="Times New Roman"/>
                <w:szCs w:val="24"/>
              </w:rPr>
              <w:t xml:space="preserve">Khi </w:t>
            </w:r>
            <w:r w:rsidR="00AE0E54">
              <w:rPr>
                <w:rFonts w:ascii="Times New Roman" w:hAnsi="Times New Roman"/>
                <w:szCs w:val="24"/>
                <w:lang w:val="vi-VN"/>
              </w:rPr>
              <w:t>QL</w:t>
            </w:r>
            <w:r w:rsidR="00AE0E54">
              <w:rPr>
                <w:rFonts w:ascii="Times New Roman" w:hAnsi="Times New Roman"/>
                <w:szCs w:val="24"/>
              </w:rPr>
              <w:t xml:space="preserve"> chọn một trong các chức năng thì luồng con tương ứng được thực hiện:</w:t>
            </w:r>
          </w:p>
          <w:p w14:paraId="2187419D" w14:textId="7D3794C4"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hợp đồng được thực hiện;</w:t>
            </w:r>
          </w:p>
          <w:p w14:paraId="58A6D6BE" w14:textId="752C149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hợp đồngđược thực hiện;</w:t>
            </w:r>
          </w:p>
          <w:p w14:paraId="13890A0C" w14:textId="5FCA802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hợp đồng được thực hiện.</w:t>
            </w:r>
          </w:p>
          <w:p w14:paraId="0B532BBB" w14:textId="095ADD4E"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sidR="00B952E9">
              <w:rPr>
                <w:rFonts w:ascii="Times New Roman" w:hAnsi="Times New Roman"/>
                <w:b/>
                <w:i/>
                <w:szCs w:val="24"/>
              </w:rPr>
              <w:t>hợp đồng</w:t>
            </w:r>
            <w:r>
              <w:rPr>
                <w:rFonts w:ascii="Times New Roman" w:hAnsi="Times New Roman"/>
                <w:b/>
                <w:i/>
                <w:szCs w:val="24"/>
              </w:rPr>
              <w:t>:</w:t>
            </w:r>
          </w:p>
          <w:p w14:paraId="10C14F59"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926D0A1"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hợp đồng;</w:t>
            </w:r>
          </w:p>
          <w:p w14:paraId="411E8B14"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BCA48E5"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2A5B4FBC"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p>
          <w:p w14:paraId="0C0EB146"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p>
          <w:p w14:paraId="2AB372F8" w14:textId="77777777" w:rsidR="00B952E9" w:rsidRPr="00AE0E54"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p>
          <w:p w14:paraId="65504AAE"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44DE78D" w14:textId="74A64BFE"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được thêm vào HT.</w:t>
            </w:r>
          </w:p>
          <w:p w14:paraId="4BB8ED1B"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73E65247"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5EF58DD" w14:textId="3C2FD6BE"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QL chọn </w:t>
            </w:r>
            <w:r w:rsidR="00B952E9">
              <w:rPr>
                <w:rFonts w:ascii="Times New Roman" w:hAnsi="Times New Roman"/>
                <w:szCs w:val="24"/>
              </w:rPr>
              <w:t>hợp đồng</w:t>
            </w:r>
            <w:r>
              <w:rPr>
                <w:rFonts w:ascii="Times New Roman" w:hAnsi="Times New Roman"/>
                <w:szCs w:val="24"/>
              </w:rPr>
              <w:t xml:space="preserve"> muốn xóa.</w:t>
            </w:r>
          </w:p>
          <w:p w14:paraId="2A31137E"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37C59041"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QL xác nhận xóa.</w:t>
            </w:r>
          </w:p>
          <w:p w14:paraId="313BF265" w14:textId="599EAC4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xóa khỏi HT.</w:t>
            </w:r>
          </w:p>
          <w:p w14:paraId="63CECBEE" w14:textId="6656D6B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sidR="00B952E9">
              <w:rPr>
                <w:rFonts w:ascii="Times New Roman" w:hAnsi="Times New Roman"/>
                <w:szCs w:val="24"/>
              </w:rPr>
              <w:t>hợp đồng</w:t>
            </w:r>
            <w:r>
              <w:rPr>
                <w:rFonts w:ascii="Times New Roman" w:hAnsi="Times New Roman"/>
                <w:szCs w:val="24"/>
              </w:rPr>
              <w:t>”.</w:t>
            </w:r>
          </w:p>
          <w:p w14:paraId="0F724EFE"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2F4D1E79" w14:textId="665B48AE"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lastRenderedPageBreak/>
              <w:t>QL</w:t>
            </w:r>
            <w:r>
              <w:rPr>
                <w:rFonts w:ascii="Times New Roman" w:hAnsi="Times New Roman"/>
                <w:szCs w:val="24"/>
              </w:rPr>
              <w:t xml:space="preserve"> nhập mã</w:t>
            </w:r>
            <w:r>
              <w:rPr>
                <w:rFonts w:ascii="Times New Roman" w:hAnsi="Times New Roman"/>
                <w:szCs w:val="24"/>
                <w:lang w:val="vi-VN"/>
              </w:rPr>
              <w:t xml:space="preserve"> </w:t>
            </w:r>
            <w:r w:rsidR="00B952E9">
              <w:rPr>
                <w:rFonts w:ascii="Times New Roman" w:hAnsi="Times New Roman"/>
                <w:szCs w:val="24"/>
              </w:rPr>
              <w:t>hợp đồng</w:t>
            </w:r>
            <w:r>
              <w:rPr>
                <w:rFonts w:ascii="Times New Roman" w:hAnsi="Times New Roman"/>
                <w:szCs w:val="24"/>
              </w:rPr>
              <w:t xml:space="preserve">, </w:t>
            </w:r>
            <w:r w:rsidR="00B952E9">
              <w:rPr>
                <w:rFonts w:ascii="Times New Roman" w:hAnsi="Times New Roman"/>
                <w:szCs w:val="24"/>
              </w:rPr>
              <w:t>mã nhân viên</w:t>
            </w:r>
            <w:r>
              <w:rPr>
                <w:rFonts w:ascii="Times New Roman" w:hAnsi="Times New Roman"/>
                <w:szCs w:val="24"/>
              </w:rPr>
              <w:t xml:space="preserve"> vào form tìm kiếm sau đó chọn “Tìm kiếm”.</w:t>
            </w:r>
          </w:p>
          <w:p w14:paraId="3C96C446" w14:textId="7A2E2283"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w:t>
            </w:r>
            <w:r w:rsidR="00B952E9">
              <w:rPr>
                <w:rFonts w:ascii="Times New Roman" w:hAnsi="Times New Roman"/>
                <w:szCs w:val="24"/>
              </w:rPr>
              <w:t>hợp đồng</w:t>
            </w:r>
            <w:r>
              <w:rPr>
                <w:rFonts w:ascii="Times New Roman" w:hAnsi="Times New Roman"/>
                <w:szCs w:val="24"/>
              </w:rPr>
              <w:t xml:space="preserve"> có thông tin giống với thông tin nhập vào.</w:t>
            </w:r>
          </w:p>
          <w:p w14:paraId="46E2E6F8" w14:textId="7EF493BB" w:rsidR="00722B49" w:rsidRDefault="00AE0E54" w:rsidP="00AE0E54">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245F1CA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2F5F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FE073A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DA970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5AFA8BF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C2C489" w14:textId="382A51E1"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w:t>
            </w:r>
            <w:r w:rsidR="00B952E9">
              <w:rPr>
                <w:rFonts w:ascii="Times New Roman" w:hAnsi="Times New Roman"/>
                <w:szCs w:val="24"/>
              </w:rPr>
              <w:t>ác luồng con – thêm mới</w:t>
            </w:r>
            <w:r>
              <w:rPr>
                <w:rFonts w:ascii="Times New Roman" w:hAnsi="Times New Roman"/>
                <w:szCs w:val="24"/>
              </w:rPr>
              <w:t xml:space="preserve">,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5EF0D47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D78407" w14:textId="70A4B7D5"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p>
        </w:tc>
      </w:tr>
      <w:tr w:rsidR="00722B49" w14:paraId="038DB0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8139D7D" w14:textId="79E72C1C" w:rsidR="00722B49" w:rsidRDefault="00722B49" w:rsidP="00B952E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w:t>
            </w:r>
            <w:r w:rsidR="00B952E9">
              <w:rPr>
                <w:rFonts w:ascii="Times New Roman" w:hAnsi="Times New Roman"/>
                <w:szCs w:val="24"/>
              </w:rPr>
              <w:t xml:space="preserve"> trong các luồng con – thêm mới</w:t>
            </w:r>
            <w:r>
              <w:rPr>
                <w:rFonts w:ascii="Times New Roman" w:hAnsi="Times New Roman"/>
                <w:szCs w:val="24"/>
                <w:lang w:val="vi-VN"/>
              </w:rPr>
              <w:t>, nếu nhập thiếu thông tin bắt buộc thì HT sẽ thông báo để QL quản lý thay đổi hoặc hủy bỏ thao tác.</w:t>
            </w:r>
          </w:p>
        </w:tc>
      </w:tr>
      <w:tr w:rsidR="00722B49" w14:paraId="2C71908E"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B74F7E"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344AAF9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3742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12DE20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3FF8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0C0F6B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450CF8"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469DB19A"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18A97A81"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B32F52"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98" w:name="_Toc3963301"/>
            <w:bookmarkStart w:id="199" w:name="_Toc3963321"/>
            <w:bookmarkStart w:id="200" w:name="_Toc4439305"/>
            <w:bookmarkStart w:id="201" w:name="_Toc4439437"/>
            <w:r>
              <w:rPr>
                <w:rFonts w:ascii="Times New Roman" w:hAnsi="Times New Roman"/>
                <w:sz w:val="24"/>
                <w:szCs w:val="24"/>
              </w:rPr>
              <w:t>UC #0006</w:t>
            </w:r>
            <w:bookmarkEnd w:id="198"/>
            <w:bookmarkEnd w:id="199"/>
            <w:bookmarkEnd w:id="200"/>
            <w:bookmarkEnd w:id="201"/>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2B367B" w14:textId="77777777" w:rsidR="00722B49" w:rsidRDefault="00722B49" w:rsidP="00BA7B96">
            <w:pPr>
              <w:pStyle w:val="StyleHeading3NotBold"/>
            </w:pPr>
            <w:bookmarkStart w:id="202" w:name="_Toc3963302"/>
            <w:bookmarkStart w:id="203" w:name="_Toc3963322"/>
            <w:bookmarkStart w:id="204" w:name="_Toc4439306"/>
            <w:bookmarkStart w:id="205" w:name="_Toc4439438"/>
            <w:r>
              <w:t>KHEN THƯỞNG VÀ KỶ LUẬT</w:t>
            </w:r>
            <w:bookmarkEnd w:id="202"/>
            <w:bookmarkEnd w:id="203"/>
            <w:bookmarkEnd w:id="204"/>
            <w:bookmarkEnd w:id="205"/>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D5D06C"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E1D3E3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8CD745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F500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QL khen thưởng, kỷ luật của </w:t>
            </w:r>
            <w:r>
              <w:rPr>
                <w:rFonts w:ascii="Times New Roman" w:hAnsi="Times New Roman"/>
                <w:szCs w:val="24"/>
                <w:lang w:val="vi-VN"/>
              </w:rPr>
              <w:t>toàn bộ nhân viên trong công ty</w:t>
            </w:r>
            <w:r>
              <w:rPr>
                <w:rFonts w:ascii="Times New Roman" w:hAnsi="Times New Roman"/>
                <w:szCs w:val="24"/>
              </w:rPr>
              <w:t>.</w:t>
            </w:r>
          </w:p>
        </w:tc>
      </w:tr>
      <w:tr w:rsidR="00722B49" w14:paraId="299B0057"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E9ADA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B7FDC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8F2C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CDF92A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A68D3D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9478F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F2421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3BBE67"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09E00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E3E10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EC7338F"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04437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9E1C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990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679591F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11B8C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EB430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76A49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69311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0DB1C1"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5F3BA5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68C78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130B4A1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4195C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91B7671" w14:textId="620F429D"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3A7416">
              <w:rPr>
                <w:rFonts w:ascii="Times New Roman" w:hAnsi="Times New Roman"/>
                <w:szCs w:val="24"/>
              </w:rPr>
              <w:t>thưởng</w:t>
            </w:r>
            <w:r>
              <w:rPr>
                <w:rFonts w:ascii="Times New Roman" w:hAnsi="Times New Roman"/>
                <w:szCs w:val="24"/>
              </w:rPr>
              <w:t xml:space="preserve"> của nhân viên.</w:t>
            </w:r>
          </w:p>
          <w:p w14:paraId="6D9B98A7"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khen thưởng và kỷ luật.</w:t>
            </w:r>
          </w:p>
          <w:p w14:paraId="053C2313"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thưởng</w:t>
            </w:r>
            <w:r>
              <w:rPr>
                <w:rFonts w:ascii="Times New Roman" w:hAnsi="Times New Roman"/>
                <w:szCs w:val="24"/>
                <w:lang w:val="vi-VN"/>
              </w:rPr>
              <w:t>”</w:t>
            </w:r>
            <w:r>
              <w:rPr>
                <w:rFonts w:ascii="Times New Roman" w:hAnsi="Times New Roman"/>
                <w:szCs w:val="24"/>
              </w:rPr>
              <w:t>.</w:t>
            </w:r>
          </w:p>
          <w:p w14:paraId="6F1A52A9" w14:textId="77777777" w:rsidR="00722B49" w:rsidRDefault="00722B49" w:rsidP="0042753D">
            <w:pPr>
              <w:pStyle w:val="ListParagraph"/>
              <w:widowControl w:val="0"/>
              <w:numPr>
                <w:ilvl w:val="0"/>
                <w:numId w:val="41"/>
              </w:numPr>
              <w:spacing w:before="60" w:after="60"/>
              <w:jc w:val="both"/>
              <w:rPr>
                <w:rFonts w:ascii="Times New Roman" w:hAnsi="Times New Roman"/>
                <w:vanish/>
                <w:color w:val="000000"/>
              </w:rPr>
            </w:pPr>
          </w:p>
          <w:p w14:paraId="5FE21787" w14:textId="77777777" w:rsidR="00722B49" w:rsidRDefault="00722B49" w:rsidP="0042753D">
            <w:pPr>
              <w:pStyle w:val="ListParagraph"/>
              <w:widowControl w:val="0"/>
              <w:numPr>
                <w:ilvl w:val="1"/>
                <w:numId w:val="41"/>
              </w:numPr>
              <w:spacing w:before="60" w:after="60"/>
              <w:jc w:val="both"/>
              <w:rPr>
                <w:vanish/>
                <w:color w:val="000000"/>
              </w:rPr>
            </w:pPr>
          </w:p>
          <w:p w14:paraId="7FAD72E0" w14:textId="77777777" w:rsidR="00722B49" w:rsidRDefault="00722B49">
            <w:pPr>
              <w:pStyle w:val="TitlePageField"/>
              <w:widowControl w:val="0"/>
              <w:spacing w:before="60" w:after="60" w:line="276" w:lineRule="auto"/>
              <w:ind w:left="824"/>
              <w:jc w:val="both"/>
              <w:rPr>
                <w:rFonts w:ascii="Times New Roman" w:hAnsi="Times New Roman"/>
                <w:szCs w:val="24"/>
              </w:rPr>
            </w:pPr>
            <w:r>
              <w:rPr>
                <w:rFonts w:ascii="Times New Roman" w:hAnsi="Times New Roman"/>
                <w:szCs w:val="24"/>
              </w:rPr>
              <w:t>Khi QL chọn “Danh sách thưởng”. HT sẽ hiển thị danh sách nhân viên được thưởng hiện có trong HT và cho phép thêm, sửa, xóa thưởng của nhân viên, tìm kiếm nhân viên trong danh sách thưởng. Thông tin bao gồm:</w:t>
            </w:r>
          </w:p>
          <w:p w14:paraId="3C1CFD9A"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lastRenderedPageBreak/>
              <w:t>Mã</w:t>
            </w:r>
          </w:p>
          <w:p w14:paraId="3F39CB19"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73142D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27DF0EC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334595E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0F944A3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46F0A3AF"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18C439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thưởng được thực hiện;</w:t>
            </w:r>
          </w:p>
          <w:p w14:paraId="3AE972E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thưởng được thực hiện;</w:t>
            </w:r>
          </w:p>
          <w:p w14:paraId="28E96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thưởng được thực hiện;</w:t>
            </w:r>
          </w:p>
          <w:p w14:paraId="1D55F2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nhân viên được thực hiện.</w:t>
            </w:r>
          </w:p>
          <w:p w14:paraId="054AF15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Thêm thưởng:</w:t>
            </w:r>
          </w:p>
          <w:p w14:paraId="2718ABE9" w14:textId="77777777" w:rsidR="00722B49" w:rsidRDefault="00722B49" w:rsidP="0042753D">
            <w:pPr>
              <w:pStyle w:val="TitlePageField"/>
              <w:widowControl w:val="0"/>
              <w:numPr>
                <w:ilvl w:val="0"/>
                <w:numId w:val="4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7887CA4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0C69092D"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3491BA1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559E08A2"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2ABE12B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8E16EA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B5E7A32"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282AA3A"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Thông tin thưởng được thêm vào HT.</w:t>
            </w:r>
          </w:p>
          <w:p w14:paraId="79C959A5"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3C81025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con – chỉnh sửa thưởng:</w:t>
            </w:r>
          </w:p>
          <w:p w14:paraId="3C43463B"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nhân viên muốn chỉnh sửa thưởng</w:t>
            </w:r>
          </w:p>
          <w:p w14:paraId="7BEA069E"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hiển thị các thông tin thưởng hiện tại của nhân viên. Thông tin bao gồm:</w:t>
            </w:r>
          </w:p>
          <w:p w14:paraId="5C0CDCA6"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7479B2E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7BD0552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025EA257"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386A4D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F6FBA8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C52E03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7271589A"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Thông tin thưởng được cập nhật vào HT.</w:t>
            </w:r>
          </w:p>
          <w:p w14:paraId="016100F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thưởng hiện tại của nhân viên</w:t>
            </w:r>
          </w:p>
          <w:p w14:paraId="016F92E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thưởng:</w:t>
            </w:r>
          </w:p>
          <w:p w14:paraId="306342BF"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chọn nhân viên(trong danh sách thưởng) muốn xóa.</w:t>
            </w:r>
          </w:p>
          <w:p w14:paraId="6B045969"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lastRenderedPageBreak/>
              <w:t>HT yêu cầu QL xác nhận việc xóa.</w:t>
            </w:r>
          </w:p>
          <w:p w14:paraId="20E6EF4B"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xác nhận xóa.</w:t>
            </w:r>
          </w:p>
          <w:p w14:paraId="5676DFE5"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Thông tin thưởng của nhân viên xóa khỏi HT.</w:t>
            </w:r>
          </w:p>
          <w:p w14:paraId="29783141"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thưởng”.</w:t>
            </w:r>
          </w:p>
          <w:p w14:paraId="0306550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24F86275"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w:t>
            </w:r>
            <w:r>
              <w:rPr>
                <w:rFonts w:ascii="Times New Roman" w:hAnsi="Times New Roman"/>
                <w:szCs w:val="24"/>
              </w:rPr>
              <w:t>nhân viên vào form tìm kiếm sau đó chọn “Tìm kiếm”.</w:t>
            </w:r>
          </w:p>
          <w:p w14:paraId="67E5DA7A"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rPr>
              <w:t>HT tìm nhân viên có thông tin giống với thông tin nhập vào.</w:t>
            </w:r>
          </w:p>
          <w:p w14:paraId="77FB5F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p w14:paraId="017C27B0"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6CBB628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26A60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4E1AA50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C05F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40F090A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3AE1A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thưởng, chỉnh sửa thưởng,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19CA712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7EA123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r>
              <w:rPr>
                <w:rFonts w:ascii="Times New Roman" w:hAnsi="Times New Roman"/>
                <w:b/>
                <w:szCs w:val="24"/>
              </w:rPr>
              <w:t>thưởng</w:t>
            </w:r>
          </w:p>
        </w:tc>
      </w:tr>
      <w:tr w:rsidR="00722B49" w14:paraId="325D2C39"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663811F"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các luồng con – thêm mới thưởng, chỉnh sửa thưởng</w:t>
            </w:r>
            <w:r>
              <w:rPr>
                <w:rFonts w:ascii="Times New Roman" w:hAnsi="Times New Roman"/>
                <w:szCs w:val="24"/>
                <w:lang w:val="vi-VN"/>
              </w:rPr>
              <w:t>, nếu nhập thiếu thông tin bắt buộc thì HT sẽ thông báo để QL quản lý thay đổi hoặc hủy bỏ thao tác.</w:t>
            </w:r>
          </w:p>
        </w:tc>
      </w:tr>
      <w:tr w:rsidR="00722B49" w14:paraId="45C4BF2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7655C2"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361612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7E626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A7C841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9D84F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3BA007F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5E41FA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55E5996"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C122A18"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F9F9494"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06" w:name="_Toc3963303"/>
            <w:bookmarkStart w:id="207" w:name="_Toc3963323"/>
            <w:bookmarkStart w:id="208" w:name="_Toc4439307"/>
            <w:bookmarkStart w:id="209" w:name="_Toc4439439"/>
            <w:r>
              <w:rPr>
                <w:rFonts w:ascii="Times New Roman" w:hAnsi="Times New Roman"/>
                <w:sz w:val="24"/>
                <w:szCs w:val="24"/>
              </w:rPr>
              <w:t>UC #0008</w:t>
            </w:r>
            <w:bookmarkEnd w:id="206"/>
            <w:bookmarkEnd w:id="207"/>
            <w:bookmarkEnd w:id="208"/>
            <w:bookmarkEnd w:id="209"/>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7813B75F" w14:textId="77777777" w:rsidR="00722B49" w:rsidRDefault="00722B49" w:rsidP="00BA7B96">
            <w:pPr>
              <w:pStyle w:val="StyleHeading3NotBold"/>
            </w:pPr>
            <w:bookmarkStart w:id="210" w:name="_Toc3547752"/>
            <w:bookmarkStart w:id="211" w:name="_Toc3963304"/>
            <w:bookmarkStart w:id="212" w:name="_Toc3963324"/>
            <w:bookmarkStart w:id="213" w:name="_Toc4439308"/>
            <w:bookmarkStart w:id="214" w:name="_Toc4439440"/>
            <w:r>
              <w:t>QUẢN LÝ THÔNG TIN CÁ NHÂN</w:t>
            </w:r>
            <w:bookmarkEnd w:id="210"/>
            <w:bookmarkEnd w:id="211"/>
            <w:bookmarkEnd w:id="212"/>
            <w:bookmarkEnd w:id="213"/>
            <w:bookmarkEnd w:id="214"/>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276EADE6"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73B4B6C2"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FE5B6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AA5BF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chỉnh sửa một vài thông tin cá nhân</w:t>
            </w:r>
          </w:p>
        </w:tc>
      </w:tr>
      <w:tr w:rsidR="00722B49" w14:paraId="240D68C3"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6D430A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55C54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2341B7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B49DD2D"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178C8D9"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1BE0CA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2F8BBC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7C5757"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B6E4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25CBAE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người dùng trước khi sử dụng chức năng này.</w:t>
            </w:r>
          </w:p>
        </w:tc>
      </w:tr>
      <w:tr w:rsidR="00722B49" w14:paraId="4E15BAD9"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F2F696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8EAF1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83CC31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7AF23B9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2AE0128"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86F2BB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BEC7FD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DEB93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9E4144D"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13904A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18F4A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E18904E"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0373CC1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C685C6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cá nhân.</w:t>
            </w:r>
          </w:p>
          <w:p w14:paraId="1AADB18C"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Thông tin cá nhân.</w:t>
            </w:r>
          </w:p>
          <w:p w14:paraId="1480FF1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 xml:space="preserve">“Thông tin </w:t>
            </w:r>
            <w:r>
              <w:rPr>
                <w:rFonts w:ascii="Times New Roman" w:hAnsi="Times New Roman"/>
                <w:szCs w:val="24"/>
              </w:rPr>
              <w:t>cá nhân</w:t>
            </w:r>
            <w:r>
              <w:rPr>
                <w:rFonts w:ascii="Times New Roman" w:hAnsi="Times New Roman"/>
                <w:szCs w:val="24"/>
                <w:lang w:val="vi-VN"/>
              </w:rPr>
              <w:t>”</w:t>
            </w:r>
            <w:r>
              <w:rPr>
                <w:rFonts w:ascii="Times New Roman" w:hAnsi="Times New Roman"/>
                <w:szCs w:val="24"/>
              </w:rPr>
              <w:t>. HT sẽ hiển thị thông tin nhân viên tương ứng với tài khoản đăng nhập và cho phép NV chỉnh sửa thông tin cá nhân. Thông tin bao gồm:</w:t>
            </w:r>
          </w:p>
          <w:p w14:paraId="33C5E57B"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4A0175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3503EA6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7243AC7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93CE6B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06ADF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F0B461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2E8D089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738E9A8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0CC51C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7969A2B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4954B5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4E78D77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0CEF08A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6B7173F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7A7B9C8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D6FF75D" w14:textId="726E0035"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492B1A3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1599E1B7"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rPr>
            </w:pPr>
            <w:r>
              <w:rPr>
                <w:rFonts w:ascii="Times New Roman" w:hAnsi="Times New Roman"/>
              </w:rPr>
              <w:t>Khi NV chọn chức năng chỉnh sửa thì luồng con- chỉnh sửa thông tin được thực hiện</w:t>
            </w:r>
          </w:p>
          <w:p w14:paraId="4B74D74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thông tin:</w:t>
            </w:r>
          </w:p>
          <w:p w14:paraId="5C72FE8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Nhân viên chọn chức năng chỉnh sửa</w:t>
            </w:r>
          </w:p>
          <w:p w14:paraId="429A7A8C" w14:textId="77777777" w:rsidR="00722B49" w:rsidRDefault="00722B49" w:rsidP="0042753D">
            <w:pPr>
              <w:pStyle w:val="ListParagraph"/>
              <w:widowControl w:val="0"/>
              <w:numPr>
                <w:ilvl w:val="0"/>
                <w:numId w:val="50"/>
              </w:numPr>
              <w:spacing w:before="60" w:after="60"/>
              <w:jc w:val="both"/>
              <w:rPr>
                <w:rFonts w:ascii="Times New Roman" w:hAnsi="Times New Roman"/>
                <w:vanish/>
                <w:color w:val="000000"/>
              </w:rPr>
            </w:pPr>
          </w:p>
          <w:p w14:paraId="3B5C24FA" w14:textId="77777777" w:rsidR="00722B49" w:rsidRDefault="00722B49" w:rsidP="0042753D">
            <w:pPr>
              <w:pStyle w:val="ListParagraph"/>
              <w:widowControl w:val="0"/>
              <w:numPr>
                <w:ilvl w:val="0"/>
                <w:numId w:val="50"/>
              </w:numPr>
              <w:spacing w:before="60" w:after="60"/>
              <w:jc w:val="both"/>
              <w:rPr>
                <w:vanish/>
                <w:color w:val="000000"/>
              </w:rPr>
            </w:pPr>
          </w:p>
          <w:p w14:paraId="590355AC" w14:textId="77777777" w:rsidR="00722B49" w:rsidRDefault="00722B49" w:rsidP="0042753D">
            <w:pPr>
              <w:pStyle w:val="ListParagraph"/>
              <w:widowControl w:val="0"/>
              <w:numPr>
                <w:ilvl w:val="0"/>
                <w:numId w:val="50"/>
              </w:numPr>
              <w:spacing w:before="60" w:after="60"/>
              <w:jc w:val="both"/>
              <w:rPr>
                <w:vanish/>
                <w:color w:val="000000"/>
              </w:rPr>
            </w:pPr>
          </w:p>
          <w:p w14:paraId="6FFA92EE" w14:textId="77777777" w:rsidR="00722B49" w:rsidRDefault="00722B49" w:rsidP="0042753D">
            <w:pPr>
              <w:pStyle w:val="TitlePageField"/>
              <w:widowControl w:val="0"/>
              <w:numPr>
                <w:ilvl w:val="1"/>
                <w:numId w:val="50"/>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7AE3A06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098E926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D941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75AF45E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01AC7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02531D4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99781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5444F2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42928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69F7F0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67DD3B2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1926468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6C6D491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010ADF54" w14:textId="20BAE9A0"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2D32B20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0CE4FAEF"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NV thay đổi các thông tin được cho phép và chọn cập nhật. Thông tin được cho phép chỉnh sửa bao gồm:</w:t>
            </w:r>
          </w:p>
          <w:p w14:paraId="477B595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220745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21C1DD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5BB1EB6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53A13CB0"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6BA21D74"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4550CC19"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47B2B6B8"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57AEA913"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F64C3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8A9093F"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299283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2CE60EEC"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7D476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B8BF752"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737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D4B5D12"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339BDBC8" w14:textId="77777777" w:rsidR="00722B49" w:rsidRDefault="00722B49">
            <w:pPr>
              <w:pStyle w:val="BodyText"/>
              <w:spacing w:line="276" w:lineRule="auto"/>
              <w:rPr>
                <w:szCs w:val="26"/>
                <w:lang w:val="vi-VN"/>
              </w:rPr>
            </w:pPr>
          </w:p>
        </w:tc>
      </w:tr>
    </w:tbl>
    <w:p w14:paraId="4F3E7E70" w14:textId="77777777" w:rsidR="00722B49" w:rsidRDefault="00722B49" w:rsidP="00722B49">
      <w:pPr>
        <w:rPr>
          <w:szCs w:val="22"/>
        </w:rPr>
      </w:pPr>
    </w:p>
    <w:p w14:paraId="2B85751E" w14:textId="77777777" w:rsidR="00722B49" w:rsidRDefault="00722B49" w:rsidP="00722B49"/>
    <w:p w14:paraId="39EABEFD"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767EC644"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DADC77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15" w:name="_Toc3963305"/>
            <w:bookmarkStart w:id="216" w:name="_Toc3963325"/>
            <w:bookmarkStart w:id="217" w:name="_Toc4439309"/>
            <w:bookmarkStart w:id="218" w:name="_Toc4439441"/>
            <w:r>
              <w:rPr>
                <w:rFonts w:ascii="Times New Roman" w:hAnsi="Times New Roman"/>
                <w:sz w:val="24"/>
                <w:szCs w:val="24"/>
              </w:rPr>
              <w:t>UC #0009</w:t>
            </w:r>
            <w:bookmarkEnd w:id="215"/>
            <w:bookmarkEnd w:id="216"/>
            <w:bookmarkEnd w:id="217"/>
            <w:bookmarkEnd w:id="218"/>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CB604E" w14:textId="77777777" w:rsidR="00722B49" w:rsidRDefault="00722B49" w:rsidP="00BA7B96">
            <w:pPr>
              <w:pStyle w:val="StyleHeading3NotBold"/>
            </w:pPr>
            <w:bookmarkStart w:id="219" w:name="_Toc3547753"/>
            <w:bookmarkStart w:id="220" w:name="_Toc3963306"/>
            <w:bookmarkStart w:id="221" w:name="_Toc3963326"/>
            <w:bookmarkStart w:id="222" w:name="_Toc4439310"/>
            <w:bookmarkStart w:id="223" w:name="_Toc4439442"/>
            <w:r>
              <w:t>ĐĂNG KÝ NGHỈ PHÉP</w:t>
            </w:r>
            <w:bookmarkEnd w:id="219"/>
            <w:bookmarkEnd w:id="220"/>
            <w:bookmarkEnd w:id="221"/>
            <w:bookmarkEnd w:id="222"/>
            <w:bookmarkEnd w:id="223"/>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3A4BE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0A0C1750"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89076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ECE4A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đăng ký ngày nghỉ.</w:t>
            </w:r>
          </w:p>
        </w:tc>
      </w:tr>
      <w:tr w:rsidR="00722B49" w14:paraId="206EF6A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E7003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00725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D2F08B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E34B656"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FA37A4"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3584E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37F1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01848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43EAB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3914B4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5D4E5DA7"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4565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A4F71F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D3D2E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Form đăng ký nghỉ phép</w:t>
            </w:r>
          </w:p>
        </w:tc>
      </w:tr>
      <w:tr w:rsidR="00722B49" w14:paraId="2F71971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6BADEE"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7FC4A4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4BA05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370C5D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BEA29A"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5B10D8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8627F0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5EEB06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461054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913693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đăng ký nghỉ.</w:t>
            </w:r>
          </w:p>
          <w:p w14:paraId="48B7BA85"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đăng ký nghỉ phép.</w:t>
            </w:r>
          </w:p>
          <w:p w14:paraId="4B7B56DC"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HT hiển thị form đăng ký nghỉ phép</w:t>
            </w:r>
          </w:p>
          <w:p w14:paraId="55C007E4"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Khi NV chọn “đăng ký nghỉ phép”, HT sẽ hiển thị form đăng ký nghỉ phép và cho phép NV Nhập thông tin vào form. Thông tin form bao gồm:</w:t>
            </w:r>
          </w:p>
          <w:p w14:paraId="42FBAB1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w:t>
            </w:r>
          </w:p>
          <w:p w14:paraId="4BDF7576"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56A9FD1E"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52604C2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53564F5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312F3212"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7AA0B87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Đăng ký thì luồng con -  Đăng ký được thực hiện:</w:t>
            </w:r>
          </w:p>
          <w:p w14:paraId="02D1F54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Đăng ký:</w:t>
            </w:r>
          </w:p>
          <w:p w14:paraId="4BBBF11F"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NV chọn đăng ký.</w:t>
            </w:r>
          </w:p>
          <w:p w14:paraId="041E18EB"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yêu cầu QL xác nhận lại việc đăng ký.</w:t>
            </w:r>
          </w:p>
          <w:p w14:paraId="11AEB402"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QL xác nhận lại.</w:t>
            </w:r>
          </w:p>
          <w:p w14:paraId="763C72E3"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Thông tin được chấp nhận.</w:t>
            </w:r>
          </w:p>
          <w:p w14:paraId="08105738"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w:t>
            </w:r>
          </w:p>
        </w:tc>
      </w:tr>
      <w:tr w:rsidR="00722B49" w14:paraId="6424C16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F2F8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6DD8B21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1C82F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0B33A87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35FC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con – đăng ký, </w:t>
            </w:r>
            <w:r>
              <w:rPr>
                <w:rFonts w:ascii="Times New Roman" w:hAnsi="Times New Roman"/>
                <w:szCs w:val="24"/>
                <w:lang w:val="vi-VN"/>
              </w:rPr>
              <w:t>mã</w:t>
            </w:r>
            <w:r>
              <w:rPr>
                <w:rFonts w:ascii="Times New Roman" w:hAnsi="Times New Roman"/>
                <w:szCs w:val="24"/>
              </w:rPr>
              <w:t xml:space="preserve"> đã tồn tại thì HT sẽ thông báo để NV thay đổi hoặc hủy bỏ thao tác.</w:t>
            </w:r>
          </w:p>
        </w:tc>
      </w:tr>
      <w:tr w:rsidR="00722B49" w14:paraId="752BEB5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D3D8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Nhập thiếu thông tin</w:t>
            </w:r>
          </w:p>
        </w:tc>
      </w:tr>
      <w:tr w:rsidR="00722B49" w14:paraId="334DBEC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F1476C"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luồng con – đăng ký</w:t>
            </w:r>
            <w:r>
              <w:rPr>
                <w:rFonts w:ascii="Times New Roman" w:hAnsi="Times New Roman"/>
                <w:szCs w:val="24"/>
                <w:lang w:val="vi-VN"/>
              </w:rPr>
              <w:t xml:space="preserve">, nếu nhập thiếu thông tin bắt buộc thì HT sẽ thông báo để </w:t>
            </w:r>
            <w:r>
              <w:rPr>
                <w:rFonts w:ascii="Times New Roman" w:hAnsi="Times New Roman"/>
                <w:szCs w:val="24"/>
              </w:rPr>
              <w:t>NV</w:t>
            </w:r>
            <w:r>
              <w:rPr>
                <w:rFonts w:ascii="Times New Roman" w:hAnsi="Times New Roman"/>
                <w:szCs w:val="24"/>
                <w:lang w:val="vi-VN"/>
              </w:rPr>
              <w:t xml:space="preserve"> thay đổi hoặc hủy bỏ thao tác.</w:t>
            </w:r>
          </w:p>
        </w:tc>
      </w:tr>
      <w:tr w:rsidR="00722B49" w14:paraId="56919DD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9D534D"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CA32A6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613E6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196023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9F052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5D793DC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E099C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F4452F1"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3F9A8200"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2E91E3"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24" w:name="_Toc3963307"/>
            <w:bookmarkStart w:id="225" w:name="_Toc3963327"/>
            <w:bookmarkStart w:id="226" w:name="_Toc4439311"/>
            <w:bookmarkStart w:id="227" w:name="_Toc4439443"/>
            <w:r>
              <w:rPr>
                <w:rFonts w:ascii="Times New Roman" w:hAnsi="Times New Roman"/>
                <w:sz w:val="24"/>
                <w:szCs w:val="24"/>
              </w:rPr>
              <w:t>UC #00010</w:t>
            </w:r>
            <w:bookmarkEnd w:id="224"/>
            <w:bookmarkEnd w:id="225"/>
            <w:bookmarkEnd w:id="226"/>
            <w:bookmarkEnd w:id="227"/>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9F7CFE" w14:textId="409E16D3" w:rsidR="00722B49" w:rsidRPr="00BC7162" w:rsidRDefault="00722B49" w:rsidP="00BC7162">
            <w:pPr>
              <w:pStyle w:val="StyleHeading3NotBold"/>
              <w:rPr>
                <w:lang w:val="en-US"/>
              </w:rPr>
            </w:pPr>
            <w:bookmarkStart w:id="228" w:name="_Toc3547754"/>
            <w:bookmarkStart w:id="229" w:name="_Toc3963308"/>
            <w:bookmarkStart w:id="230" w:name="_Toc3963328"/>
            <w:bookmarkStart w:id="231" w:name="_Toc4439312"/>
            <w:bookmarkStart w:id="232" w:name="_Toc4439444"/>
            <w:r>
              <w:t xml:space="preserve">XEM </w:t>
            </w:r>
            <w:bookmarkEnd w:id="228"/>
            <w:bookmarkEnd w:id="229"/>
            <w:bookmarkEnd w:id="230"/>
            <w:bookmarkEnd w:id="231"/>
            <w:bookmarkEnd w:id="232"/>
            <w:r w:rsidR="00BC7162">
              <w:rPr>
                <w:lang w:val="en-US"/>
              </w:rPr>
              <w:t>KHEN THƯỞNG, KỶ LUẬT</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8AF9B7"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8154916"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7A0D6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60BBE6" w14:textId="5F5A957C" w:rsidR="00722B49" w:rsidRDefault="00BC7162" w:rsidP="00BC7162">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NV xem </w:t>
            </w:r>
            <w:r w:rsidR="00722B49">
              <w:rPr>
                <w:rFonts w:ascii="Times New Roman" w:hAnsi="Times New Roman"/>
                <w:szCs w:val="24"/>
              </w:rPr>
              <w:t>thưởng</w:t>
            </w:r>
            <w:r>
              <w:rPr>
                <w:rFonts w:ascii="Times New Roman" w:hAnsi="Times New Roman"/>
                <w:szCs w:val="24"/>
              </w:rPr>
              <w:t>, kỷ luật</w:t>
            </w:r>
            <w:r w:rsidR="00722B49">
              <w:rPr>
                <w:rFonts w:ascii="Times New Roman" w:hAnsi="Times New Roman"/>
                <w:szCs w:val="24"/>
              </w:rPr>
              <w:t xml:space="preserve"> của bản thân.</w:t>
            </w:r>
          </w:p>
        </w:tc>
      </w:tr>
      <w:tr w:rsidR="00722B49" w14:paraId="4E981AF5"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A1A55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 xml:space="preserve">Tác </w:t>
            </w:r>
            <w:r>
              <w:rPr>
                <w:rFonts w:ascii="Times New Roman" w:hAnsi="Times New Roman"/>
                <w:b/>
                <w:szCs w:val="24"/>
              </w:rPr>
              <w:lastRenderedPageBreak/>
              <w:t>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B51A87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B9BD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6D3EECB1"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4F0FB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1B53E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6E65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0E05C9C8"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0B3C8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1D2A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0E11274D"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1AA9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F083B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F9314A" w14:textId="0DBF5315"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BC7162">
              <w:rPr>
                <w:rFonts w:ascii="Times New Roman" w:hAnsi="Times New Roman"/>
                <w:szCs w:val="24"/>
              </w:rPr>
              <w:t>kỷ luật</w:t>
            </w:r>
            <w:r>
              <w:rPr>
                <w:rFonts w:ascii="Times New Roman" w:hAnsi="Times New Roman"/>
                <w:szCs w:val="24"/>
              </w:rPr>
              <w:t>,</w:t>
            </w:r>
          </w:p>
          <w:p w14:paraId="4FE48D6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470F10DE"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31D63A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984DD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3AFD2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FE3617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80701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F2A00C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1EA1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3976E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96C09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60BC7E66" w14:textId="76C419C1"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w:t>
            </w:r>
            <w:r w:rsidR="00BC7162">
              <w:rPr>
                <w:rFonts w:ascii="Times New Roman" w:hAnsi="Times New Roman"/>
                <w:szCs w:val="24"/>
              </w:rPr>
              <w:t>y bắt đầu khi người NV muốn Xem</w:t>
            </w:r>
            <w:r>
              <w:rPr>
                <w:rFonts w:ascii="Times New Roman" w:hAnsi="Times New Roman"/>
                <w:szCs w:val="24"/>
              </w:rPr>
              <w:t xml:space="preserve"> thưởng</w:t>
            </w:r>
            <w:r w:rsidR="00BC7162">
              <w:rPr>
                <w:rFonts w:ascii="Times New Roman" w:hAnsi="Times New Roman"/>
                <w:szCs w:val="24"/>
              </w:rPr>
              <w:t>, kỷ luật</w:t>
            </w:r>
            <w:r>
              <w:rPr>
                <w:rFonts w:ascii="Times New Roman" w:hAnsi="Times New Roman"/>
                <w:szCs w:val="24"/>
              </w:rPr>
              <w:t xml:space="preserve"> của bản thân.</w:t>
            </w:r>
          </w:p>
          <w:p w14:paraId="3A4A0A9D" w14:textId="74C0109B"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sidR="00BC7162">
              <w:rPr>
                <w:rFonts w:ascii="Times New Roman" w:hAnsi="Times New Roman"/>
                <w:szCs w:val="24"/>
              </w:rPr>
              <w:t xml:space="preserve">chọn chức năng Xem </w:t>
            </w:r>
            <w:r>
              <w:rPr>
                <w:rFonts w:ascii="Times New Roman" w:hAnsi="Times New Roman"/>
                <w:szCs w:val="24"/>
              </w:rPr>
              <w:t>thưởng</w:t>
            </w:r>
            <w:r w:rsidR="00BC7162">
              <w:rPr>
                <w:rFonts w:ascii="Times New Roman" w:hAnsi="Times New Roman"/>
                <w:szCs w:val="24"/>
              </w:rPr>
              <w:t>, kỷ luật</w:t>
            </w:r>
            <w:r>
              <w:rPr>
                <w:rFonts w:ascii="Times New Roman" w:hAnsi="Times New Roman"/>
                <w:szCs w:val="24"/>
              </w:rPr>
              <w:t>.</w:t>
            </w:r>
          </w:p>
          <w:p w14:paraId="4585F0AB" w14:textId="3DFDDB49"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BC7162">
              <w:rPr>
                <w:rFonts w:ascii="Times New Roman" w:hAnsi="Times New Roman"/>
                <w:szCs w:val="24"/>
              </w:rPr>
              <w:t>kỷ luật</w:t>
            </w:r>
            <w:r>
              <w:rPr>
                <w:rFonts w:ascii="Times New Roman" w:hAnsi="Times New Roman"/>
                <w:szCs w:val="24"/>
              </w:rPr>
              <w:t>”</w:t>
            </w:r>
            <w:r>
              <w:rPr>
                <w:rFonts w:ascii="Times New Roman" w:hAnsi="Times New Roman"/>
                <w:szCs w:val="24"/>
                <w:lang w:val="vi-VN"/>
              </w:rPr>
              <w:t xml:space="preserve"> “</w:t>
            </w:r>
            <w:r>
              <w:rPr>
                <w:rFonts w:ascii="Times New Roman" w:hAnsi="Times New Roman"/>
                <w:szCs w:val="24"/>
              </w:rPr>
              <w:t>Thông tin thưởng</w:t>
            </w:r>
            <w:r>
              <w:rPr>
                <w:rFonts w:ascii="Times New Roman" w:hAnsi="Times New Roman"/>
                <w:szCs w:val="24"/>
                <w:lang w:val="vi-VN"/>
              </w:rPr>
              <w:t>”</w:t>
            </w:r>
            <w:r>
              <w:rPr>
                <w:rFonts w:ascii="Times New Roman" w:hAnsi="Times New Roman"/>
                <w:szCs w:val="24"/>
              </w:rPr>
              <w:t>.</w:t>
            </w:r>
          </w:p>
          <w:p w14:paraId="3E6E9C79" w14:textId="6391F8A0" w:rsidR="00722B49" w:rsidRDefault="00722B49" w:rsidP="0042753D">
            <w:pPr>
              <w:pStyle w:val="TitlePageField"/>
              <w:widowControl w:val="0"/>
              <w:numPr>
                <w:ilvl w:val="1"/>
                <w:numId w:val="52"/>
              </w:numPr>
              <w:spacing w:before="60" w:after="60" w:line="276" w:lineRule="auto"/>
              <w:jc w:val="both"/>
              <w:rPr>
                <w:rFonts w:ascii="Times New Roman" w:hAnsi="Times New Roman"/>
                <w:szCs w:val="24"/>
              </w:rPr>
            </w:pPr>
            <w:r>
              <w:rPr>
                <w:rFonts w:ascii="Times New Roman" w:hAnsi="Times New Roman"/>
                <w:szCs w:val="24"/>
              </w:rPr>
              <w:t xml:space="preserve">Khi NV chọn “Thông tin </w:t>
            </w:r>
            <w:r w:rsidR="00BC7162">
              <w:rPr>
                <w:rFonts w:ascii="Times New Roman" w:hAnsi="Times New Roman"/>
                <w:szCs w:val="24"/>
              </w:rPr>
              <w:t>kỷ luật</w:t>
            </w:r>
            <w:r>
              <w:rPr>
                <w:rFonts w:ascii="Times New Roman" w:hAnsi="Times New Roman"/>
                <w:szCs w:val="24"/>
              </w:rPr>
              <w:t xml:space="preserve">”, HT sẽ hiển thị </w:t>
            </w:r>
            <w:r w:rsidR="00BC7162">
              <w:rPr>
                <w:rFonts w:ascii="Times New Roman" w:hAnsi="Times New Roman"/>
                <w:szCs w:val="24"/>
              </w:rPr>
              <w:t>danh sách kỷ luật</w:t>
            </w:r>
            <w:r>
              <w:rPr>
                <w:rFonts w:ascii="Times New Roman" w:hAnsi="Times New Roman"/>
                <w:szCs w:val="24"/>
              </w:rPr>
              <w:t xml:space="preserve"> của nhân viên trong HT. Thông tin </w:t>
            </w:r>
            <w:r w:rsidR="00BC7162">
              <w:rPr>
                <w:rFonts w:ascii="Times New Roman" w:hAnsi="Times New Roman"/>
                <w:szCs w:val="24"/>
              </w:rPr>
              <w:t>kỷ luật</w:t>
            </w:r>
            <w:r>
              <w:rPr>
                <w:rFonts w:ascii="Times New Roman" w:hAnsi="Times New Roman"/>
                <w:szCs w:val="24"/>
              </w:rPr>
              <w:t xml:space="preserve"> bao gồm:</w:t>
            </w:r>
          </w:p>
          <w:p w14:paraId="3475AB52" w14:textId="6884154E"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BC7162">
              <w:rPr>
                <w:rFonts w:ascii="Times New Roman" w:hAnsi="Times New Roman"/>
                <w:szCs w:val="24"/>
              </w:rPr>
              <w:t>kỷ luật</w:t>
            </w:r>
            <w:r>
              <w:rPr>
                <w:rFonts w:ascii="Times New Roman" w:hAnsi="Times New Roman"/>
                <w:szCs w:val="24"/>
              </w:rPr>
              <w:t>;</w:t>
            </w:r>
          </w:p>
          <w:p w14:paraId="213A28B5"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F3858E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3FB79C1D" w14:textId="53FB4973"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vi phạm</w:t>
            </w:r>
            <w:r w:rsidR="00722B49">
              <w:rPr>
                <w:rFonts w:ascii="Times New Roman" w:hAnsi="Times New Roman"/>
                <w:szCs w:val="24"/>
              </w:rPr>
              <w:t>;</w:t>
            </w:r>
          </w:p>
          <w:p w14:paraId="01ECEA97" w14:textId="571C9FAF"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r w:rsidR="00722B49">
              <w:rPr>
                <w:rFonts w:ascii="Times New Roman" w:hAnsi="Times New Roman"/>
                <w:szCs w:val="24"/>
              </w:rPr>
              <w:t>;</w:t>
            </w:r>
          </w:p>
          <w:p w14:paraId="78F06577" w14:textId="6DB749C5"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Tiền phạt</w:t>
            </w:r>
            <w:r w:rsidR="00722B49">
              <w:rPr>
                <w:rFonts w:ascii="Times New Roman" w:hAnsi="Times New Roman"/>
                <w:szCs w:val="24"/>
              </w:rPr>
              <w:t>.</w:t>
            </w:r>
          </w:p>
          <w:p w14:paraId="3971726E" w14:textId="207A730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Tổng </w:t>
            </w:r>
            <w:r w:rsidR="008D3934">
              <w:rPr>
                <w:rFonts w:ascii="Times New Roman" w:hAnsi="Times New Roman"/>
                <w:szCs w:val="24"/>
              </w:rPr>
              <w:t>tiền phạt trong tháng</w:t>
            </w:r>
            <w:r>
              <w:rPr>
                <w:rFonts w:ascii="Times New Roman" w:hAnsi="Times New Roman"/>
                <w:szCs w:val="24"/>
              </w:rPr>
              <w:t>.</w:t>
            </w:r>
          </w:p>
          <w:p w14:paraId="503FBB9A" w14:textId="77777777" w:rsidR="00722B49" w:rsidRDefault="00722B49" w:rsidP="0042753D">
            <w:pPr>
              <w:pStyle w:val="TitlePageField"/>
              <w:widowControl w:val="0"/>
              <w:numPr>
                <w:ilvl w:val="1"/>
                <w:numId w:val="53"/>
              </w:numPr>
              <w:spacing w:before="60" w:after="60" w:line="276" w:lineRule="auto"/>
              <w:jc w:val="both"/>
              <w:rPr>
                <w:rFonts w:ascii="Times New Roman" w:hAnsi="Times New Roman"/>
                <w:szCs w:val="24"/>
              </w:rPr>
            </w:pPr>
            <w:r>
              <w:rPr>
                <w:rFonts w:ascii="Times New Roman" w:hAnsi="Times New Roman"/>
                <w:szCs w:val="24"/>
              </w:rPr>
              <w:t>Khi NV chọn “Thông tin thưởng”. HT sẽ hiển thị thông tin thưởng của nhân viên trong HT. Thông tin bao gồm:</w:t>
            </w:r>
          </w:p>
          <w:p w14:paraId="380CF46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640853F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E89974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6F7C436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D326F08"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62DA4AC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6B731844"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3099A32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3399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7C6B6D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11618EB"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75C0F0F"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61ADF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E65306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BA97F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47EAA8C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AFDDBEC"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1058BA8D"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026594" w:rsidRPr="00BD5762" w14:paraId="6D643C8A" w14:textId="77777777" w:rsidTr="0002659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A68E3B" w14:textId="35E4FAA7" w:rsidR="00026594" w:rsidRPr="00026594" w:rsidRDefault="00026594" w:rsidP="00026594">
            <w:pPr>
              <w:pStyle w:val="Heading2"/>
              <w:keepNext w:val="0"/>
              <w:widowControl w:val="0"/>
              <w:numPr>
                <w:ilvl w:val="0"/>
                <w:numId w:val="0"/>
              </w:numPr>
              <w:tabs>
                <w:tab w:val="left" w:pos="284"/>
              </w:tabs>
              <w:jc w:val="both"/>
              <w:rPr>
                <w:rFonts w:ascii="Times New Roman" w:hAnsi="Times New Roman"/>
                <w:sz w:val="24"/>
                <w:szCs w:val="24"/>
              </w:rPr>
            </w:pPr>
            <w:bookmarkStart w:id="233" w:name="_Toc4439313"/>
            <w:bookmarkStart w:id="234" w:name="_Toc4439445"/>
            <w:r w:rsidRPr="00BD5762">
              <w:rPr>
                <w:rFonts w:ascii="Times New Roman" w:hAnsi="Times New Roman"/>
                <w:sz w:val="24"/>
                <w:szCs w:val="24"/>
              </w:rPr>
              <w:lastRenderedPageBreak/>
              <w:t>UC #000</w:t>
            </w:r>
            <w:r>
              <w:rPr>
                <w:rFonts w:ascii="Times New Roman" w:hAnsi="Times New Roman"/>
                <w:sz w:val="24"/>
                <w:szCs w:val="24"/>
                <w:lang w:val="vi-VN"/>
              </w:rPr>
              <w:t>1</w:t>
            </w:r>
            <w:r>
              <w:rPr>
                <w:rFonts w:ascii="Times New Roman" w:hAnsi="Times New Roman"/>
                <w:sz w:val="24"/>
                <w:szCs w:val="24"/>
              </w:rPr>
              <w:t>1</w:t>
            </w:r>
            <w:bookmarkEnd w:id="233"/>
            <w:bookmarkEnd w:id="23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AB318C" w14:textId="77777777" w:rsidR="00026594" w:rsidRPr="003B7720" w:rsidRDefault="00026594" w:rsidP="00026594">
            <w:pPr>
              <w:pStyle w:val="StyleHeading3NotBold"/>
            </w:pPr>
            <w:bookmarkStart w:id="235" w:name="_Toc4439314"/>
            <w:bookmarkStart w:id="236" w:name="_Toc4439446"/>
            <w:r>
              <w:t>THỐNG KÊ</w:t>
            </w:r>
            <w:bookmarkEnd w:id="235"/>
            <w:bookmarkEnd w:id="236"/>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987F9B" w14:textId="77777777" w:rsidR="00026594" w:rsidRPr="00BD5762" w:rsidRDefault="00026594" w:rsidP="00026594">
            <w:pPr>
              <w:pStyle w:val="TitlePageField"/>
              <w:widowControl w:val="0"/>
              <w:tabs>
                <w:tab w:val="right" w:pos="1572"/>
              </w:tabs>
              <w:spacing w:before="60" w:after="60"/>
              <w:jc w:val="both"/>
              <w:rPr>
                <w:rFonts w:ascii="Times New Roman" w:hAnsi="Times New Roman"/>
                <w:b/>
                <w:szCs w:val="24"/>
              </w:rPr>
            </w:pPr>
            <w:r w:rsidRPr="00BD5762">
              <w:rPr>
                <w:rFonts w:ascii="Times New Roman" w:hAnsi="Times New Roman"/>
                <w:b/>
                <w:szCs w:val="24"/>
              </w:rPr>
              <w:t>Đ</w:t>
            </w:r>
            <w:r w:rsidRPr="00BD5762">
              <w:rPr>
                <w:rFonts w:ascii="Times New Roman" w:hAnsi="Times New Roman"/>
                <w:b/>
                <w:szCs w:val="24"/>
                <w:lang w:val="vi-VN"/>
              </w:rPr>
              <w:t>ộ phức tạp</w:t>
            </w:r>
            <w:r w:rsidRPr="00BD5762">
              <w:rPr>
                <w:rFonts w:ascii="Times New Roman" w:hAnsi="Times New Roman"/>
                <w:b/>
                <w:szCs w:val="24"/>
              </w:rPr>
              <w:t xml:space="preserve">: </w:t>
            </w:r>
            <w:r w:rsidRPr="00BD5762">
              <w:rPr>
                <w:rFonts w:ascii="Times New Roman" w:hAnsi="Times New Roman"/>
                <w:b/>
                <w:szCs w:val="24"/>
              </w:rPr>
              <w:br/>
              <w:t>Normal</w:t>
            </w:r>
          </w:p>
        </w:tc>
      </w:tr>
      <w:tr w:rsidR="00026594" w:rsidRPr="00BD5762" w14:paraId="6E064DAE" w14:textId="77777777" w:rsidTr="00026594">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3752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62AFFD" w14:textId="6854D0F9" w:rsidR="00026594" w:rsidRPr="00707B4A" w:rsidRDefault="00026594" w:rsidP="00707B4A">
            <w:pPr>
              <w:pStyle w:val="TitlePageField"/>
              <w:widowControl w:val="0"/>
              <w:spacing w:before="60" w:after="60"/>
              <w:jc w:val="both"/>
              <w:rPr>
                <w:rFonts w:ascii="Times New Roman" w:hAnsi="Times New Roman"/>
                <w:szCs w:val="24"/>
              </w:rPr>
            </w:pPr>
            <w:r w:rsidRPr="00BD5762">
              <w:rPr>
                <w:rFonts w:ascii="Times New Roman" w:hAnsi="Times New Roman"/>
                <w:szCs w:val="24"/>
              </w:rPr>
              <w:t>Chức năng này cho phép QL</w:t>
            </w:r>
            <w:r>
              <w:rPr>
                <w:rFonts w:ascii="Times New Roman" w:hAnsi="Times New Roman"/>
                <w:szCs w:val="24"/>
                <w:lang w:val="vi-VN"/>
              </w:rPr>
              <w:t xml:space="preserve"> xem thông tin</w:t>
            </w:r>
            <w:r w:rsidRPr="00BD5762">
              <w:rPr>
                <w:rFonts w:ascii="Times New Roman" w:hAnsi="Times New Roman"/>
                <w:szCs w:val="24"/>
              </w:rPr>
              <w:t xml:space="preserve"> </w:t>
            </w:r>
            <w:r w:rsidR="00707B4A">
              <w:rPr>
                <w:rFonts w:ascii="Times New Roman" w:hAnsi="Times New Roman"/>
                <w:szCs w:val="24"/>
              </w:rPr>
              <w:t>bao quát của hệ thống</w:t>
            </w:r>
          </w:p>
        </w:tc>
      </w:tr>
      <w:tr w:rsidR="00026594" w:rsidRPr="00BD5762" w14:paraId="04A916B2" w14:textId="77777777" w:rsidTr="00026594">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2DF0513"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D25CEE"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143E4B0"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Quản trị hệ thống.</w:t>
            </w:r>
          </w:p>
        </w:tc>
      </w:tr>
      <w:tr w:rsidR="00026594" w:rsidRPr="00BD5762" w14:paraId="4C07BC13" w14:textId="77777777" w:rsidTr="00026594">
        <w:trPr>
          <w:trHeight w:val="290"/>
        </w:trPr>
        <w:tc>
          <w:tcPr>
            <w:tcW w:w="1007" w:type="dxa"/>
            <w:vMerge/>
            <w:vAlign w:val="center"/>
            <w:hideMark/>
          </w:tcPr>
          <w:p w14:paraId="65D86D93" w14:textId="77777777" w:rsidR="00026594" w:rsidRPr="00BD5762"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0821C"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BC409E"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0DD81995" w14:textId="77777777" w:rsidTr="00026594">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C6F41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F630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Phải đăng nhập vào HT trước khi sử dụng chức năng này.</w:t>
            </w:r>
          </w:p>
        </w:tc>
      </w:tr>
      <w:tr w:rsidR="00026594" w:rsidRPr="009F3861" w14:paraId="33BC0312" w14:textId="77777777" w:rsidTr="00026594">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5A2898"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D4234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5AA014" w14:textId="77777777" w:rsidR="00026594" w:rsidRPr="009F3861"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Thống kê thông tin dự án</w:t>
            </w:r>
          </w:p>
        </w:tc>
      </w:tr>
      <w:tr w:rsidR="00026594" w:rsidRPr="00BD5762" w14:paraId="28746ED2" w14:textId="77777777" w:rsidTr="00026594">
        <w:trPr>
          <w:trHeight w:val="290"/>
        </w:trPr>
        <w:tc>
          <w:tcPr>
            <w:tcW w:w="1007" w:type="dxa"/>
            <w:vMerge/>
            <w:vAlign w:val="center"/>
            <w:hideMark/>
          </w:tcPr>
          <w:p w14:paraId="4ECEA148" w14:textId="77777777" w:rsidR="00026594" w:rsidRPr="00CD635B"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80E1587"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F5CDC1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5463206D"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CC298F" w14:textId="77777777" w:rsidR="00026594" w:rsidRPr="00BD5762" w:rsidRDefault="00026594" w:rsidP="00026594">
            <w:pPr>
              <w:jc w:val="both"/>
              <w:rPr>
                <w:rFonts w:ascii="Times New Roman" w:hAnsi="Times New Roman"/>
                <w:sz w:val="24"/>
              </w:rPr>
            </w:pPr>
            <w:r w:rsidRPr="00BD5762">
              <w:rPr>
                <w:rFonts w:ascii="Times New Roman" w:hAnsi="Times New Roman"/>
                <w:sz w:val="24"/>
              </w:rPr>
              <w:t>ĐẶC TẢ CHỨC NĂNG</w:t>
            </w:r>
          </w:p>
        </w:tc>
      </w:tr>
      <w:tr w:rsidR="00026594" w:rsidRPr="00BD5762" w14:paraId="1917998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9DFC864"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Luồng sự kiện chính/Kịch bản chính</w:t>
            </w:r>
          </w:p>
        </w:tc>
      </w:tr>
      <w:tr w:rsidR="00026594" w:rsidRPr="00A23DD1" w14:paraId="11631CD6"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9693A17"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i/>
                <w:szCs w:val="24"/>
              </w:rPr>
              <w:t>Luồng chính:</w:t>
            </w:r>
          </w:p>
          <w:p w14:paraId="14E655BB" w14:textId="2382E08D"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 xml:space="preserve">Chức năng này bắt đầu khi người QL muốn </w:t>
            </w:r>
            <w:r>
              <w:rPr>
                <w:rFonts w:ascii="Times New Roman" w:hAnsi="Times New Roman"/>
                <w:szCs w:val="24"/>
                <w:lang w:val="vi-VN"/>
              </w:rPr>
              <w:t xml:space="preserve">xem thống kê </w:t>
            </w:r>
            <w:r w:rsidR="00707B4A">
              <w:rPr>
                <w:rFonts w:ascii="Times New Roman" w:hAnsi="Times New Roman"/>
                <w:szCs w:val="24"/>
              </w:rPr>
              <w:t>hệ thống</w:t>
            </w:r>
            <w:r w:rsidRPr="00BD5762">
              <w:rPr>
                <w:rFonts w:ascii="Times New Roman" w:hAnsi="Times New Roman"/>
                <w:szCs w:val="24"/>
              </w:rPr>
              <w:t>.</w:t>
            </w:r>
          </w:p>
          <w:p w14:paraId="6373A473" w14:textId="77777777" w:rsidR="00026594" w:rsidRDefault="00026594" w:rsidP="0042753D">
            <w:pPr>
              <w:pStyle w:val="TitlePageField"/>
              <w:widowControl w:val="0"/>
              <w:numPr>
                <w:ilvl w:val="0"/>
                <w:numId w:val="54"/>
              </w:numPr>
              <w:spacing w:before="60" w:after="60"/>
              <w:jc w:val="both"/>
              <w:rPr>
                <w:rFonts w:ascii="Times New Roman" w:hAnsi="Times New Roman"/>
                <w:szCs w:val="24"/>
              </w:rPr>
            </w:pPr>
            <w:r w:rsidRPr="00BD5762">
              <w:rPr>
                <w:rFonts w:ascii="Times New Roman" w:hAnsi="Times New Roman"/>
                <w:szCs w:val="24"/>
              </w:rPr>
              <w:t>QL</w:t>
            </w:r>
            <w:r>
              <w:rPr>
                <w:rFonts w:ascii="Times New Roman" w:hAnsi="Times New Roman"/>
                <w:szCs w:val="24"/>
                <w:lang w:val="vi-VN"/>
              </w:rPr>
              <w:t xml:space="preserve"> </w:t>
            </w:r>
            <w:r w:rsidRPr="00BD5762">
              <w:rPr>
                <w:rFonts w:ascii="Times New Roman" w:hAnsi="Times New Roman"/>
                <w:szCs w:val="24"/>
              </w:rPr>
              <w:t xml:space="preserve">chọn chức năng </w:t>
            </w:r>
            <w:r>
              <w:rPr>
                <w:rFonts w:ascii="Times New Roman" w:hAnsi="Times New Roman"/>
                <w:szCs w:val="24"/>
                <w:lang w:val="vi-VN"/>
              </w:rPr>
              <w:t>thống kê</w:t>
            </w:r>
            <w:r w:rsidRPr="00BD5762">
              <w:rPr>
                <w:rFonts w:ascii="Times New Roman" w:hAnsi="Times New Roman"/>
                <w:szCs w:val="24"/>
              </w:rPr>
              <w:t>.</w:t>
            </w:r>
          </w:p>
          <w:p w14:paraId="6678AE7C" w14:textId="088B2818" w:rsidR="00026594" w:rsidRPr="00B330CE" w:rsidRDefault="00026594" w:rsidP="0042753D">
            <w:pPr>
              <w:pStyle w:val="TitlePageField"/>
              <w:widowControl w:val="0"/>
              <w:numPr>
                <w:ilvl w:val="0"/>
                <w:numId w:val="54"/>
              </w:numPr>
              <w:spacing w:before="60" w:after="60"/>
              <w:jc w:val="both"/>
              <w:rPr>
                <w:rFonts w:ascii="Times New Roman" w:hAnsi="Times New Roman"/>
                <w:szCs w:val="24"/>
              </w:rPr>
            </w:pPr>
            <w:r w:rsidRPr="00B330CE">
              <w:rPr>
                <w:rFonts w:ascii="Times New Roman" w:hAnsi="Times New Roman"/>
                <w:szCs w:val="24"/>
              </w:rPr>
              <w:t xml:space="preserve">HT hiển thị </w:t>
            </w:r>
            <w:r w:rsidRPr="00B330CE">
              <w:rPr>
                <w:rFonts w:ascii="Times New Roman" w:hAnsi="Times New Roman"/>
                <w:szCs w:val="24"/>
                <w:lang w:val="vi-VN"/>
              </w:rPr>
              <w:t>“</w:t>
            </w:r>
            <w:r w:rsidR="00707B4A">
              <w:rPr>
                <w:rFonts w:ascii="Times New Roman" w:hAnsi="Times New Roman"/>
                <w:szCs w:val="24"/>
                <w:lang w:val="vi-VN"/>
              </w:rPr>
              <w:t>Thống kê</w:t>
            </w:r>
            <w:r w:rsidRPr="00B330CE">
              <w:rPr>
                <w:rFonts w:ascii="Times New Roman" w:hAnsi="Times New Roman"/>
                <w:szCs w:val="24"/>
              </w:rPr>
              <w:t>”.</w:t>
            </w:r>
          </w:p>
          <w:p w14:paraId="612A389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564BB3F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3ECABBAA" w14:textId="3F317243" w:rsidR="00026594" w:rsidRPr="00BD5762" w:rsidRDefault="00026594" w:rsidP="0042753D">
            <w:pPr>
              <w:pStyle w:val="TitlePageField"/>
              <w:widowControl w:val="0"/>
              <w:numPr>
                <w:ilvl w:val="1"/>
                <w:numId w:val="23"/>
              </w:numPr>
              <w:spacing w:before="60" w:after="60"/>
              <w:jc w:val="both"/>
              <w:rPr>
                <w:rFonts w:ascii="Times New Roman" w:hAnsi="Times New Roman"/>
                <w:szCs w:val="24"/>
              </w:rPr>
            </w:pPr>
            <w:r w:rsidRPr="00BD5762">
              <w:rPr>
                <w:rFonts w:ascii="Times New Roman" w:hAnsi="Times New Roman"/>
                <w:szCs w:val="24"/>
              </w:rPr>
              <w:t xml:space="preserve">Khi </w:t>
            </w:r>
            <w:r w:rsidRPr="00BD5762">
              <w:rPr>
                <w:rFonts w:ascii="Times New Roman" w:hAnsi="Times New Roman"/>
                <w:szCs w:val="24"/>
                <w:lang w:val="vi-VN"/>
              </w:rPr>
              <w:t>QL</w:t>
            </w:r>
            <w:r w:rsidRPr="00BD5762">
              <w:rPr>
                <w:rFonts w:ascii="Times New Roman" w:hAnsi="Times New Roman"/>
                <w:szCs w:val="24"/>
              </w:rPr>
              <w:t xml:space="preserve"> chọn “</w:t>
            </w:r>
            <w:r>
              <w:rPr>
                <w:rFonts w:ascii="Times New Roman" w:hAnsi="Times New Roman"/>
                <w:szCs w:val="24"/>
                <w:lang w:val="vi-VN"/>
              </w:rPr>
              <w:t xml:space="preserve">Thống kê </w:t>
            </w:r>
            <w:r w:rsidRPr="00BD5762">
              <w:rPr>
                <w:rFonts w:ascii="Times New Roman" w:hAnsi="Times New Roman"/>
                <w:szCs w:val="24"/>
              </w:rPr>
              <w:t>”, HT sẽ hiển thị</w:t>
            </w:r>
            <w:r>
              <w:rPr>
                <w:rFonts w:ascii="Times New Roman" w:hAnsi="Times New Roman"/>
                <w:szCs w:val="24"/>
                <w:lang w:val="vi-VN"/>
              </w:rPr>
              <w:t xml:space="preserve"> form thống kê, và thống kê thông tin </w:t>
            </w:r>
            <w:r w:rsidR="00707B4A">
              <w:rPr>
                <w:rFonts w:ascii="Times New Roman" w:hAnsi="Times New Roman"/>
                <w:szCs w:val="24"/>
              </w:rPr>
              <w:t>gồm</w:t>
            </w:r>
            <w:r w:rsidRPr="00BD5762">
              <w:rPr>
                <w:rFonts w:ascii="Times New Roman" w:hAnsi="Times New Roman"/>
                <w:szCs w:val="24"/>
              </w:rPr>
              <w:t>:</w:t>
            </w:r>
          </w:p>
          <w:p w14:paraId="028E42D3" w14:textId="1E7DAA51" w:rsidR="00026594" w:rsidRPr="00244F6E" w:rsidRDefault="00707B4A" w:rsidP="0042753D">
            <w:pPr>
              <w:pStyle w:val="TitlePageField"/>
              <w:widowControl w:val="0"/>
              <w:numPr>
                <w:ilvl w:val="1"/>
                <w:numId w:val="4"/>
              </w:numPr>
              <w:spacing w:before="60" w:after="60"/>
              <w:jc w:val="both"/>
              <w:rPr>
                <w:rFonts w:ascii="Times New Roman" w:hAnsi="Times New Roman"/>
              </w:rPr>
            </w:pPr>
            <w:r>
              <w:rPr>
                <w:rFonts w:ascii="Times New Roman" w:hAnsi="Times New Roman"/>
              </w:rPr>
              <w:t xml:space="preserve">Báo cáo số lượng tăng giảm nhân sự </w:t>
            </w:r>
          </w:p>
          <w:p w14:paraId="26A658DE" w14:textId="3BC19296"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sinh nhật nhân viên</w:t>
            </w:r>
          </w:p>
          <w:p w14:paraId="56AC09AD" w14:textId="386451BC"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khen thưởng, kỷ luật nhân viên</w:t>
            </w:r>
          </w:p>
          <w:p w14:paraId="20FC1834" w14:textId="5473C2A3" w:rsidR="00026594" w:rsidRPr="00244F6E" w:rsidRDefault="00707B4A" w:rsidP="0042753D">
            <w:pPr>
              <w:pStyle w:val="TitlePageField"/>
              <w:widowControl w:val="0"/>
              <w:numPr>
                <w:ilvl w:val="1"/>
                <w:numId w:val="4"/>
              </w:numPr>
              <w:spacing w:before="60" w:after="60"/>
              <w:jc w:val="both"/>
              <w:rPr>
                <w:rFonts w:ascii="Times New Roman" w:hAnsi="Times New Roman"/>
                <w:szCs w:val="24"/>
              </w:rPr>
            </w:pPr>
            <w:r>
              <w:rPr>
                <w:rFonts w:ascii="Times New Roman" w:hAnsi="Times New Roman"/>
                <w:szCs w:val="24"/>
              </w:rPr>
              <w:t>Báo cáo nhân viên theo phòng ban</w:t>
            </w:r>
          </w:p>
          <w:p w14:paraId="383CD924" w14:textId="66F940FD" w:rsidR="00026594" w:rsidRPr="00A23DD1" w:rsidRDefault="00026594" w:rsidP="00707B4A">
            <w:pPr>
              <w:pStyle w:val="TitlePageField"/>
              <w:widowControl w:val="0"/>
              <w:spacing w:before="60" w:after="60"/>
              <w:ind w:left="720"/>
              <w:jc w:val="both"/>
              <w:rPr>
                <w:rFonts w:ascii="Times New Roman" w:hAnsi="Times New Roman"/>
                <w:szCs w:val="24"/>
                <w:lang w:val="vi-VN"/>
              </w:rPr>
            </w:pPr>
          </w:p>
        </w:tc>
      </w:tr>
      <w:tr w:rsidR="00026594" w:rsidRPr="00B3324A" w14:paraId="5863E860"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5600A8" w14:textId="77777777" w:rsidR="00026594" w:rsidRPr="00B3324A" w:rsidRDefault="00026594" w:rsidP="00026594">
            <w:pPr>
              <w:pStyle w:val="TitlePageField"/>
              <w:widowControl w:val="0"/>
              <w:spacing w:before="60" w:after="60"/>
              <w:jc w:val="both"/>
              <w:rPr>
                <w:rFonts w:ascii="Times New Roman" w:hAnsi="Times New Roman"/>
                <w:szCs w:val="24"/>
                <w:lang w:val="vi-VN"/>
              </w:rPr>
            </w:pPr>
            <w:r w:rsidRPr="00B3324A">
              <w:rPr>
                <w:rFonts w:ascii="Times New Roman" w:hAnsi="Times New Roman"/>
                <w:b/>
                <w:szCs w:val="24"/>
                <w:lang w:val="vi-VN"/>
              </w:rPr>
              <w:t>Luồng sự kiện phát sinh/Kịch bản phát sinh</w:t>
            </w:r>
          </w:p>
        </w:tc>
      </w:tr>
      <w:tr w:rsidR="00026594" w:rsidRPr="004B2642" w14:paraId="3EDF3B77" w14:textId="77777777" w:rsidTr="00026594">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BD67F53"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Không có</w:t>
            </w:r>
            <w:r w:rsidRPr="004B2642">
              <w:rPr>
                <w:rFonts w:ascii="Times New Roman" w:hAnsi="Times New Roman"/>
                <w:szCs w:val="24"/>
                <w:lang w:val="vi-VN"/>
              </w:rPr>
              <w:t>.</w:t>
            </w:r>
          </w:p>
        </w:tc>
      </w:tr>
      <w:tr w:rsidR="00026594" w:rsidRPr="004B2642" w14:paraId="326B3C94"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4F9136F"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sidRPr="004B2642">
              <w:rPr>
                <w:rFonts w:ascii="Times New Roman" w:hAnsi="Times New Roman"/>
                <w:b/>
                <w:szCs w:val="24"/>
                <w:lang w:val="vi-VN"/>
              </w:rPr>
              <w:t>Các yêu cầu đặc biệt khác</w:t>
            </w:r>
          </w:p>
        </w:tc>
      </w:tr>
      <w:tr w:rsidR="00026594" w:rsidRPr="00BD5762" w14:paraId="2B0A6529"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FFB68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1394E6F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D7A2F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Giao diện minh họa</w:t>
            </w:r>
          </w:p>
        </w:tc>
      </w:tr>
      <w:tr w:rsidR="00026594" w:rsidRPr="006C1C67" w14:paraId="4BF747F5"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6D0212" w14:textId="77777777" w:rsidR="00026594" w:rsidRDefault="00026594" w:rsidP="00026594">
            <w:pPr>
              <w:pStyle w:val="TitlePageField"/>
              <w:widowControl w:val="0"/>
              <w:spacing w:before="60" w:after="60"/>
              <w:rPr>
                <w:rFonts w:ascii="Times New Roman" w:hAnsi="Times New Roman"/>
                <w:szCs w:val="24"/>
              </w:rPr>
            </w:pPr>
          </w:p>
          <w:p w14:paraId="3AF547CD" w14:textId="18E1C3E4" w:rsidR="00026594" w:rsidRPr="006C1C67" w:rsidRDefault="00026594" w:rsidP="00026594">
            <w:pPr>
              <w:pStyle w:val="TitlePageField"/>
              <w:widowControl w:val="0"/>
              <w:spacing w:before="60" w:after="60"/>
              <w:jc w:val="center"/>
              <w:rPr>
                <w:rFonts w:ascii="Times New Roman" w:hAnsi="Times New Roman"/>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thống kê</w:t>
            </w:r>
          </w:p>
          <w:p w14:paraId="6ED06673" w14:textId="77777777" w:rsidR="00026594" w:rsidRPr="006C1C67" w:rsidRDefault="00026594" w:rsidP="00026594">
            <w:pPr>
              <w:pStyle w:val="BodyText"/>
            </w:pPr>
          </w:p>
        </w:tc>
      </w:tr>
    </w:tbl>
    <w:p w14:paraId="732CB031" w14:textId="77777777" w:rsidR="00DC531E" w:rsidRDefault="00DC531E"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8D3934" w14:paraId="43EF34DE"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AF7FB4" w14:textId="4EBE3E9D" w:rsidR="008D3934" w:rsidRDefault="008D3934" w:rsidP="0068394A">
            <w:pPr>
              <w:pStyle w:val="Heading2"/>
              <w:keepNext w:val="0"/>
              <w:widowControl w:val="0"/>
              <w:numPr>
                <w:ilvl w:val="0"/>
                <w:numId w:val="0"/>
              </w:numPr>
              <w:tabs>
                <w:tab w:val="left" w:pos="284"/>
              </w:tabs>
              <w:jc w:val="both"/>
              <w:rPr>
                <w:rFonts w:ascii="Times New Roman" w:hAnsi="Times New Roman"/>
                <w:sz w:val="24"/>
                <w:szCs w:val="24"/>
              </w:rPr>
            </w:pPr>
            <w:r>
              <w:rPr>
                <w:rFonts w:ascii="Times New Roman" w:hAnsi="Times New Roman"/>
                <w:sz w:val="24"/>
                <w:szCs w:val="24"/>
              </w:rPr>
              <w:t>UC #00012</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7C2F1A8" w14:textId="6A0E6B69" w:rsidR="008D3934" w:rsidRPr="00BC7162" w:rsidRDefault="008D3934" w:rsidP="008D3934">
            <w:pPr>
              <w:pStyle w:val="StyleHeading3NotBold"/>
              <w:rPr>
                <w:lang w:val="en-US"/>
              </w:rPr>
            </w:pPr>
            <w:r>
              <w:t xml:space="preserve">XEM </w:t>
            </w:r>
            <w:r>
              <w:rPr>
                <w:lang w:val="en-US"/>
              </w:rPr>
              <w:t>THÔNG TIN 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CBDAEFE" w14:textId="77777777" w:rsidR="008D3934" w:rsidRDefault="008D3934" w:rsidP="0068394A">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8D3934" w14:paraId="60694C55"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CC066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1DC05C" w14:textId="7636C8D9" w:rsidR="008D3934" w:rsidRDefault="008D3934" w:rsidP="008D3934">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xem thông tin hpự đồng của bản thân.</w:t>
            </w:r>
          </w:p>
        </w:tc>
      </w:tr>
      <w:tr w:rsidR="008D3934" w14:paraId="22ECDE7D"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A23A9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4AE60EF"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C9A5DE"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8D3934" w14:paraId="7C55EB4B"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2014A9"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C57A87"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FA4C81"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43CECCF9"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73094F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CF4674"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8D3934" w14:paraId="2878363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9A379C"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543CA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585316" w14:textId="35EC906F"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Hợp đồng</w:t>
            </w:r>
          </w:p>
        </w:tc>
      </w:tr>
      <w:tr w:rsidR="008D3934" w14:paraId="3CD6AA28"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6C4401C"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DC362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158687"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522DEA6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4A9474" w14:textId="77777777" w:rsidR="008D3934" w:rsidRDefault="008D3934" w:rsidP="0068394A">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8D3934" w14:paraId="25FCB770"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68637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8D3934" w14:paraId="30F7D836"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1619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9CDFD58" w14:textId="3F447B34"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hợp đồng của bản thân.</w:t>
            </w:r>
          </w:p>
          <w:p w14:paraId="7E7CFF64" w14:textId="22E2D4A3"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Xem thông tin hợp đồng.</w:t>
            </w:r>
          </w:p>
          <w:p w14:paraId="1C5EAB26" w14:textId="1C0DF2C0"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Thông tin hợp đồng”</w:t>
            </w:r>
            <w:r>
              <w:rPr>
                <w:rFonts w:ascii="Times New Roman" w:hAnsi="Times New Roman"/>
                <w:szCs w:val="24"/>
                <w:lang w:val="vi-VN"/>
              </w:rPr>
              <w:t xml:space="preserve"> </w:t>
            </w:r>
            <w:r>
              <w:rPr>
                <w:rFonts w:ascii="Times New Roman" w:hAnsi="Times New Roman"/>
                <w:szCs w:val="24"/>
              </w:rPr>
              <w:t>.</w:t>
            </w:r>
          </w:p>
          <w:p w14:paraId="79C90CAA" w14:textId="0968D480" w:rsidR="008D3934" w:rsidRDefault="008D3934" w:rsidP="00251502">
            <w:pPr>
              <w:pStyle w:val="TitlePageField"/>
              <w:widowControl w:val="0"/>
              <w:numPr>
                <w:ilvl w:val="1"/>
                <w:numId w:val="56"/>
              </w:numPr>
              <w:spacing w:before="60" w:after="60" w:line="276" w:lineRule="auto"/>
              <w:jc w:val="both"/>
              <w:rPr>
                <w:rFonts w:ascii="Times New Roman" w:hAnsi="Times New Roman"/>
                <w:szCs w:val="24"/>
              </w:rPr>
            </w:pPr>
            <w:r>
              <w:rPr>
                <w:rFonts w:ascii="Times New Roman" w:hAnsi="Times New Roman"/>
                <w:szCs w:val="24"/>
              </w:rPr>
              <w:t>Khi NV chọn “Thông tin hợp đồng”, HT sẽ hiển thị hợp đồng của nhân viên.</w:t>
            </w:r>
          </w:p>
        </w:tc>
      </w:tr>
      <w:tr w:rsidR="008D3934" w14:paraId="1E2F719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2E4C3C"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8D3934" w14:paraId="65A583CE"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266962" w14:textId="77777777" w:rsidR="008D3934" w:rsidRDefault="008D3934" w:rsidP="0068394A">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8D3934" w14:paraId="378194C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9BE605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28E87EF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36A87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bl>
    <w:p w14:paraId="23F2B250" w14:textId="77777777" w:rsidR="008D3934" w:rsidRDefault="008D3934" w:rsidP="00E670A2">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68394A" w:rsidRPr="00C66919" w14:paraId="20DA0566" w14:textId="77777777" w:rsidTr="0068394A">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3CB1003" w14:textId="03EE63CF" w:rsidR="0068394A" w:rsidRPr="00C66919" w:rsidRDefault="0068394A" w:rsidP="0068394A">
            <w:pPr>
              <w:pStyle w:val="Heading2"/>
              <w:numPr>
                <w:ilvl w:val="1"/>
                <w:numId w:val="0"/>
              </w:numPr>
              <w:rPr>
                <w:rFonts w:ascii="Times New Roman" w:hAnsi="Times New Roman"/>
                <w:sz w:val="24"/>
                <w:szCs w:val="24"/>
              </w:rPr>
            </w:pPr>
            <w:r w:rsidRPr="00C66919">
              <w:rPr>
                <w:rFonts w:ascii="Times New Roman" w:hAnsi="Times New Roman"/>
                <w:sz w:val="24"/>
                <w:szCs w:val="24"/>
              </w:rPr>
              <w:t>UC #0001</w:t>
            </w:r>
            <w:r>
              <w:rPr>
                <w:rFonts w:ascii="Times New Roman" w:hAnsi="Times New Roman"/>
                <w:sz w:val="24"/>
                <w:szCs w:val="24"/>
              </w:rPr>
              <w:t>3</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03217B0" w14:textId="77777777" w:rsidR="0068394A" w:rsidRPr="00C66919" w:rsidRDefault="0068394A" w:rsidP="0068394A">
            <w:pPr>
              <w:pStyle w:val="StyleHeading3NotBold"/>
            </w:pPr>
            <w:r w:rsidRPr="00C66919">
              <w:t>THAY ĐỔI MẬT KHẨU</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C3712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68394A" w:rsidRPr="00C66919" w14:paraId="6313A3C7" w14:textId="77777777" w:rsidTr="0068394A">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0DCE21"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7A9AB0C" w14:textId="77777777" w:rsidR="0068394A" w:rsidRPr="00C66919" w:rsidRDefault="0068394A" w:rsidP="0068394A">
            <w:pPr>
              <w:pStyle w:val="TitlePageField"/>
              <w:rPr>
                <w:rFonts w:ascii="Times New Roman" w:hAnsi="Times New Roman"/>
              </w:rPr>
            </w:pPr>
            <w:r w:rsidRPr="00C66919">
              <w:rPr>
                <w:rFonts w:ascii="Times New Roman" w:hAnsi="Times New Roman"/>
              </w:rPr>
              <w:t>Chức năng này cho phép NV thay đổi mật khẩu.</w:t>
            </w:r>
          </w:p>
        </w:tc>
      </w:tr>
      <w:tr w:rsidR="0068394A" w:rsidRPr="00C66919" w14:paraId="73789BC2"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37F00E2"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A518DA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5B53329" w14:textId="77777777" w:rsidR="0068394A" w:rsidRPr="00C66919" w:rsidRDefault="0068394A" w:rsidP="0068394A">
            <w:pPr>
              <w:pStyle w:val="TitlePageField"/>
              <w:rPr>
                <w:rFonts w:ascii="Times New Roman" w:hAnsi="Times New Roman"/>
              </w:rPr>
            </w:pPr>
            <w:r w:rsidRPr="00C66919">
              <w:rPr>
                <w:rFonts w:ascii="Times New Roman" w:hAnsi="Times New Roman"/>
              </w:rPr>
              <w:t>Nhân viên</w:t>
            </w:r>
          </w:p>
        </w:tc>
      </w:tr>
      <w:tr w:rsidR="0068394A" w:rsidRPr="00C66919" w14:paraId="35C2578A" w14:textId="77777777" w:rsidTr="0068394A">
        <w:trPr>
          <w:trHeight w:val="290"/>
        </w:trPr>
        <w:tc>
          <w:tcPr>
            <w:tcW w:w="1007" w:type="dxa"/>
            <w:vMerge/>
          </w:tcPr>
          <w:p w14:paraId="74FC68F2"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252F557"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39AD3F7"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38B99897"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BA5146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70DD539" w14:textId="77777777" w:rsidR="0068394A" w:rsidRPr="00C66919" w:rsidRDefault="0068394A" w:rsidP="0068394A">
            <w:pPr>
              <w:pStyle w:val="TitlePageField"/>
              <w:rPr>
                <w:rFonts w:ascii="Times New Roman" w:hAnsi="Times New Roman"/>
              </w:rPr>
            </w:pPr>
            <w:r w:rsidRPr="00C66919">
              <w:rPr>
                <w:rFonts w:ascii="Times New Roman" w:hAnsi="Times New Roman"/>
              </w:rPr>
              <w:t>Phải đăng nhập vào HT.</w:t>
            </w:r>
          </w:p>
        </w:tc>
      </w:tr>
      <w:tr w:rsidR="0068394A" w:rsidRPr="00C66919" w14:paraId="3D012499"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AB20"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0F4D566"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AB7DAD" w14:textId="77777777" w:rsidR="0068394A" w:rsidRPr="00C66919" w:rsidRDefault="0068394A" w:rsidP="0068394A">
            <w:pPr>
              <w:pStyle w:val="TitlePageField"/>
              <w:rPr>
                <w:rFonts w:ascii="Times New Roman" w:hAnsi="Times New Roman"/>
              </w:rPr>
            </w:pPr>
            <w:r w:rsidRPr="00C66919">
              <w:rPr>
                <w:rFonts w:ascii="Times New Roman" w:hAnsi="Times New Roman"/>
              </w:rPr>
              <w:t>Thay đổi mật khẩu thành công</w:t>
            </w:r>
          </w:p>
        </w:tc>
      </w:tr>
      <w:tr w:rsidR="0068394A" w:rsidRPr="00C66919" w14:paraId="61826AA5" w14:textId="77777777" w:rsidTr="0068394A">
        <w:trPr>
          <w:trHeight w:val="290"/>
        </w:trPr>
        <w:tc>
          <w:tcPr>
            <w:tcW w:w="1007" w:type="dxa"/>
            <w:vMerge/>
          </w:tcPr>
          <w:p w14:paraId="6FE5D7BF"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F92B63E"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A664C1B"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796CE9C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34216AE" w14:textId="77777777" w:rsidR="0068394A" w:rsidRPr="00C66919" w:rsidRDefault="0068394A" w:rsidP="0068394A">
            <w:pPr>
              <w:rPr>
                <w:rFonts w:ascii="Times New Roman" w:hAnsi="Times New Roman"/>
                <w:sz w:val="24"/>
              </w:rPr>
            </w:pPr>
            <w:r w:rsidRPr="00C66919">
              <w:rPr>
                <w:rFonts w:ascii="Times New Roman" w:hAnsi="Times New Roman"/>
                <w:sz w:val="24"/>
              </w:rPr>
              <w:t>ĐẶC TẢ CHỨC NĂNG</w:t>
            </w:r>
          </w:p>
        </w:tc>
      </w:tr>
      <w:tr w:rsidR="0068394A" w:rsidRPr="00C66919" w14:paraId="62E7AB03"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2514597" w14:textId="77777777" w:rsidR="0068394A" w:rsidRPr="00C66919" w:rsidRDefault="0068394A" w:rsidP="0068394A">
            <w:pPr>
              <w:pStyle w:val="TitlePageField"/>
              <w:rPr>
                <w:rFonts w:ascii="Times New Roman" w:hAnsi="Times New Roman"/>
              </w:rPr>
            </w:pPr>
            <w:r w:rsidRPr="00C66919">
              <w:rPr>
                <w:rFonts w:ascii="Times New Roman" w:hAnsi="Times New Roman"/>
                <w:b/>
                <w:bCs/>
              </w:rPr>
              <w:t>Luồng sự kiện chính/Kịch bản chính</w:t>
            </w:r>
          </w:p>
        </w:tc>
      </w:tr>
      <w:tr w:rsidR="0068394A" w:rsidRPr="00C66919" w14:paraId="66063407"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988746" w14:textId="77777777" w:rsidR="0068394A" w:rsidRPr="00C66919" w:rsidRDefault="0068394A" w:rsidP="0068394A">
            <w:pPr>
              <w:rPr>
                <w:rFonts w:ascii="Times New Roman" w:hAnsi="Times New Roman"/>
                <w:sz w:val="24"/>
              </w:rPr>
            </w:pPr>
            <w:r w:rsidRPr="00C66919">
              <w:rPr>
                <w:rFonts w:ascii="Times New Roman" w:hAnsi="Times New Roman"/>
                <w:sz w:val="24"/>
                <w:lang w:val="vi-VN"/>
              </w:rPr>
              <w:t xml:space="preserve">Chức năng này bắt đầu khi NV </w:t>
            </w:r>
            <w:r w:rsidRPr="00C66919">
              <w:rPr>
                <w:rFonts w:ascii="Times New Roman" w:hAnsi="Times New Roman"/>
                <w:sz w:val="24"/>
              </w:rPr>
              <w:t>muốn đổi mật khẩu TK.</w:t>
            </w:r>
            <w:r w:rsidRPr="00C66919">
              <w:rPr>
                <w:rFonts w:ascii="Times New Roman" w:hAnsi="Times New Roman"/>
                <w:sz w:val="24"/>
                <w:lang w:val="vi-VN"/>
              </w:rPr>
              <w:t xml:space="preserve"> </w:t>
            </w:r>
          </w:p>
          <w:p w14:paraId="328A8BEE" w14:textId="77777777" w:rsidR="0068394A" w:rsidRPr="00C66919" w:rsidRDefault="0068394A" w:rsidP="0068394A">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0826FAE9"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NV chọn đổi mật khẩu.</w:t>
            </w:r>
          </w:p>
          <w:p w14:paraId="5A748121"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428AA994" w14:textId="77777777" w:rsidR="0068394A" w:rsidRPr="00C66919" w:rsidRDefault="0068394A" w:rsidP="0068394A">
            <w:pPr>
              <w:pStyle w:val="-"/>
              <w:numPr>
                <w:ilvl w:val="0"/>
                <w:numId w:val="4"/>
              </w:numPr>
            </w:pPr>
            <w:r w:rsidRPr="00C66919">
              <w:t>Mật khẩu hiện tại;</w:t>
            </w:r>
          </w:p>
          <w:p w14:paraId="5C985D65" w14:textId="77777777" w:rsidR="0068394A" w:rsidRPr="00C66919" w:rsidRDefault="0068394A" w:rsidP="0068394A">
            <w:pPr>
              <w:pStyle w:val="-"/>
              <w:numPr>
                <w:ilvl w:val="0"/>
                <w:numId w:val="4"/>
              </w:numPr>
            </w:pPr>
            <w:r w:rsidRPr="00C66919">
              <w:t>Mật khẩu mới;</w:t>
            </w:r>
          </w:p>
          <w:p w14:paraId="5C43C23B" w14:textId="77777777" w:rsidR="0068394A" w:rsidRPr="00C66919" w:rsidRDefault="0068394A" w:rsidP="0068394A">
            <w:pPr>
              <w:pStyle w:val="-"/>
              <w:numPr>
                <w:ilvl w:val="0"/>
                <w:numId w:val="4"/>
              </w:numPr>
            </w:pPr>
            <w:r w:rsidRPr="00C66919">
              <w:lastRenderedPageBreak/>
              <w:t>Nhập lại mật khẩu mới.</w:t>
            </w:r>
          </w:p>
          <w:p w14:paraId="2E7F49C5"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nhập đầy đủ các thông tin sau đó chọn cập nhật.</w:t>
            </w:r>
          </w:p>
          <w:p w14:paraId="643DD977"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HT yêu cầu NV xác nhận việc thay đổi mật khẩu.</w:t>
            </w:r>
          </w:p>
          <w:p w14:paraId="33CC8E56"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xác nhận việc thay đổi mật khẩu.</w:t>
            </w:r>
          </w:p>
          <w:p w14:paraId="497D467E" w14:textId="77777777" w:rsidR="0068394A" w:rsidRPr="00C66919" w:rsidRDefault="0068394A" w:rsidP="00251502">
            <w:pPr>
              <w:pStyle w:val="TitlePageField"/>
              <w:numPr>
                <w:ilvl w:val="0"/>
                <w:numId w:val="57"/>
              </w:numPr>
              <w:rPr>
                <w:rFonts w:ascii="Times New Roman" w:hAnsi="Times New Roman"/>
              </w:rPr>
            </w:pPr>
            <w:r w:rsidRPr="00C66919">
              <w:rPr>
                <w:rFonts w:ascii="Times New Roman" w:hAnsi="Times New Roman"/>
              </w:rPr>
              <w:t>HT thông báo thay đổi mật khẩu thành công.</w:t>
            </w:r>
          </w:p>
        </w:tc>
      </w:tr>
      <w:tr w:rsidR="0068394A" w:rsidRPr="00C66919" w14:paraId="7AC2A0F1"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06CBBC" w14:textId="77777777" w:rsidR="0068394A" w:rsidRPr="00C66919" w:rsidRDefault="0068394A" w:rsidP="0068394A">
            <w:pPr>
              <w:pStyle w:val="TitlePageField"/>
              <w:rPr>
                <w:rFonts w:ascii="Times New Roman" w:hAnsi="Times New Roman"/>
              </w:rPr>
            </w:pPr>
            <w:r w:rsidRPr="00C66919">
              <w:rPr>
                <w:rFonts w:ascii="Times New Roman" w:hAnsi="Times New Roman"/>
                <w:b/>
                <w:bCs/>
              </w:rPr>
              <w:lastRenderedPageBreak/>
              <w:t>Luồng sự kiện phát sinh/Kịch bản phát sinh</w:t>
            </w:r>
          </w:p>
        </w:tc>
      </w:tr>
      <w:tr w:rsidR="0068394A" w:rsidRPr="00C66919" w14:paraId="398F633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A53FDB" w14:textId="77777777" w:rsidR="0068394A" w:rsidRPr="00C66919" w:rsidRDefault="0068394A" w:rsidP="0068394A">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đã tồn tại</w:t>
            </w:r>
          </w:p>
        </w:tc>
      </w:tr>
      <w:tr w:rsidR="0068394A" w:rsidRPr="00C66919" w14:paraId="215867F1"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DEFB38" w14:textId="77777777" w:rsidR="0068394A" w:rsidRPr="00C66919" w:rsidRDefault="0068394A" w:rsidP="0068394A">
            <w:pPr>
              <w:pStyle w:val="TitlePageField"/>
              <w:rPr>
                <w:rFonts w:ascii="Times New Roman" w:hAnsi="Times New Roman"/>
              </w:rPr>
            </w:pPr>
            <w:r w:rsidRPr="00C66919">
              <w:rPr>
                <w:rFonts w:ascii="Times New Roman" w:hAnsi="Times New Roman"/>
              </w:rPr>
              <w:t>HT hủy bỏ thao tác.</w:t>
            </w:r>
          </w:p>
        </w:tc>
      </w:tr>
      <w:tr w:rsidR="0068394A" w:rsidRPr="00C66919" w14:paraId="06AE056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7983ECC" w14:textId="77777777" w:rsidR="0068394A" w:rsidRPr="00C66919" w:rsidRDefault="0068394A" w:rsidP="0068394A">
            <w:pPr>
              <w:pStyle w:val="TitlePageField"/>
              <w:rPr>
                <w:rFonts w:ascii="Times New Roman" w:hAnsi="Times New Roman"/>
              </w:rPr>
            </w:pPr>
            <w:r w:rsidRPr="00C66919">
              <w:rPr>
                <w:rFonts w:ascii="Times New Roman" w:hAnsi="Times New Roman"/>
                <w:b/>
                <w:bCs/>
              </w:rPr>
              <w:t>Các yêu cầu đặc biệt khác</w:t>
            </w:r>
          </w:p>
        </w:tc>
      </w:tr>
      <w:tr w:rsidR="0068394A" w:rsidRPr="00C66919" w14:paraId="42D8773D"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D132753"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4BEA570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5634212" w14:textId="77777777" w:rsidR="0068394A" w:rsidRPr="00C66919" w:rsidRDefault="0068394A" w:rsidP="0068394A">
            <w:pPr>
              <w:pStyle w:val="TitlePageField"/>
              <w:rPr>
                <w:rFonts w:ascii="Times New Roman" w:hAnsi="Times New Roman"/>
              </w:rPr>
            </w:pPr>
            <w:r w:rsidRPr="00C66919">
              <w:rPr>
                <w:rFonts w:ascii="Times New Roman" w:hAnsi="Times New Roman"/>
                <w:b/>
                <w:bCs/>
              </w:rPr>
              <w:t>Giao diện minh họa</w:t>
            </w:r>
          </w:p>
        </w:tc>
      </w:tr>
      <w:tr w:rsidR="0068394A" w:rsidRPr="00C66919" w14:paraId="08EBB5B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195AA4" w14:textId="77777777" w:rsidR="0068394A" w:rsidRDefault="0068394A" w:rsidP="0068394A">
            <w:pPr>
              <w:pStyle w:val="Caption"/>
            </w:pPr>
          </w:p>
          <w:p w14:paraId="7FB74122" w14:textId="2E53E97A" w:rsidR="0068394A" w:rsidRDefault="0068394A" w:rsidP="0068394A">
            <w:pPr>
              <w:pStyle w:val="Caption"/>
            </w:pPr>
          </w:p>
          <w:p w14:paraId="344AA36C" w14:textId="77777777" w:rsidR="0068394A" w:rsidRPr="00C66919" w:rsidRDefault="0068394A" w:rsidP="0068394A">
            <w:pPr>
              <w:pStyle w:val="Caption"/>
            </w:pPr>
            <w:r>
              <w:t xml:space="preserve">Ảnh </w:t>
            </w:r>
            <w:r>
              <w:rPr>
                <w:lang w:val="vi-VN"/>
              </w:rPr>
              <w:t>1</w:t>
            </w:r>
            <w:r>
              <w:t>.Giao diện thay đổi mật khẩu</w:t>
            </w:r>
          </w:p>
          <w:p w14:paraId="2E6C39A2" w14:textId="77777777" w:rsidR="0068394A" w:rsidRPr="00C66919" w:rsidRDefault="0068394A" w:rsidP="0068394A">
            <w:pPr>
              <w:pStyle w:val="BodyText"/>
            </w:pPr>
          </w:p>
        </w:tc>
      </w:tr>
    </w:tbl>
    <w:p w14:paraId="7BB39794" w14:textId="77777777" w:rsidR="0068394A" w:rsidRDefault="0068394A"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68394A" w:rsidRPr="00C66919" w14:paraId="218F1B5C"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3088D9C" w14:textId="6864DF7C" w:rsidR="0068394A" w:rsidRPr="0068394A" w:rsidRDefault="0068394A" w:rsidP="0068394A">
            <w:pPr>
              <w:pStyle w:val="Heading2"/>
              <w:keepNext w:val="0"/>
              <w:widowControl w:val="0"/>
              <w:numPr>
                <w:ilvl w:val="0"/>
                <w:numId w:val="0"/>
              </w:numPr>
              <w:tabs>
                <w:tab w:val="left" w:pos="284"/>
              </w:tabs>
              <w:jc w:val="both"/>
              <w:rPr>
                <w:rFonts w:ascii="Times New Roman" w:hAnsi="Times New Roman"/>
                <w:sz w:val="24"/>
                <w:szCs w:val="24"/>
              </w:rPr>
            </w:pPr>
            <w:r w:rsidRPr="00C66919">
              <w:rPr>
                <w:rFonts w:ascii="Times New Roman" w:hAnsi="Times New Roman"/>
                <w:sz w:val="24"/>
                <w:szCs w:val="24"/>
              </w:rPr>
              <w:t>UC #000</w:t>
            </w:r>
            <w:r w:rsidRPr="00C66919">
              <w:rPr>
                <w:rFonts w:ascii="Times New Roman" w:hAnsi="Times New Roman"/>
                <w:sz w:val="24"/>
                <w:szCs w:val="24"/>
                <w:lang w:val="vi-VN"/>
              </w:rPr>
              <w:t>1</w:t>
            </w:r>
            <w:r>
              <w:rPr>
                <w:rFonts w:ascii="Times New Roman" w:hAnsi="Times New Roman"/>
                <w:sz w:val="24"/>
                <w:szCs w:val="24"/>
              </w:rPr>
              <w:t>4</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A2D857F" w14:textId="546969BC" w:rsidR="0068394A" w:rsidRPr="00C66919" w:rsidRDefault="0068394A" w:rsidP="0068394A">
            <w:pPr>
              <w:pStyle w:val="StyleHeading3NotBold"/>
            </w:pPr>
            <w:r>
              <w:rPr>
                <w:lang w:val="en-US"/>
              </w:rPr>
              <w:t>GỬI</w:t>
            </w:r>
            <w:r w:rsidRPr="006E4375">
              <w:t xml:space="preserve"> EMAIL</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671B4D" w14:textId="77777777" w:rsidR="0068394A" w:rsidRPr="00C66919" w:rsidRDefault="0068394A" w:rsidP="0068394A">
            <w:pPr>
              <w:pStyle w:val="TitlePageField"/>
              <w:widowControl w:val="0"/>
              <w:tabs>
                <w:tab w:val="right" w:pos="1572"/>
              </w:tabs>
              <w:spacing w:before="60" w:after="60"/>
              <w:jc w:val="both"/>
              <w:rPr>
                <w:rFonts w:ascii="Times New Roman" w:hAnsi="Times New Roman"/>
                <w:b/>
                <w:szCs w:val="24"/>
              </w:rPr>
            </w:pPr>
            <w:r w:rsidRPr="00C66919">
              <w:rPr>
                <w:rFonts w:ascii="Times New Roman" w:hAnsi="Times New Roman"/>
                <w:b/>
                <w:szCs w:val="24"/>
              </w:rPr>
              <w:t>Đ</w:t>
            </w:r>
            <w:r w:rsidRPr="00C66919">
              <w:rPr>
                <w:rFonts w:ascii="Times New Roman" w:hAnsi="Times New Roman"/>
                <w:b/>
                <w:szCs w:val="24"/>
                <w:lang w:val="vi-VN"/>
              </w:rPr>
              <w:t>ộ phức tạp</w:t>
            </w:r>
            <w:r w:rsidRPr="00C66919">
              <w:rPr>
                <w:rFonts w:ascii="Times New Roman" w:hAnsi="Times New Roman"/>
                <w:b/>
                <w:szCs w:val="24"/>
              </w:rPr>
              <w:t xml:space="preserve">: </w:t>
            </w:r>
            <w:r w:rsidRPr="00C66919">
              <w:rPr>
                <w:rFonts w:ascii="Times New Roman" w:hAnsi="Times New Roman"/>
                <w:b/>
                <w:szCs w:val="24"/>
              </w:rPr>
              <w:br/>
              <w:t>Normal</w:t>
            </w:r>
          </w:p>
        </w:tc>
      </w:tr>
      <w:tr w:rsidR="0068394A" w:rsidRPr="00C66919" w14:paraId="76CDAA32"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196FB8"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CDF8A6A"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Chức năng này cho phép QL quản lý</w:t>
            </w:r>
            <w:r w:rsidRPr="00C66919">
              <w:rPr>
                <w:rFonts w:ascii="Times New Roman" w:hAnsi="Times New Roman"/>
                <w:szCs w:val="24"/>
                <w:lang w:val="vi-VN"/>
              </w:rPr>
              <w:t xml:space="preserve"> gửi email tới nhân viên trong công ty.</w:t>
            </w:r>
          </w:p>
        </w:tc>
      </w:tr>
      <w:tr w:rsidR="0068394A" w:rsidRPr="00C66919" w14:paraId="19BFEF79"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072804"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96F200"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CECDF4"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Quản trị hệ thống.</w:t>
            </w:r>
          </w:p>
        </w:tc>
      </w:tr>
      <w:tr w:rsidR="0068394A" w:rsidRPr="00C66919" w14:paraId="373C2E1A" w14:textId="77777777" w:rsidTr="0068394A">
        <w:trPr>
          <w:trHeight w:val="290"/>
        </w:trPr>
        <w:tc>
          <w:tcPr>
            <w:tcW w:w="1007" w:type="dxa"/>
            <w:vMerge/>
            <w:vAlign w:val="center"/>
            <w:hideMark/>
          </w:tcPr>
          <w:p w14:paraId="7352A2BC" w14:textId="77777777" w:rsidR="0068394A" w:rsidRPr="00C66919" w:rsidRDefault="0068394A" w:rsidP="0068394A">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A05D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0FE4F7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23B1A4D"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AC15E0F"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4236C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Phải đăng nhập vào HT trước khi sử dụng chức năng này.</w:t>
            </w:r>
          </w:p>
        </w:tc>
      </w:tr>
      <w:tr w:rsidR="0068394A" w:rsidRPr="00C66919" w14:paraId="4CED24A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6CB872"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5EC90EE"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F80D80C"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Gửi email tới nhân viên</w:t>
            </w:r>
          </w:p>
        </w:tc>
      </w:tr>
      <w:tr w:rsidR="0068394A" w:rsidRPr="00C66919" w14:paraId="36F8D512" w14:textId="77777777" w:rsidTr="0068394A">
        <w:trPr>
          <w:trHeight w:val="290"/>
        </w:trPr>
        <w:tc>
          <w:tcPr>
            <w:tcW w:w="1007" w:type="dxa"/>
            <w:vMerge/>
            <w:vAlign w:val="center"/>
            <w:hideMark/>
          </w:tcPr>
          <w:p w14:paraId="40A39114" w14:textId="77777777" w:rsidR="0068394A" w:rsidRPr="00C66919" w:rsidRDefault="0068394A" w:rsidP="0068394A">
            <w:pPr>
              <w:rPr>
                <w:rFonts w:ascii="Times New Roman" w:hAnsi="Times New Roman"/>
                <w:b/>
                <w:color w:val="000000"/>
                <w:sz w:val="24"/>
                <w:lang w:val="fr-FR"/>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017C8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129C08"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04FED862"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312D841" w14:textId="77777777" w:rsidR="0068394A" w:rsidRPr="00C66919" w:rsidRDefault="0068394A" w:rsidP="0068394A">
            <w:pPr>
              <w:jc w:val="both"/>
              <w:rPr>
                <w:rFonts w:ascii="Times New Roman" w:hAnsi="Times New Roman"/>
                <w:sz w:val="24"/>
              </w:rPr>
            </w:pPr>
            <w:r w:rsidRPr="00C66919">
              <w:rPr>
                <w:rFonts w:ascii="Times New Roman" w:hAnsi="Times New Roman"/>
                <w:sz w:val="24"/>
              </w:rPr>
              <w:t>ĐẶC TẢ CHỨC NĂNG</w:t>
            </w:r>
          </w:p>
        </w:tc>
      </w:tr>
      <w:tr w:rsidR="0068394A" w:rsidRPr="00C66919" w14:paraId="3FE2644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FBFE5DF"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Luồng sự kiện chính/Kịch bản chính</w:t>
            </w:r>
          </w:p>
        </w:tc>
      </w:tr>
      <w:tr w:rsidR="0068394A" w:rsidRPr="00C66919" w14:paraId="0ABA7C91"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2F001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i/>
                <w:szCs w:val="24"/>
              </w:rPr>
              <w:t>Luồng chính:</w:t>
            </w:r>
          </w:p>
          <w:p w14:paraId="05245B7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 xml:space="preserve">Chức năng này bắt đầu khi người QL muốn quản </w:t>
            </w:r>
            <w:r w:rsidRPr="00C66919">
              <w:rPr>
                <w:rFonts w:ascii="Times New Roman" w:hAnsi="Times New Roman"/>
                <w:szCs w:val="24"/>
                <w:lang w:val="vi-VN"/>
              </w:rPr>
              <w:t>gửi email tới nhân viên</w:t>
            </w:r>
            <w:r w:rsidRPr="00C66919">
              <w:rPr>
                <w:rFonts w:ascii="Times New Roman" w:hAnsi="Times New Roman"/>
                <w:szCs w:val="24"/>
              </w:rPr>
              <w:t>.</w:t>
            </w:r>
          </w:p>
          <w:p w14:paraId="5ED497C0"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QL</w:t>
            </w:r>
            <w:r w:rsidRPr="00C66919">
              <w:rPr>
                <w:rFonts w:ascii="Times New Roman" w:hAnsi="Times New Roman"/>
                <w:szCs w:val="24"/>
                <w:lang w:val="vi-VN"/>
              </w:rPr>
              <w:t xml:space="preserve"> </w:t>
            </w:r>
            <w:r w:rsidRPr="00C66919">
              <w:rPr>
                <w:rFonts w:ascii="Times New Roman" w:hAnsi="Times New Roman"/>
                <w:szCs w:val="24"/>
              </w:rPr>
              <w:t xml:space="preserve">chọn chức năng </w:t>
            </w:r>
            <w:r w:rsidRPr="00C66919">
              <w:rPr>
                <w:rFonts w:ascii="Times New Roman" w:hAnsi="Times New Roman"/>
                <w:szCs w:val="24"/>
                <w:lang w:val="vi-VN"/>
              </w:rPr>
              <w:t>gửi email</w:t>
            </w:r>
            <w:r w:rsidRPr="00C66919">
              <w:rPr>
                <w:rFonts w:ascii="Times New Roman" w:hAnsi="Times New Roman"/>
                <w:szCs w:val="24"/>
              </w:rPr>
              <w:t>.</w:t>
            </w:r>
          </w:p>
          <w:p w14:paraId="1CCE8635"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 xml:space="preserve">HT hiển thị </w:t>
            </w:r>
            <w:r w:rsidRPr="00C66919">
              <w:rPr>
                <w:rFonts w:ascii="Times New Roman" w:hAnsi="Times New Roman"/>
                <w:szCs w:val="24"/>
                <w:lang w:val="vi-VN"/>
              </w:rPr>
              <w:t>“Form gửi email</w:t>
            </w:r>
            <w:r w:rsidRPr="00C66919">
              <w:rPr>
                <w:rFonts w:ascii="Times New Roman" w:hAnsi="Times New Roman"/>
                <w:szCs w:val="24"/>
              </w:rPr>
              <w:t>”.</w:t>
            </w:r>
          </w:p>
          <w:p w14:paraId="39FF507C" w14:textId="77777777" w:rsidR="0068394A" w:rsidRPr="00C66919" w:rsidRDefault="0068394A" w:rsidP="0068394A">
            <w:pPr>
              <w:pStyle w:val="TitlePageField"/>
              <w:widowControl w:val="0"/>
              <w:numPr>
                <w:ilvl w:val="1"/>
                <w:numId w:val="23"/>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w:t>
            </w:r>
            <w:r w:rsidRPr="00C66919">
              <w:rPr>
                <w:rFonts w:ascii="Times New Roman" w:hAnsi="Times New Roman"/>
                <w:szCs w:val="24"/>
                <w:lang w:val="vi-VN"/>
              </w:rPr>
              <w:t>Gửi email</w:t>
            </w:r>
            <w:r w:rsidRPr="00C66919">
              <w:rPr>
                <w:rFonts w:ascii="Times New Roman" w:hAnsi="Times New Roman"/>
                <w:szCs w:val="24"/>
              </w:rPr>
              <w:t>”, HT sẽ hiển thị</w:t>
            </w:r>
            <w:r w:rsidRPr="00C66919">
              <w:rPr>
                <w:rFonts w:ascii="Times New Roman" w:hAnsi="Times New Roman"/>
                <w:szCs w:val="24"/>
                <w:lang w:val="vi-VN"/>
              </w:rPr>
              <w:t xml:space="preserve"> form gửi email và cho phép gửi email tới nhân viên khác trong công ty</w:t>
            </w:r>
            <w:r w:rsidRPr="00C66919">
              <w:rPr>
                <w:rFonts w:ascii="Times New Roman" w:hAnsi="Times New Roman"/>
                <w:szCs w:val="24"/>
              </w:rPr>
              <w:t xml:space="preserve">. </w:t>
            </w:r>
            <w:r w:rsidRPr="00C66919">
              <w:rPr>
                <w:rFonts w:ascii="Times New Roman" w:hAnsi="Times New Roman"/>
                <w:szCs w:val="24"/>
                <w:lang w:val="vi-VN"/>
              </w:rPr>
              <w:t>Form gửi email</w:t>
            </w:r>
            <w:r w:rsidRPr="00C66919">
              <w:rPr>
                <w:rFonts w:ascii="Times New Roman" w:hAnsi="Times New Roman"/>
                <w:szCs w:val="24"/>
              </w:rPr>
              <w:t xml:space="preserve"> bao gồm:</w:t>
            </w:r>
          </w:p>
          <w:p w14:paraId="12BF657D"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53A527FA"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lastRenderedPageBreak/>
              <w:t>Người nhận;</w:t>
            </w:r>
          </w:p>
          <w:p w14:paraId="01FB8B2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2A16D94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499B08EF" w14:textId="77777777" w:rsidR="0068394A" w:rsidRPr="00C66919" w:rsidRDefault="0068394A" w:rsidP="0068394A">
            <w:pPr>
              <w:pStyle w:val="TitlePageField"/>
              <w:widowControl w:val="0"/>
              <w:numPr>
                <w:ilvl w:val="0"/>
                <w:numId w:val="4"/>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một trong các chức năng thì luồng con tương ứng được thực hiện:</w:t>
            </w:r>
          </w:p>
          <w:p w14:paraId="5BB29EE0"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rPr>
              <w:t xml:space="preserve">Nếu chọn thêm mới thì luồng con – </w:t>
            </w:r>
            <w:r w:rsidRPr="00C66919">
              <w:rPr>
                <w:rFonts w:ascii="Times New Roman" w:hAnsi="Times New Roman"/>
                <w:szCs w:val="24"/>
                <w:lang w:val="vi-VN"/>
              </w:rPr>
              <w:t>gửi email</w:t>
            </w:r>
            <w:r w:rsidRPr="00C66919">
              <w:rPr>
                <w:rFonts w:ascii="Times New Roman" w:hAnsi="Times New Roman"/>
                <w:szCs w:val="24"/>
              </w:rPr>
              <w:t xml:space="preserve"> được thực hiện;</w:t>
            </w:r>
          </w:p>
          <w:p w14:paraId="6E85E059" w14:textId="77777777" w:rsidR="0068394A" w:rsidRPr="00C66919" w:rsidRDefault="0068394A" w:rsidP="0068394A">
            <w:pPr>
              <w:pStyle w:val="TitlePageField"/>
              <w:widowControl w:val="0"/>
              <w:spacing w:before="60" w:after="60"/>
              <w:jc w:val="both"/>
              <w:rPr>
                <w:rFonts w:ascii="Times New Roman" w:hAnsi="Times New Roman"/>
                <w:b/>
                <w:i/>
                <w:szCs w:val="24"/>
              </w:rPr>
            </w:pPr>
            <w:r w:rsidRPr="00C66919">
              <w:rPr>
                <w:rFonts w:ascii="Times New Roman" w:hAnsi="Times New Roman"/>
                <w:b/>
                <w:i/>
                <w:szCs w:val="24"/>
              </w:rPr>
              <w:t>Luồng con – gửi email:</w:t>
            </w:r>
          </w:p>
          <w:p w14:paraId="20FCA288"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yêu cầu </w:t>
            </w:r>
            <w:r w:rsidRPr="00C66919">
              <w:rPr>
                <w:rFonts w:ascii="Times New Roman" w:hAnsi="Times New Roman"/>
                <w:szCs w:val="24"/>
                <w:lang w:val="vi-VN"/>
              </w:rPr>
              <w:t>QL</w:t>
            </w:r>
            <w:r w:rsidRPr="00C66919">
              <w:rPr>
                <w:rFonts w:ascii="Times New Roman" w:hAnsi="Times New Roman"/>
                <w:szCs w:val="24"/>
              </w:rPr>
              <w:t xml:space="preserve"> nhập đầy đủ các thông tin bao gồm:</w:t>
            </w:r>
          </w:p>
          <w:p w14:paraId="16F3F9F9"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28C992A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Người nhận;</w:t>
            </w:r>
          </w:p>
          <w:p w14:paraId="580B2E2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3FF5D406"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54D3C5D1"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QL</w:t>
            </w:r>
            <w:r w:rsidRPr="00C66919">
              <w:rPr>
                <w:rFonts w:ascii="Times New Roman" w:hAnsi="Times New Roman"/>
                <w:szCs w:val="24"/>
              </w:rPr>
              <w:t xml:space="preserve"> nhập đầy đủ các thông tin và chọn “</w:t>
            </w:r>
            <w:r w:rsidRPr="00C66919">
              <w:rPr>
                <w:rFonts w:ascii="Times New Roman" w:hAnsi="Times New Roman"/>
                <w:szCs w:val="24"/>
                <w:lang w:val="vi-VN"/>
              </w:rPr>
              <w:t>Gửi</w:t>
            </w:r>
            <w:r w:rsidRPr="00C66919">
              <w:rPr>
                <w:rFonts w:ascii="Times New Roman" w:hAnsi="Times New Roman"/>
                <w:szCs w:val="24"/>
              </w:rPr>
              <w:t>”.</w:t>
            </w:r>
          </w:p>
          <w:p w14:paraId="5B58C262"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Email sẽ được gửi tới email của nhân viên</w:t>
            </w:r>
            <w:r w:rsidRPr="00C66919">
              <w:rPr>
                <w:rFonts w:ascii="Times New Roman" w:hAnsi="Times New Roman"/>
                <w:szCs w:val="24"/>
              </w:rPr>
              <w:t>.</w:t>
            </w:r>
          </w:p>
          <w:p w14:paraId="7726132C"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thông báo </w:t>
            </w:r>
            <w:r w:rsidRPr="00C66919">
              <w:rPr>
                <w:rFonts w:ascii="Times New Roman" w:hAnsi="Times New Roman"/>
                <w:szCs w:val="24"/>
                <w:lang w:val="vi-VN"/>
              </w:rPr>
              <w:t>gửi</w:t>
            </w:r>
            <w:r w:rsidRPr="00C66919">
              <w:rPr>
                <w:rFonts w:ascii="Times New Roman" w:hAnsi="Times New Roman"/>
                <w:szCs w:val="24"/>
              </w:rPr>
              <w:t xml:space="preserve"> thành công.</w:t>
            </w:r>
          </w:p>
        </w:tc>
      </w:tr>
      <w:tr w:rsidR="0068394A" w:rsidRPr="00C66919" w14:paraId="33585F64"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98AA3"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lastRenderedPageBreak/>
              <w:t>Luồng sự kiện phát sinh/Kịch bản phát sinh</w:t>
            </w:r>
          </w:p>
        </w:tc>
      </w:tr>
      <w:tr w:rsidR="0068394A" w:rsidRPr="00C66919" w14:paraId="01C502F9"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504070"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Nhập thiếu thông tin email</w:t>
            </w:r>
          </w:p>
        </w:tc>
      </w:tr>
      <w:tr w:rsidR="0068394A" w:rsidRPr="00C66919" w14:paraId="3F7A2E88"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E0FCEB7"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Nếu trong luồng con gửi email nếu nhập thiếu thông tin bắt buộc thì HT sẽ thông báo để QL quản lý thay đổi hoặc hủy bỏ thao tác.</w:t>
            </w:r>
          </w:p>
        </w:tc>
      </w:tr>
      <w:tr w:rsidR="0068394A" w:rsidRPr="00C66919" w14:paraId="3F172EDB"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57DF1D"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Các yêu cầu đặc biệt khác</w:t>
            </w:r>
          </w:p>
        </w:tc>
      </w:tr>
      <w:tr w:rsidR="0068394A" w:rsidRPr="00C66919" w14:paraId="3A2758C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6D60CC"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41D10B7"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8504F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Giao diện minh họa</w:t>
            </w:r>
          </w:p>
        </w:tc>
      </w:tr>
      <w:tr w:rsidR="0068394A" w:rsidRPr="00C66919" w14:paraId="2846C334"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16F5CD" w14:textId="77777777" w:rsidR="0068394A" w:rsidRDefault="0068394A" w:rsidP="0068394A">
            <w:pPr>
              <w:pStyle w:val="TitlePageField"/>
              <w:widowControl w:val="0"/>
              <w:spacing w:before="60" w:after="60"/>
              <w:rPr>
                <w:rFonts w:ascii="Times New Roman" w:hAnsi="Times New Roman"/>
                <w:szCs w:val="24"/>
              </w:rPr>
            </w:pPr>
          </w:p>
          <w:p w14:paraId="1DE09197" w14:textId="61A31338" w:rsidR="0068394A" w:rsidRDefault="0068394A" w:rsidP="0068394A">
            <w:pPr>
              <w:pStyle w:val="TitlePageField"/>
              <w:widowControl w:val="0"/>
              <w:spacing w:before="60" w:after="60"/>
              <w:jc w:val="center"/>
              <w:rPr>
                <w:rFonts w:ascii="Times New Roman" w:hAnsi="Times New Roman"/>
                <w:i/>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gửi email</w:t>
            </w:r>
          </w:p>
          <w:p w14:paraId="4B3E18B5" w14:textId="77777777" w:rsidR="0068394A" w:rsidRPr="00C66919" w:rsidRDefault="0068394A" w:rsidP="0068394A">
            <w:pPr>
              <w:pStyle w:val="TitlePageField"/>
              <w:widowControl w:val="0"/>
              <w:spacing w:before="60" w:after="60"/>
              <w:jc w:val="center"/>
              <w:rPr>
                <w:szCs w:val="24"/>
              </w:rPr>
            </w:pPr>
          </w:p>
        </w:tc>
      </w:tr>
    </w:tbl>
    <w:p w14:paraId="6430C0A4" w14:textId="77777777" w:rsidR="0068394A" w:rsidRPr="008D3934" w:rsidRDefault="0068394A" w:rsidP="00E670A2">
      <w:pPr>
        <w:pStyle w:val="BodyText"/>
      </w:pPr>
    </w:p>
    <w:p w14:paraId="54CEE7F5" w14:textId="060E73CD" w:rsidR="0033234E" w:rsidRPr="008F055B" w:rsidRDefault="0033234E" w:rsidP="0033234E">
      <w:pPr>
        <w:pStyle w:val="Heading1"/>
        <w:rPr>
          <w:rFonts w:ascii="Times New Roman" w:hAnsi="Times New Roman"/>
          <w:sz w:val="28"/>
          <w:szCs w:val="28"/>
          <w:lang w:val="vi-VN"/>
        </w:rPr>
      </w:pPr>
      <w:bookmarkStart w:id="237" w:name="_Toc4439447"/>
      <w:r w:rsidRPr="008F055B">
        <w:rPr>
          <w:rFonts w:ascii="Times New Roman" w:hAnsi="Times New Roman"/>
          <w:sz w:val="28"/>
          <w:szCs w:val="28"/>
          <w:lang w:val="vi-VN"/>
        </w:rPr>
        <w:lastRenderedPageBreak/>
        <w:t xml:space="preserve">Phân tích và thiết kế các </w:t>
      </w:r>
      <w:bookmarkEnd w:id="237"/>
      <w:r w:rsidR="002E2B90">
        <w:rPr>
          <w:rFonts w:ascii="Times New Roman" w:hAnsi="Times New Roman"/>
          <w:sz w:val="28"/>
          <w:szCs w:val="28"/>
        </w:rPr>
        <w:t>Usecase</w:t>
      </w:r>
    </w:p>
    <w:p w14:paraId="1B90089E" w14:textId="7C793DF7" w:rsidR="0033234E" w:rsidRDefault="0033234E" w:rsidP="0033234E">
      <w:pPr>
        <w:pStyle w:val="StyleHeading2TimesNewRoman12ptLinespacingAtleast1"/>
      </w:pPr>
      <w:bookmarkStart w:id="238" w:name="_Toc4439449"/>
      <w:r>
        <w:t>5.</w:t>
      </w:r>
      <w:r w:rsidR="00C431CE">
        <w:rPr>
          <w:lang w:val="en-US"/>
        </w:rPr>
        <w:t>1</w:t>
      </w:r>
      <w:r>
        <w:t xml:space="preserve"> Ch</w:t>
      </w:r>
      <w:r>
        <w:rPr>
          <w:rFonts w:ascii="Calibri" w:hAnsi="Calibri" w:cs="Calibri"/>
        </w:rPr>
        <w:t>ứ</w:t>
      </w:r>
      <w:r>
        <w:t>c năng UC0001 (Đăng nh</w:t>
      </w:r>
      <w:r>
        <w:rPr>
          <w:rFonts w:ascii="Calibri" w:hAnsi="Calibri" w:cs="Calibri"/>
        </w:rPr>
        <w:t>ậ</w:t>
      </w:r>
      <w:r>
        <w:t>p)</w:t>
      </w:r>
      <w:bookmarkEnd w:id="238"/>
    </w:p>
    <w:p w14:paraId="4EBBFB98" w14:textId="27559207" w:rsidR="0033234E" w:rsidRDefault="1C53A172" w:rsidP="1C53A172">
      <w:pPr>
        <w:pStyle w:val="StyleHeading312ptBefore6ptAfter3ptLinespacing"/>
        <w:rPr>
          <w:noProof/>
          <w:lang w:eastAsia="vi-VN"/>
        </w:rPr>
      </w:pPr>
      <w:bookmarkStart w:id="239" w:name="_Toc4439318"/>
      <w:bookmarkStart w:id="240" w:name="_Toc4439450"/>
      <w:r>
        <w:t>5.</w:t>
      </w:r>
      <w:r w:rsidR="00C431CE">
        <w:t>1</w:t>
      </w:r>
      <w:r>
        <w:t>.1 Sơ đồ lớp phân tích</w:t>
      </w:r>
      <w:bookmarkEnd w:id="239"/>
      <w:bookmarkEnd w:id="240"/>
    </w:p>
    <w:p w14:paraId="76398976" w14:textId="150D3882" w:rsidR="00A36F84" w:rsidRDefault="00707B4A" w:rsidP="008F6D81">
      <w:pPr>
        <w:jc w:val="center"/>
      </w:pPr>
      <w:r>
        <w:rPr>
          <w:noProof/>
        </w:rPr>
        <w:drawing>
          <wp:inline distT="0" distB="0" distL="0" distR="0" wp14:anchorId="373D9FA7" wp14:editId="44F6B766">
            <wp:extent cx="5940425" cy="3201035"/>
            <wp:effectExtent l="76200" t="76200" r="136525"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320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AF4DF" w14:textId="77777777" w:rsidR="00A36F84" w:rsidRPr="00A36F84" w:rsidRDefault="00A36F84" w:rsidP="00A36F84"/>
    <w:p w14:paraId="622E3AAF" w14:textId="77B985A6" w:rsidR="00A36F84" w:rsidRPr="003E1D0D" w:rsidRDefault="1C53A172" w:rsidP="1C53A172">
      <w:pPr>
        <w:pStyle w:val="StyleHeading312ptBefore6ptAfter3ptLinespacing"/>
        <w:rPr>
          <w:lang w:val="vi-VN"/>
        </w:rPr>
      </w:pPr>
      <w:bookmarkStart w:id="241" w:name="_Toc4439319"/>
      <w:bookmarkStart w:id="242" w:name="_Toc4439451"/>
      <w:r w:rsidRPr="1C53A172">
        <w:rPr>
          <w:lang w:val="vi-VN"/>
        </w:rPr>
        <w:lastRenderedPageBreak/>
        <w:t>5.</w:t>
      </w:r>
      <w:r w:rsidR="00C431CE">
        <w:t>1</w:t>
      </w:r>
      <w:r w:rsidRPr="1C53A172">
        <w:rPr>
          <w:lang w:val="vi-VN"/>
        </w:rPr>
        <w:t>.2 Sơ đồ lớp</w:t>
      </w:r>
      <w:r>
        <w:t xml:space="preserve"> </w:t>
      </w:r>
      <w:r w:rsidRPr="1C53A172">
        <w:rPr>
          <w:lang w:val="vi-VN"/>
        </w:rPr>
        <w:t>trình tự</w:t>
      </w:r>
      <w:bookmarkEnd w:id="241"/>
      <w:bookmarkEnd w:id="242"/>
    </w:p>
    <w:p w14:paraId="59264F11" w14:textId="22C579C0" w:rsidR="00A36F84" w:rsidRDefault="002C0A54" w:rsidP="00E670A2">
      <w:pPr>
        <w:pStyle w:val="BodyText"/>
        <w:rPr>
          <w:lang w:val="vi-VN"/>
        </w:rPr>
      </w:pPr>
      <w:r>
        <w:rPr>
          <w:noProof/>
        </w:rPr>
        <w:drawing>
          <wp:inline distT="0" distB="0" distL="0" distR="0" wp14:anchorId="0CDC908C" wp14:editId="52C04BD9">
            <wp:extent cx="5940425" cy="4208780"/>
            <wp:effectExtent l="76200" t="76200" r="136525" b="13462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41E69" w14:textId="729BA371" w:rsidR="00A36F84" w:rsidRDefault="00A36F84" w:rsidP="008F6D81">
      <w:pPr>
        <w:jc w:val="center"/>
        <w:rPr>
          <w:rFonts w:asciiTheme="minorHAnsi" w:hAnsiTheme="minorHAnsi"/>
          <w:lang w:val="vi-VN"/>
        </w:rPr>
      </w:pPr>
    </w:p>
    <w:p w14:paraId="07FE2C75" w14:textId="77777777" w:rsidR="00A36F84" w:rsidRPr="00A36F84" w:rsidRDefault="00A36F84" w:rsidP="00A36F84">
      <w:pPr>
        <w:rPr>
          <w:rFonts w:asciiTheme="minorHAnsi" w:hAnsiTheme="minorHAnsi"/>
          <w:lang w:val="vi-VN"/>
        </w:rPr>
      </w:pPr>
    </w:p>
    <w:p w14:paraId="453FA715" w14:textId="47149B65" w:rsidR="00A36F84" w:rsidRDefault="1C53A172" w:rsidP="1C53A172">
      <w:pPr>
        <w:pStyle w:val="StyleHeading312ptBefore6ptAfter3ptLinespacing"/>
      </w:pPr>
      <w:bookmarkStart w:id="243" w:name="_Toc4439320"/>
      <w:bookmarkStart w:id="244" w:name="_Toc4439452"/>
      <w:r w:rsidRPr="1C53A172">
        <w:rPr>
          <w:lang w:val="vi-VN"/>
        </w:rPr>
        <w:t>5.</w:t>
      </w:r>
      <w:r w:rsidR="00C431CE">
        <w:t>1</w:t>
      </w:r>
      <w:r w:rsidRPr="1C53A172">
        <w:rPr>
          <w:lang w:val="vi-VN"/>
        </w:rPr>
        <w:t>.3 Sơ đồ lớp</w:t>
      </w:r>
      <w:r>
        <w:t xml:space="preserve"> chi tiết</w:t>
      </w:r>
      <w:bookmarkEnd w:id="243"/>
      <w:bookmarkEnd w:id="244"/>
    </w:p>
    <w:p w14:paraId="27ECA0D8" w14:textId="39F5C1CB" w:rsidR="00AC082E" w:rsidRDefault="00AC082E" w:rsidP="00AC082E"/>
    <w:p w14:paraId="2DDE086B" w14:textId="4C0152D3" w:rsidR="00AC082E" w:rsidRDefault="009F1561" w:rsidP="008F6D81">
      <w:pPr>
        <w:jc w:val="center"/>
      </w:pPr>
      <w:r>
        <w:rPr>
          <w:noProof/>
        </w:rPr>
        <w:drawing>
          <wp:inline distT="0" distB="0" distL="0" distR="0" wp14:anchorId="69D33933" wp14:editId="0D607DDA">
            <wp:extent cx="5940425" cy="2493645"/>
            <wp:effectExtent l="76200" t="76200" r="136525" b="135255"/>
            <wp:docPr id="1897256402" name="Picture 189725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2493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9EA61" w14:textId="77777777" w:rsidR="00AC082E" w:rsidRPr="00A36F84" w:rsidRDefault="00AC082E" w:rsidP="00AC082E"/>
    <w:p w14:paraId="3A706B9F" w14:textId="7C6346C5" w:rsidR="72543E3A" w:rsidRDefault="00E82CD8" w:rsidP="3329AE4F">
      <w:pPr>
        <w:pStyle w:val="Heading2"/>
        <w:numPr>
          <w:ilvl w:val="1"/>
          <w:numId w:val="0"/>
        </w:numPr>
        <w:rPr>
          <w:rFonts w:ascii="Times New Roman" w:hAnsi="Times New Roman"/>
          <w:sz w:val="26"/>
          <w:szCs w:val="26"/>
        </w:rPr>
      </w:pPr>
      <w:bookmarkStart w:id="245" w:name="_Toc4439453"/>
      <w:r>
        <w:rPr>
          <w:rFonts w:ascii="Times New Roman" w:hAnsi="Times New Roman"/>
          <w:sz w:val="26"/>
          <w:szCs w:val="26"/>
        </w:rPr>
        <w:lastRenderedPageBreak/>
        <w:t>5.2</w:t>
      </w:r>
      <w:r w:rsidR="3329AE4F" w:rsidRPr="3329AE4F">
        <w:rPr>
          <w:rFonts w:ascii="Times New Roman" w:hAnsi="Times New Roman"/>
          <w:sz w:val="26"/>
          <w:szCs w:val="26"/>
        </w:rPr>
        <w:t xml:space="preserve"> Chức năng UC0002 ( Quản lý nhân viên )</w:t>
      </w:r>
      <w:bookmarkEnd w:id="245"/>
    </w:p>
    <w:p w14:paraId="498C7187" w14:textId="784B1AB0" w:rsidR="003E1D0D" w:rsidRDefault="00E82CD8" w:rsidP="1C53A172">
      <w:pPr>
        <w:pStyle w:val="StyleHeading312ptBefore6ptAfter3ptLinespacing"/>
        <w:rPr>
          <w:noProof/>
          <w:lang w:eastAsia="vi-VN"/>
        </w:rPr>
      </w:pPr>
      <w:bookmarkStart w:id="246" w:name="_Toc4439322"/>
      <w:bookmarkStart w:id="247" w:name="_Toc4439454"/>
      <w:r>
        <w:t>5.2</w:t>
      </w:r>
      <w:r w:rsidR="1C53A172">
        <w:t>.1 Sơ đồ lớp phân tích</w:t>
      </w:r>
      <w:bookmarkEnd w:id="246"/>
      <w:bookmarkEnd w:id="247"/>
    </w:p>
    <w:p w14:paraId="5BE5EF72" w14:textId="77777777" w:rsidR="00DF1692" w:rsidRDefault="00DF1692" w:rsidP="72543E3A">
      <w:pPr>
        <w:rPr>
          <w:rFonts w:ascii="Times New Roman" w:hAnsi="Times New Roman"/>
          <w:b/>
          <w:bCs/>
          <w:i/>
          <w:iCs/>
          <w:sz w:val="26"/>
          <w:szCs w:val="26"/>
        </w:rPr>
      </w:pPr>
    </w:p>
    <w:p w14:paraId="5F626FED" w14:textId="21DCC8A3" w:rsidR="72543E3A" w:rsidRDefault="00552CCA" w:rsidP="008F6D81">
      <w:pPr>
        <w:jc w:val="center"/>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2E09DA13" wp14:editId="3F497029">
            <wp:extent cx="5940425" cy="1012190"/>
            <wp:effectExtent l="76200" t="76200" r="136525" b="130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72543E3A" w:rsidRPr="1C53A172">
        <w:rPr>
          <w:rFonts w:ascii="Times New Roman" w:hAnsi="Times New Roman"/>
          <w:b/>
          <w:bCs/>
          <w:i/>
          <w:iCs/>
          <w:sz w:val="26"/>
          <w:szCs w:val="26"/>
        </w:rPr>
        <w:t xml:space="preserve"> </w:t>
      </w:r>
    </w:p>
    <w:p w14:paraId="3E793428" w14:textId="77777777" w:rsidR="00DF1692" w:rsidRDefault="00DF1692" w:rsidP="72543E3A">
      <w:pPr>
        <w:rPr>
          <w:rFonts w:ascii="Times New Roman" w:hAnsi="Times New Roman"/>
          <w:b/>
          <w:bCs/>
          <w:i/>
          <w:iCs/>
          <w:sz w:val="26"/>
          <w:szCs w:val="26"/>
        </w:rPr>
      </w:pPr>
    </w:p>
    <w:p w14:paraId="154C13C2" w14:textId="1CB8162B" w:rsidR="72543E3A" w:rsidRPr="00A765F9" w:rsidRDefault="00A765F9" w:rsidP="002C0A54">
      <w:pPr>
        <w:pStyle w:val="StyleHeading312ptBefore6ptAfter3ptLinespacing"/>
      </w:pPr>
      <w:bookmarkStart w:id="248" w:name="_Toc4439323"/>
      <w:bookmarkStart w:id="249" w:name="_Toc4439455"/>
      <w:r>
        <w:rPr>
          <w:rFonts w:asciiTheme="minorHAnsi" w:hAnsiTheme="minorHAnsi"/>
          <w:noProof/>
        </w:rPr>
        <w:lastRenderedPageBreak/>
        <w:drawing>
          <wp:anchor distT="0" distB="0" distL="114300" distR="114300" simplePos="0" relativeHeight="251660288" behindDoc="0" locked="0" layoutInCell="1" allowOverlap="1" wp14:anchorId="44BDD9C1" wp14:editId="5D02BFAA">
            <wp:simplePos x="0" y="0"/>
            <wp:positionH relativeFrom="margin">
              <wp:posOffset>24765</wp:posOffset>
            </wp:positionH>
            <wp:positionV relativeFrom="margin">
              <wp:posOffset>317500</wp:posOffset>
            </wp:positionV>
            <wp:extent cx="5810250" cy="4116070"/>
            <wp:effectExtent l="76200" t="76200" r="133350" b="132080"/>
            <wp:wrapSquare wrapText="bothSides"/>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add.jpg"/>
                    <pic:cNvPicPr/>
                  </pic:nvPicPr>
                  <pic:blipFill>
                    <a:blip r:embed="rId25">
                      <a:extLst>
                        <a:ext uri="{28A0092B-C50C-407E-A947-70E740481C1C}">
                          <a14:useLocalDpi xmlns:a14="http://schemas.microsoft.com/office/drawing/2010/main" val="0"/>
                        </a:ext>
                      </a:extLst>
                    </a:blip>
                    <a:stretch>
                      <a:fillRect/>
                    </a:stretch>
                  </pic:blipFill>
                  <pic:spPr>
                    <a:xfrm>
                      <a:off x="0" y="0"/>
                      <a:ext cx="5810250" cy="411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5.2</w:t>
      </w:r>
      <w:r w:rsidR="1C53A172" w:rsidRPr="1C53A172">
        <w:rPr>
          <w:lang w:val="vi-VN"/>
        </w:rPr>
        <w:t>.2 Sơ đồ lớp</w:t>
      </w:r>
      <w:r w:rsidR="1C53A172">
        <w:t xml:space="preserve"> </w:t>
      </w:r>
      <w:r w:rsidR="1C53A172" w:rsidRPr="1C53A172">
        <w:rPr>
          <w:lang w:val="vi-VN"/>
        </w:rPr>
        <w:t>trình tự</w:t>
      </w:r>
      <w:bookmarkEnd w:id="248"/>
      <w:bookmarkEnd w:id="249"/>
    </w:p>
    <w:p w14:paraId="642979FD" w14:textId="26B509F7" w:rsidR="006F789C"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7FEF7AD1" wp14:editId="2620554E">
            <wp:extent cx="5791200" cy="4103054"/>
            <wp:effectExtent l="76200" t="76200" r="133350" b="126365"/>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delete.jpg"/>
                    <pic:cNvPicPr/>
                  </pic:nvPicPr>
                  <pic:blipFill>
                    <a:blip r:embed="rId26">
                      <a:extLst>
                        <a:ext uri="{28A0092B-C50C-407E-A947-70E740481C1C}">
                          <a14:useLocalDpi xmlns:a14="http://schemas.microsoft.com/office/drawing/2010/main" val="0"/>
                        </a:ext>
                      </a:extLst>
                    </a:blip>
                    <a:stretch>
                      <a:fillRect/>
                    </a:stretch>
                  </pic:blipFill>
                  <pic:spPr>
                    <a:xfrm>
                      <a:off x="0" y="0"/>
                      <a:ext cx="5789453" cy="4101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638668DD" wp14:editId="029F45ED">
            <wp:extent cx="5838825" cy="4136796"/>
            <wp:effectExtent l="76200" t="76200" r="123825" b="13081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edit.jpg"/>
                    <pic:cNvPicPr/>
                  </pic:nvPicPr>
                  <pic:blipFill>
                    <a:blip r:embed="rId27">
                      <a:extLst>
                        <a:ext uri="{28A0092B-C50C-407E-A947-70E740481C1C}">
                          <a14:useLocalDpi xmlns:a14="http://schemas.microsoft.com/office/drawing/2010/main" val="0"/>
                        </a:ext>
                      </a:extLst>
                    </a:blip>
                    <a:stretch>
                      <a:fillRect/>
                    </a:stretch>
                  </pic:blipFill>
                  <pic:spPr>
                    <a:xfrm>
                      <a:off x="0" y="0"/>
                      <a:ext cx="5837064" cy="413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E4E19" w14:textId="77777777" w:rsidR="006F789C" w:rsidRDefault="006F789C" w:rsidP="006F789C">
      <w:pPr>
        <w:rPr>
          <w:rFonts w:asciiTheme="minorHAnsi" w:hAnsiTheme="minorHAnsi"/>
          <w:lang w:val="vi-VN"/>
        </w:rPr>
      </w:pPr>
    </w:p>
    <w:p w14:paraId="267513CA" w14:textId="37496098" w:rsidR="006F789C" w:rsidRDefault="006F789C" w:rsidP="008F6D81">
      <w:pPr>
        <w:jc w:val="center"/>
        <w:rPr>
          <w:rFonts w:asciiTheme="minorHAnsi" w:hAnsiTheme="minorHAnsi"/>
          <w:lang w:val="vi-VN"/>
        </w:rPr>
      </w:pPr>
    </w:p>
    <w:p w14:paraId="234ABDA4" w14:textId="77777777" w:rsidR="006F789C" w:rsidRDefault="006F789C" w:rsidP="006F789C">
      <w:pPr>
        <w:rPr>
          <w:rFonts w:asciiTheme="minorHAnsi" w:hAnsiTheme="minorHAnsi"/>
          <w:lang w:val="vi-VN"/>
        </w:rPr>
      </w:pPr>
    </w:p>
    <w:p w14:paraId="558A5633" w14:textId="150B86D5" w:rsidR="005005D6" w:rsidRDefault="005005D6" w:rsidP="008F6D81">
      <w:pPr>
        <w:jc w:val="center"/>
        <w:rPr>
          <w:rFonts w:asciiTheme="minorHAnsi" w:hAnsiTheme="minorHAnsi"/>
          <w:lang w:val="vi-VN"/>
        </w:rPr>
      </w:pPr>
    </w:p>
    <w:p w14:paraId="108BFDE0" w14:textId="77777777" w:rsidR="005005D6" w:rsidRDefault="005005D6" w:rsidP="006F789C">
      <w:pPr>
        <w:rPr>
          <w:rFonts w:asciiTheme="minorHAnsi" w:hAnsiTheme="minorHAnsi"/>
          <w:lang w:val="vi-VN"/>
        </w:rPr>
      </w:pPr>
    </w:p>
    <w:p w14:paraId="34DC5D52" w14:textId="29CE2AC9" w:rsidR="00030B45" w:rsidRPr="005005D6" w:rsidRDefault="00E82CD8" w:rsidP="1C53A172">
      <w:pPr>
        <w:pStyle w:val="StyleHeading312ptBefore6ptAfter3ptLinespacing"/>
        <w:rPr>
          <w:lang w:val="vi-VN"/>
        </w:rPr>
      </w:pPr>
      <w:bookmarkStart w:id="250" w:name="_Toc4439324"/>
      <w:bookmarkStart w:id="251" w:name="_Toc4439456"/>
      <w:r>
        <w:rPr>
          <w:lang w:val="vi-VN"/>
        </w:rPr>
        <w:t>5.2</w:t>
      </w:r>
      <w:r w:rsidR="1C53A172" w:rsidRPr="1C53A172">
        <w:rPr>
          <w:lang w:val="vi-VN"/>
        </w:rPr>
        <w:t>.3 Sơ đồ lớp</w:t>
      </w:r>
      <w:r w:rsidR="1C53A172">
        <w:t xml:space="preserve"> </w:t>
      </w:r>
      <w:r w:rsidR="1C53A172" w:rsidRPr="1C53A172">
        <w:rPr>
          <w:lang w:val="vi-VN"/>
        </w:rPr>
        <w:t>chi tiết</w:t>
      </w:r>
      <w:bookmarkEnd w:id="250"/>
      <w:bookmarkEnd w:id="251"/>
    </w:p>
    <w:p w14:paraId="5E542794" w14:textId="560CB631" w:rsidR="00030B45" w:rsidRDefault="00030B45" w:rsidP="00030B45">
      <w:pPr>
        <w:rPr>
          <w:rFonts w:asciiTheme="minorHAnsi" w:hAnsiTheme="minorHAnsi"/>
          <w:noProof/>
          <w:lang w:val="vi-VN" w:eastAsia="vi-VN"/>
        </w:rPr>
      </w:pPr>
    </w:p>
    <w:p w14:paraId="40B66C43" w14:textId="18E0A342" w:rsidR="00030B45" w:rsidRPr="005005D6" w:rsidRDefault="009F1561" w:rsidP="008F6D81">
      <w:pPr>
        <w:jc w:val="center"/>
        <w:rPr>
          <w:lang w:val="vi-VN"/>
        </w:rPr>
      </w:pPr>
      <w:r>
        <w:rPr>
          <w:noProof/>
        </w:rPr>
        <w:drawing>
          <wp:inline distT="0" distB="0" distL="0" distR="0" wp14:anchorId="7CE3D365" wp14:editId="39148639">
            <wp:extent cx="5940425" cy="1370330"/>
            <wp:effectExtent l="76200" t="76200" r="136525" b="134620"/>
            <wp:docPr id="1897256403" name="Picture 189725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5624" w14:textId="54883DFE" w:rsidR="001A69E7" w:rsidRDefault="00E82CD8" w:rsidP="1C53A172">
      <w:pPr>
        <w:pStyle w:val="StyleHeading2TimesNewRoman12ptLinespacingAtleast1"/>
      </w:pPr>
      <w:bookmarkStart w:id="252" w:name="_Toc4439457"/>
      <w:r>
        <w:t>5.3</w:t>
      </w:r>
      <w:r w:rsidR="1C53A172">
        <w:t xml:space="preserve"> Ch</w:t>
      </w:r>
      <w:r w:rsidR="1C53A172" w:rsidRPr="1C53A172">
        <w:rPr>
          <w:rFonts w:ascii="Calibri" w:hAnsi="Calibri" w:cs="Calibri"/>
        </w:rPr>
        <w:t>ứ</w:t>
      </w:r>
      <w:r w:rsidR="1C53A172">
        <w:t>c năng UC0003 (Quản lý tài khoản)</w:t>
      </w:r>
      <w:bookmarkEnd w:id="252"/>
    </w:p>
    <w:p w14:paraId="33A250DE" w14:textId="01C8D729" w:rsidR="001A69E7" w:rsidRDefault="00E82CD8" w:rsidP="1C53A172">
      <w:pPr>
        <w:pStyle w:val="StyleHeading312ptBefore6ptAfter3ptLinespacing"/>
      </w:pPr>
      <w:bookmarkStart w:id="253" w:name="_Toc4439326"/>
      <w:bookmarkStart w:id="254" w:name="_Toc4439458"/>
      <w:r>
        <w:t>5.3</w:t>
      </w:r>
      <w:r w:rsidR="1C53A172">
        <w:t>.1 Sơ đồ lớp phân tích</w:t>
      </w:r>
      <w:bookmarkEnd w:id="253"/>
      <w:bookmarkEnd w:id="254"/>
    </w:p>
    <w:p w14:paraId="5CBCEABB" w14:textId="3CB181BC" w:rsidR="001A69E7" w:rsidRDefault="00552CCA" w:rsidP="008F6D81">
      <w:pPr>
        <w:jc w:val="center"/>
        <w:rPr>
          <w:noProof/>
          <w:lang w:eastAsia="vi-VN"/>
        </w:rPr>
      </w:pPr>
      <w:r>
        <w:rPr>
          <w:noProof/>
        </w:rPr>
        <w:drawing>
          <wp:inline distT="0" distB="0" distL="0" distR="0" wp14:anchorId="00CADD25" wp14:editId="589D5D9E">
            <wp:extent cx="5940425" cy="2785110"/>
            <wp:effectExtent l="76200" t="76200" r="136525"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2785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692DC" w14:textId="5307D9D7" w:rsidR="001A69E7" w:rsidRPr="002C0A54" w:rsidRDefault="00A765F9" w:rsidP="1C53A172">
      <w:pPr>
        <w:pStyle w:val="StyleHeading312ptBefore6ptAfter3ptLinespacing"/>
      </w:pPr>
      <w:bookmarkStart w:id="255" w:name="_Toc4439327"/>
      <w:bookmarkStart w:id="256" w:name="_Toc4439459"/>
      <w:r>
        <w:rPr>
          <w:rFonts w:asciiTheme="minorHAnsi" w:hAnsiTheme="minorHAnsi"/>
          <w:noProof/>
        </w:rPr>
        <w:lastRenderedPageBreak/>
        <w:drawing>
          <wp:anchor distT="0" distB="0" distL="114300" distR="114300" simplePos="0" relativeHeight="251659264" behindDoc="0" locked="0" layoutInCell="1" allowOverlap="1" wp14:anchorId="2CFAD1D8" wp14:editId="5CFB995A">
            <wp:simplePos x="0" y="0"/>
            <wp:positionH relativeFrom="margin">
              <wp:posOffset>-41910</wp:posOffset>
            </wp:positionH>
            <wp:positionV relativeFrom="margin">
              <wp:posOffset>488950</wp:posOffset>
            </wp:positionV>
            <wp:extent cx="5981700" cy="4438015"/>
            <wp:effectExtent l="76200" t="76200" r="133350" b="133985"/>
            <wp:wrapSquare wrapText="bothSides"/>
            <wp:docPr id="1897256391" name="Picture 18972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add.jpg"/>
                    <pic:cNvPicPr/>
                  </pic:nvPicPr>
                  <pic:blipFill>
                    <a:blip r:embed="rId30">
                      <a:extLst>
                        <a:ext uri="{28A0092B-C50C-407E-A947-70E740481C1C}">
                          <a14:useLocalDpi xmlns:a14="http://schemas.microsoft.com/office/drawing/2010/main" val="0"/>
                        </a:ext>
                      </a:extLst>
                    </a:blip>
                    <a:stretch>
                      <a:fillRect/>
                    </a:stretch>
                  </pic:blipFill>
                  <pic:spPr>
                    <a:xfrm>
                      <a:off x="0" y="0"/>
                      <a:ext cx="5981700" cy="443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5.3</w:t>
      </w:r>
      <w:r w:rsidR="1C53A172" w:rsidRPr="1C53A172">
        <w:rPr>
          <w:lang w:val="vi-VN"/>
        </w:rPr>
        <w:t>.2 Sơ đồ lớp</w:t>
      </w:r>
      <w:r w:rsidR="1C53A172">
        <w:t xml:space="preserve"> </w:t>
      </w:r>
      <w:r w:rsidR="1C53A172" w:rsidRPr="1C53A172">
        <w:rPr>
          <w:lang w:val="vi-VN"/>
        </w:rPr>
        <w:t>trình tự</w:t>
      </w:r>
      <w:bookmarkEnd w:id="255"/>
      <w:bookmarkEnd w:id="256"/>
      <w:r w:rsidR="00302145">
        <w:rPr>
          <w:rFonts w:asciiTheme="minorHAnsi" w:hAnsiTheme="minorHAnsi"/>
          <w:noProof/>
        </w:rPr>
        <w:lastRenderedPageBreak/>
        <w:drawing>
          <wp:inline distT="0" distB="0" distL="0" distR="0" wp14:anchorId="131DDF87" wp14:editId="7C14F8B5">
            <wp:extent cx="5781675" cy="4255140"/>
            <wp:effectExtent l="76200" t="76200" r="123825" b="126365"/>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delete.jpg"/>
                    <pic:cNvPicPr/>
                  </pic:nvPicPr>
                  <pic:blipFill>
                    <a:blip r:embed="rId31">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E522F" w14:textId="09B41DFB" w:rsidR="001A69E7" w:rsidRDefault="002C0A54" w:rsidP="008F6D81">
      <w:pPr>
        <w:jc w:val="center"/>
        <w:rPr>
          <w:rFonts w:asciiTheme="minorHAnsi" w:hAnsiTheme="minorHAnsi"/>
          <w:lang w:val="vi-VN"/>
        </w:rPr>
      </w:pPr>
      <w:r>
        <w:rPr>
          <w:rFonts w:asciiTheme="minorHAnsi" w:hAnsiTheme="minorHAnsi"/>
          <w:noProof/>
        </w:rPr>
        <w:drawing>
          <wp:inline distT="0" distB="0" distL="0" distR="0" wp14:anchorId="0DBA74E6" wp14:editId="29F2C918">
            <wp:extent cx="5800725" cy="4269160"/>
            <wp:effectExtent l="76200" t="76200" r="123825" b="131445"/>
            <wp:docPr id="1897256393" name="Picture 189725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edit.jpg"/>
                    <pic:cNvPicPr/>
                  </pic:nvPicPr>
                  <pic:blipFill>
                    <a:blip r:embed="rId32">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58E37A" w14:textId="7F6C3C18" w:rsidR="001A69E7" w:rsidRDefault="001A69E7" w:rsidP="008F6D81">
      <w:pPr>
        <w:jc w:val="center"/>
        <w:rPr>
          <w:rFonts w:asciiTheme="minorHAnsi" w:hAnsiTheme="minorHAnsi"/>
          <w:lang w:val="vi-VN"/>
        </w:rPr>
      </w:pPr>
    </w:p>
    <w:p w14:paraId="733A21B5" w14:textId="77777777" w:rsidR="001A69E7" w:rsidRDefault="001A69E7" w:rsidP="001A69E7">
      <w:pPr>
        <w:rPr>
          <w:rFonts w:asciiTheme="minorHAnsi" w:hAnsiTheme="minorHAnsi"/>
          <w:lang w:val="vi-VN"/>
        </w:rPr>
      </w:pPr>
    </w:p>
    <w:p w14:paraId="08B1A65A" w14:textId="764A6777" w:rsidR="001A69E7" w:rsidRPr="001A69E7" w:rsidRDefault="001A69E7" w:rsidP="008F6D81">
      <w:pPr>
        <w:jc w:val="center"/>
        <w:rPr>
          <w:rFonts w:asciiTheme="minorHAnsi" w:hAnsiTheme="minorHAnsi"/>
          <w:lang w:val="vi-VN"/>
        </w:rPr>
      </w:pPr>
    </w:p>
    <w:p w14:paraId="4641934E" w14:textId="11126575" w:rsidR="001A69E7" w:rsidRPr="005005D6" w:rsidRDefault="00E82CD8" w:rsidP="1C53A172">
      <w:pPr>
        <w:pStyle w:val="StyleHeading312ptBefore6ptAfter3ptLinespacing"/>
        <w:rPr>
          <w:lang w:val="vi-VN"/>
        </w:rPr>
      </w:pPr>
      <w:bookmarkStart w:id="257" w:name="_Toc4439328"/>
      <w:bookmarkStart w:id="258" w:name="_Toc4439460"/>
      <w:r>
        <w:rPr>
          <w:lang w:val="vi-VN"/>
        </w:rPr>
        <w:t>5.3</w:t>
      </w:r>
      <w:r w:rsidR="1C53A172" w:rsidRPr="1C53A172">
        <w:rPr>
          <w:lang w:val="vi-VN"/>
        </w:rPr>
        <w:t>.3 Sơ đồ lớp</w:t>
      </w:r>
      <w:r w:rsidR="1C53A172">
        <w:t xml:space="preserve"> </w:t>
      </w:r>
      <w:r w:rsidR="1C53A172" w:rsidRPr="1C53A172">
        <w:rPr>
          <w:lang w:val="vi-VN"/>
        </w:rPr>
        <w:t>chi tiết</w:t>
      </w:r>
      <w:bookmarkEnd w:id="257"/>
      <w:bookmarkEnd w:id="258"/>
    </w:p>
    <w:p w14:paraId="7A2C79CC" w14:textId="6D1D7D77" w:rsidR="001A69E7" w:rsidRDefault="009F1561" w:rsidP="008F6D81">
      <w:pPr>
        <w:jc w:val="center"/>
      </w:pPr>
      <w:r>
        <w:rPr>
          <w:noProof/>
        </w:rPr>
        <w:drawing>
          <wp:inline distT="0" distB="0" distL="0" distR="0" wp14:anchorId="1F6335D1" wp14:editId="669B1765">
            <wp:extent cx="5940425" cy="1370330"/>
            <wp:effectExtent l="76200" t="76200" r="136525" b="134620"/>
            <wp:docPr id="1897256406" name="Picture 189725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33">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0959F" w14:textId="73C619B9" w:rsidR="000A2D94" w:rsidRDefault="00E82CD8" w:rsidP="1C53A172">
      <w:pPr>
        <w:pStyle w:val="StyleHeading2TimesNewRoman12ptLinespacingAtleast1"/>
      </w:pPr>
      <w:bookmarkStart w:id="259" w:name="_Toc4439461"/>
      <w:r>
        <w:t>5.4</w:t>
      </w:r>
      <w:r w:rsidR="1C53A172">
        <w:t xml:space="preserve"> Ch</w:t>
      </w:r>
      <w:r w:rsidR="1C53A172" w:rsidRPr="1C53A172">
        <w:rPr>
          <w:rFonts w:ascii="Calibri" w:hAnsi="Calibri" w:cs="Calibri"/>
        </w:rPr>
        <w:t>ứ</w:t>
      </w:r>
      <w:r w:rsidR="1C53A172">
        <w:t>c năng UC0004 (Quản lý phòng ban)</w:t>
      </w:r>
      <w:bookmarkEnd w:id="259"/>
    </w:p>
    <w:p w14:paraId="0FE25B49" w14:textId="51CCAA5B" w:rsidR="00F54288" w:rsidRDefault="00E82CD8" w:rsidP="1C53A172">
      <w:pPr>
        <w:pStyle w:val="StyleHeading312ptBefore6ptAfter3ptLinespacing"/>
        <w:rPr>
          <w:noProof/>
          <w:lang w:eastAsia="vi-VN"/>
        </w:rPr>
      </w:pPr>
      <w:bookmarkStart w:id="260" w:name="_Toc4439330"/>
      <w:bookmarkStart w:id="261" w:name="_Toc4439462"/>
      <w:r>
        <w:t>5.4</w:t>
      </w:r>
      <w:r w:rsidR="1C53A172">
        <w:t>.1 Sơ đồ lớp phân tích</w:t>
      </w:r>
      <w:bookmarkEnd w:id="260"/>
      <w:bookmarkEnd w:id="261"/>
    </w:p>
    <w:p w14:paraId="453B4AE1" w14:textId="0825FFA1" w:rsidR="00F54288" w:rsidRDefault="00552CCA" w:rsidP="008F6D81">
      <w:pPr>
        <w:jc w:val="center"/>
        <w:rPr>
          <w:rFonts w:asciiTheme="minorHAnsi" w:hAnsiTheme="minorHAnsi"/>
          <w:lang w:val="vi-VN"/>
        </w:rPr>
      </w:pPr>
      <w:r>
        <w:rPr>
          <w:rFonts w:asciiTheme="minorHAnsi" w:hAnsiTheme="minorHAnsi"/>
          <w:noProof/>
        </w:rPr>
        <w:drawing>
          <wp:inline distT="0" distB="0" distL="0" distR="0" wp14:anchorId="34CC7085" wp14:editId="268B01B8">
            <wp:extent cx="5940425" cy="956945"/>
            <wp:effectExtent l="76200" t="76200" r="136525" b="128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241BC" w14:textId="0E860B68" w:rsidR="00F54288" w:rsidRDefault="00E82CD8" w:rsidP="1C53A172">
      <w:pPr>
        <w:pStyle w:val="StyleHeading312ptBefore6ptAfter3ptLinespacing"/>
        <w:rPr>
          <w:lang w:val="vi-VN"/>
        </w:rPr>
      </w:pPr>
      <w:bookmarkStart w:id="262" w:name="_Toc4439331"/>
      <w:bookmarkStart w:id="263" w:name="_Toc4439463"/>
      <w:r>
        <w:rPr>
          <w:lang w:val="vi-VN"/>
        </w:rPr>
        <w:lastRenderedPageBreak/>
        <w:t>5.4</w:t>
      </w:r>
      <w:r w:rsidR="1C53A172" w:rsidRPr="1C53A172">
        <w:rPr>
          <w:lang w:val="vi-VN"/>
        </w:rPr>
        <w:t>.2 Sơ đồ lớp trình tự</w:t>
      </w:r>
      <w:bookmarkEnd w:id="262"/>
      <w:bookmarkEnd w:id="263"/>
    </w:p>
    <w:p w14:paraId="095F661C" w14:textId="4C717F1F" w:rsidR="0093127E" w:rsidRDefault="00302145" w:rsidP="00F54288">
      <w:pPr>
        <w:rPr>
          <w:rFonts w:asciiTheme="minorHAnsi" w:hAnsiTheme="minorHAnsi"/>
          <w:lang w:val="vi-VN"/>
        </w:rPr>
      </w:pPr>
      <w:r>
        <w:rPr>
          <w:rFonts w:asciiTheme="minorHAnsi" w:hAnsiTheme="minorHAnsi"/>
          <w:noProof/>
        </w:rPr>
        <w:drawing>
          <wp:inline distT="0" distB="0" distL="0" distR="0" wp14:anchorId="3926A386" wp14:editId="1A5C2EAA">
            <wp:extent cx="5762625" cy="4082809"/>
            <wp:effectExtent l="76200" t="76200" r="123825" b="127635"/>
            <wp:docPr id="1897256395" name="Picture 189725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delete.jpg"/>
                    <pic:cNvPicPr/>
                  </pic:nvPicPr>
                  <pic:blipFill>
                    <a:blip r:embed="rId35">
                      <a:extLst>
                        <a:ext uri="{28A0092B-C50C-407E-A947-70E740481C1C}">
                          <a14:useLocalDpi xmlns:a14="http://schemas.microsoft.com/office/drawing/2010/main" val="0"/>
                        </a:ext>
                      </a:extLst>
                    </a:blip>
                    <a:stretch>
                      <a:fillRect/>
                    </a:stretch>
                  </pic:blipFill>
                  <pic:spPr>
                    <a:xfrm>
                      <a:off x="0" y="0"/>
                      <a:ext cx="5760887" cy="4081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11D843FE" wp14:editId="30B5132F">
            <wp:extent cx="5772150" cy="4089557"/>
            <wp:effectExtent l="76200" t="76200" r="133350" b="139700"/>
            <wp:docPr id="1897256394" name="Picture 189725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add.jpg"/>
                    <pic:cNvPicPr/>
                  </pic:nvPicPr>
                  <pic:blipFill>
                    <a:blip r:embed="rId36">
                      <a:extLst>
                        <a:ext uri="{28A0092B-C50C-407E-A947-70E740481C1C}">
                          <a14:useLocalDpi xmlns:a14="http://schemas.microsoft.com/office/drawing/2010/main" val="0"/>
                        </a:ext>
                      </a:extLst>
                    </a:blip>
                    <a:stretch>
                      <a:fillRect/>
                    </a:stretch>
                  </pic:blipFill>
                  <pic:spPr>
                    <a:xfrm>
                      <a:off x="0" y="0"/>
                      <a:ext cx="5770409" cy="4088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4295E" w14:textId="2193C306" w:rsidR="0093127E"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63FF843F" wp14:editId="61923E16">
            <wp:extent cx="5940425" cy="4208780"/>
            <wp:effectExtent l="76200" t="76200" r="136525" b="134620"/>
            <wp:docPr id="1897256396" name="Picture 189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edit.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61578" w14:textId="281AFC03" w:rsidR="0093127E" w:rsidRDefault="0093127E" w:rsidP="008F6D81">
      <w:pPr>
        <w:jc w:val="center"/>
        <w:rPr>
          <w:rFonts w:asciiTheme="minorHAnsi" w:hAnsiTheme="minorHAnsi"/>
          <w:lang w:val="vi-VN"/>
        </w:rPr>
      </w:pPr>
    </w:p>
    <w:p w14:paraId="5A485864" w14:textId="77777777" w:rsidR="0093127E" w:rsidRDefault="0093127E" w:rsidP="00F54288">
      <w:pPr>
        <w:rPr>
          <w:rFonts w:asciiTheme="minorHAnsi" w:hAnsiTheme="minorHAnsi"/>
          <w:lang w:val="vi-VN"/>
        </w:rPr>
      </w:pPr>
    </w:p>
    <w:p w14:paraId="16809936" w14:textId="2E42BDE2" w:rsidR="00E20B97" w:rsidRDefault="00E20B97" w:rsidP="008F6D81">
      <w:pPr>
        <w:jc w:val="center"/>
        <w:rPr>
          <w:rFonts w:asciiTheme="minorHAnsi" w:hAnsiTheme="minorHAnsi"/>
          <w:lang w:val="vi-VN"/>
        </w:rPr>
      </w:pPr>
    </w:p>
    <w:p w14:paraId="4F874689" w14:textId="423E642E" w:rsidR="00030B45" w:rsidRDefault="00030B45" w:rsidP="00F54288">
      <w:pPr>
        <w:rPr>
          <w:rFonts w:asciiTheme="minorHAnsi" w:hAnsiTheme="minorHAnsi"/>
          <w:lang w:val="vi-VN"/>
        </w:rPr>
      </w:pPr>
    </w:p>
    <w:p w14:paraId="1937A2AB" w14:textId="3AE6EE42" w:rsidR="00030B45" w:rsidRPr="005005D6" w:rsidRDefault="00E82CD8" w:rsidP="1C53A172">
      <w:pPr>
        <w:pStyle w:val="StyleHeading312ptBefore6ptAfter3ptLinespacing"/>
        <w:rPr>
          <w:lang w:val="vi-VN"/>
        </w:rPr>
      </w:pPr>
      <w:bookmarkStart w:id="264" w:name="_Toc4439332"/>
      <w:bookmarkStart w:id="265" w:name="_Toc4439464"/>
      <w:r>
        <w:rPr>
          <w:lang w:val="vi-VN"/>
        </w:rPr>
        <w:t>5.4</w:t>
      </w:r>
      <w:r w:rsidR="1C53A172" w:rsidRPr="1C53A172">
        <w:rPr>
          <w:lang w:val="vi-VN"/>
        </w:rPr>
        <w:t>.3 Sơ đồ lớp chi tiết</w:t>
      </w:r>
      <w:bookmarkEnd w:id="264"/>
      <w:bookmarkEnd w:id="265"/>
    </w:p>
    <w:p w14:paraId="299B2FA7" w14:textId="77777777" w:rsidR="00030B45" w:rsidRDefault="00030B45" w:rsidP="00F54288">
      <w:pPr>
        <w:rPr>
          <w:rFonts w:asciiTheme="minorHAnsi" w:hAnsiTheme="minorHAnsi"/>
          <w:lang w:val="vi-VN"/>
        </w:rPr>
      </w:pPr>
    </w:p>
    <w:p w14:paraId="066833AB" w14:textId="571A2F8E" w:rsidR="00030B45" w:rsidRPr="00030B45" w:rsidRDefault="009F1561" w:rsidP="008F6D81">
      <w:pPr>
        <w:jc w:val="center"/>
        <w:rPr>
          <w:rFonts w:asciiTheme="minorHAnsi" w:hAnsiTheme="minorHAnsi"/>
          <w:lang w:val="vi-VN"/>
        </w:rPr>
      </w:pPr>
      <w:r>
        <w:rPr>
          <w:rFonts w:asciiTheme="minorHAnsi" w:hAnsiTheme="minorHAnsi"/>
          <w:noProof/>
        </w:rPr>
        <w:drawing>
          <wp:inline distT="0" distB="0" distL="0" distR="0" wp14:anchorId="229F4CDB" wp14:editId="568EBD6A">
            <wp:extent cx="5940425" cy="1273175"/>
            <wp:effectExtent l="76200" t="76200" r="136525" b="136525"/>
            <wp:docPr id="1897256407" name="Picture 189725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8">
                      <a:extLst>
                        <a:ext uri="{28A0092B-C50C-407E-A947-70E740481C1C}">
                          <a14:useLocalDpi xmlns:a14="http://schemas.microsoft.com/office/drawing/2010/main" val="0"/>
                        </a:ext>
                      </a:extLst>
                    </a:blip>
                    <a:stretch>
                      <a:fillRect/>
                    </a:stretch>
                  </pic:blipFill>
                  <pic:spPr>
                    <a:xfrm>
                      <a:off x="0" y="0"/>
                      <a:ext cx="5940425" cy="127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F1F34" w14:textId="5C4CE101" w:rsidR="08BC1170" w:rsidRDefault="08BC1170" w:rsidP="08BC1170"/>
    <w:p w14:paraId="4D080E65" w14:textId="53ACD0B7" w:rsidR="001A69E7" w:rsidRDefault="00E82CD8" w:rsidP="1C53A172">
      <w:pPr>
        <w:pStyle w:val="StyleHeading2TimesNewRoman12ptLinespacingAtleast1"/>
      </w:pPr>
      <w:bookmarkStart w:id="266" w:name="_Toc4439465"/>
      <w:r>
        <w:t>5.5</w:t>
      </w:r>
      <w:r w:rsidR="1C53A172">
        <w:t xml:space="preserve"> Ch</w:t>
      </w:r>
      <w:r w:rsidR="1C53A172" w:rsidRPr="1C53A172">
        <w:rPr>
          <w:rFonts w:ascii="Calibri" w:hAnsi="Calibri" w:cs="Calibri"/>
        </w:rPr>
        <w:t>ứ</w:t>
      </w:r>
      <w:r w:rsidR="1C53A172">
        <w:t xml:space="preserve">c năng UC0005 (Quản lý </w:t>
      </w:r>
      <w:r w:rsidR="00552CCA">
        <w:rPr>
          <w:lang w:val="en-US"/>
        </w:rPr>
        <w:t>ngày nghỉ</w:t>
      </w:r>
      <w:r w:rsidR="1C53A172">
        <w:t>)</w:t>
      </w:r>
      <w:bookmarkEnd w:id="266"/>
    </w:p>
    <w:p w14:paraId="4D0CC556" w14:textId="42A0C809" w:rsidR="08BC1170" w:rsidRDefault="00E82CD8" w:rsidP="1C53A172">
      <w:pPr>
        <w:pStyle w:val="StyleHeading312ptBefore6ptAfter3ptLinespacing"/>
      </w:pPr>
      <w:bookmarkStart w:id="267" w:name="_Toc4439334"/>
      <w:bookmarkStart w:id="268" w:name="_Toc4439466"/>
      <w:r>
        <w:t>5.5</w:t>
      </w:r>
      <w:r w:rsidR="1C53A172">
        <w:t>.1 Sơ đồ lớp phân tích</w:t>
      </w:r>
      <w:bookmarkEnd w:id="267"/>
      <w:bookmarkEnd w:id="268"/>
    </w:p>
    <w:p w14:paraId="34914E15" w14:textId="77777777" w:rsidR="001A69E7" w:rsidRPr="001A69E7" w:rsidRDefault="001A69E7" w:rsidP="001A69E7">
      <w:pPr>
        <w:rPr>
          <w:noProof/>
          <w:lang w:eastAsia="vi-VN"/>
        </w:rPr>
      </w:pPr>
    </w:p>
    <w:p w14:paraId="3D445A96" w14:textId="259D6266" w:rsidR="08BC1170" w:rsidRDefault="00552CCA" w:rsidP="008F6D81">
      <w:pPr>
        <w:jc w:val="center"/>
      </w:pPr>
      <w:r>
        <w:rPr>
          <w:noProof/>
        </w:rPr>
        <w:lastRenderedPageBreak/>
        <w:drawing>
          <wp:inline distT="0" distB="0" distL="0" distR="0" wp14:anchorId="21D4A49E" wp14:editId="3F86BD36">
            <wp:extent cx="5940425" cy="956945"/>
            <wp:effectExtent l="76200" t="76200" r="136525" b="128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jpg"/>
                    <pic:cNvPicPr/>
                  </pic:nvPicPr>
                  <pic:blipFill>
                    <a:blip r:embed="rId39">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4F6C0" w14:textId="77777777" w:rsidR="001A69E7" w:rsidRDefault="001A69E7" w:rsidP="08BC1170"/>
    <w:p w14:paraId="1043B295" w14:textId="72F6DA7E" w:rsidR="001A69E7" w:rsidRDefault="00E82CD8" w:rsidP="1C53A172">
      <w:pPr>
        <w:pStyle w:val="StyleHeading312ptBefore6ptAfter3ptLinespacing"/>
        <w:rPr>
          <w:lang w:val="vi-VN"/>
        </w:rPr>
      </w:pPr>
      <w:bookmarkStart w:id="269" w:name="_Toc4439335"/>
      <w:bookmarkStart w:id="270" w:name="_Toc4439467"/>
      <w:r>
        <w:rPr>
          <w:lang w:val="vi-VN"/>
        </w:rPr>
        <w:t>5.5</w:t>
      </w:r>
      <w:r w:rsidR="1C53A172" w:rsidRPr="1C53A172">
        <w:rPr>
          <w:lang w:val="vi-VN"/>
        </w:rPr>
        <w:t>.2 Sơ đồ lớp</w:t>
      </w:r>
      <w:r w:rsidR="1C53A172">
        <w:t xml:space="preserve"> </w:t>
      </w:r>
      <w:r w:rsidR="1C53A172" w:rsidRPr="1C53A172">
        <w:rPr>
          <w:lang w:val="vi-VN"/>
        </w:rPr>
        <w:t>trình tự</w:t>
      </w:r>
      <w:bookmarkEnd w:id="269"/>
      <w:bookmarkEnd w:id="270"/>
    </w:p>
    <w:p w14:paraId="35A57BAE" w14:textId="50B610AB" w:rsidR="001A69E7" w:rsidRDefault="00E710EA" w:rsidP="001A69E7">
      <w:pPr>
        <w:rPr>
          <w:lang w:val="vi-VN"/>
        </w:rPr>
      </w:pPr>
      <w:r>
        <w:rPr>
          <w:noProof/>
        </w:rPr>
        <w:drawing>
          <wp:inline distT="0" distB="0" distL="0" distR="0" wp14:anchorId="73AA60E3" wp14:editId="6A53CC77">
            <wp:extent cx="5819775" cy="4705588"/>
            <wp:effectExtent l="76200" t="76200" r="123825" b="133350"/>
            <wp:docPr id="1897256397" name="Picture 189725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false.jpg"/>
                    <pic:cNvPicPr/>
                  </pic:nvPicPr>
                  <pic:blipFill>
                    <a:blip r:embed="rId40">
                      <a:extLst>
                        <a:ext uri="{28A0092B-C50C-407E-A947-70E740481C1C}">
                          <a14:useLocalDpi xmlns:a14="http://schemas.microsoft.com/office/drawing/2010/main" val="0"/>
                        </a:ext>
                      </a:extLst>
                    </a:blip>
                    <a:stretch>
                      <a:fillRect/>
                    </a:stretch>
                  </pic:blipFill>
                  <pic:spPr>
                    <a:xfrm>
                      <a:off x="0" y="0"/>
                      <a:ext cx="5823646" cy="470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5B1B2" w14:textId="30A8C911" w:rsidR="4880D9DB" w:rsidRDefault="002C0A54" w:rsidP="008F6D81">
      <w:pPr>
        <w:jc w:val="center"/>
      </w:pPr>
      <w:r>
        <w:rPr>
          <w:noProof/>
        </w:rPr>
        <w:lastRenderedPageBreak/>
        <w:drawing>
          <wp:inline distT="0" distB="0" distL="0" distR="0" wp14:anchorId="701E2437" wp14:editId="38DEDA63">
            <wp:extent cx="5800725" cy="4690185"/>
            <wp:effectExtent l="76200" t="76200" r="123825" b="129540"/>
            <wp:docPr id="1897256398" name="Picture 18972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true.jpg"/>
                    <pic:cNvPicPr/>
                  </pic:nvPicPr>
                  <pic:blipFill>
                    <a:blip r:embed="rId41">
                      <a:extLst>
                        <a:ext uri="{28A0092B-C50C-407E-A947-70E740481C1C}">
                          <a14:useLocalDpi xmlns:a14="http://schemas.microsoft.com/office/drawing/2010/main" val="0"/>
                        </a:ext>
                      </a:extLst>
                    </a:blip>
                    <a:stretch>
                      <a:fillRect/>
                    </a:stretch>
                  </pic:blipFill>
                  <pic:spPr>
                    <a:xfrm>
                      <a:off x="0" y="0"/>
                      <a:ext cx="5803794" cy="4692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750D2" w14:textId="561F76CC" w:rsidR="4880D9DB" w:rsidRDefault="4880D9DB" w:rsidP="008F6D81">
      <w:pPr>
        <w:jc w:val="center"/>
      </w:pPr>
    </w:p>
    <w:p w14:paraId="7EA4EECA" w14:textId="101D4395" w:rsidR="08BC1170" w:rsidRDefault="08BC1170" w:rsidP="008F6D81">
      <w:pPr>
        <w:jc w:val="center"/>
        <w:rPr>
          <w:rFonts w:ascii="Times New Roman" w:hAnsi="Times New Roman"/>
          <w:b/>
          <w:bCs/>
          <w:i/>
          <w:iCs/>
          <w:sz w:val="26"/>
          <w:szCs w:val="26"/>
        </w:rPr>
      </w:pPr>
    </w:p>
    <w:p w14:paraId="646282BD" w14:textId="77777777" w:rsidR="001A69E7" w:rsidRDefault="001A69E7" w:rsidP="08BC1170">
      <w:pPr>
        <w:rPr>
          <w:rFonts w:ascii="Times New Roman" w:hAnsi="Times New Roman"/>
          <w:b/>
          <w:bCs/>
          <w:i/>
          <w:iCs/>
          <w:sz w:val="26"/>
          <w:szCs w:val="26"/>
        </w:rPr>
      </w:pPr>
    </w:p>
    <w:p w14:paraId="2ABEB4D3" w14:textId="3E555112" w:rsidR="001A69E7" w:rsidRDefault="00E82CD8" w:rsidP="1C53A172">
      <w:pPr>
        <w:pStyle w:val="StyleHeading312ptBefore6ptAfter3ptLinespacing"/>
        <w:rPr>
          <w:lang w:val="vi-VN"/>
        </w:rPr>
      </w:pPr>
      <w:bookmarkStart w:id="271" w:name="_Toc4439336"/>
      <w:bookmarkStart w:id="272" w:name="_Toc4439468"/>
      <w:r>
        <w:rPr>
          <w:lang w:val="vi-VN"/>
        </w:rPr>
        <w:t>5.5</w:t>
      </w:r>
      <w:r w:rsidR="1C53A172" w:rsidRPr="1C53A172">
        <w:rPr>
          <w:lang w:val="vi-VN"/>
        </w:rPr>
        <w:t>.3 Sơ đồ lớp</w:t>
      </w:r>
      <w:r w:rsidR="1C53A172">
        <w:t xml:space="preserve"> </w:t>
      </w:r>
      <w:r w:rsidR="1C53A172" w:rsidRPr="1C53A172">
        <w:rPr>
          <w:lang w:val="vi-VN"/>
        </w:rPr>
        <w:t>chi tiết</w:t>
      </w:r>
      <w:bookmarkEnd w:id="271"/>
      <w:bookmarkEnd w:id="272"/>
    </w:p>
    <w:p w14:paraId="202410F2" w14:textId="77777777" w:rsidR="00A802A2" w:rsidRPr="005005D6" w:rsidRDefault="00A802A2" w:rsidP="00A802A2">
      <w:pPr>
        <w:rPr>
          <w:lang w:val="vi-VN"/>
        </w:rPr>
      </w:pPr>
    </w:p>
    <w:p w14:paraId="37AEF34B" w14:textId="13A35248" w:rsidR="2DD4A0C8" w:rsidRDefault="009F1561" w:rsidP="008F6D81">
      <w:pPr>
        <w:jc w:val="center"/>
      </w:pPr>
      <w:r>
        <w:rPr>
          <w:noProof/>
        </w:rPr>
        <w:drawing>
          <wp:inline distT="0" distB="0" distL="0" distR="0" wp14:anchorId="7B985710" wp14:editId="325714B6">
            <wp:extent cx="5940425" cy="1254760"/>
            <wp:effectExtent l="76200" t="76200" r="136525" b="135890"/>
            <wp:docPr id="1897256408" name="Picture 18972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44899" w14:textId="6A57DAF5" w:rsidR="001A69E7" w:rsidRDefault="001A69E7" w:rsidP="008F6D81">
      <w:pPr>
        <w:jc w:val="center"/>
        <w:rPr>
          <w:rFonts w:asciiTheme="minorHAnsi" w:hAnsiTheme="minorHAnsi"/>
          <w:lang w:val="vi-VN"/>
        </w:rPr>
      </w:pPr>
    </w:p>
    <w:p w14:paraId="781EED70" w14:textId="0AC4A63B" w:rsidR="00A802A2" w:rsidRDefault="00E82CD8" w:rsidP="1C53A172">
      <w:pPr>
        <w:pStyle w:val="StyleHeading2TimesNewRoman12ptLinespacingAtleast1"/>
      </w:pPr>
      <w:bookmarkStart w:id="273" w:name="_Toc4439469"/>
      <w:r>
        <w:t>5.6</w:t>
      </w:r>
      <w:r w:rsidR="1C53A172">
        <w:t xml:space="preserve"> Ch</w:t>
      </w:r>
      <w:r w:rsidR="1C53A172" w:rsidRPr="1C53A172">
        <w:rPr>
          <w:rFonts w:ascii="Calibri" w:hAnsi="Calibri" w:cs="Calibri"/>
        </w:rPr>
        <w:t>ứ</w:t>
      </w:r>
      <w:r w:rsidR="1C53A172">
        <w:t xml:space="preserve">c năng UC0006 (Quản lý </w:t>
      </w:r>
      <w:r w:rsidR="00EA2DF5">
        <w:rPr>
          <w:lang w:val="en-US"/>
        </w:rPr>
        <w:t>hợp đồng</w:t>
      </w:r>
      <w:r w:rsidR="1C53A172">
        <w:t>)</w:t>
      </w:r>
      <w:bookmarkEnd w:id="273"/>
    </w:p>
    <w:p w14:paraId="5587E676" w14:textId="1698699C" w:rsidR="00A802A2" w:rsidRDefault="00E82CD8" w:rsidP="1C53A172">
      <w:pPr>
        <w:pStyle w:val="StyleHeading312ptBefore6ptAfter3ptLinespacing"/>
      </w:pPr>
      <w:bookmarkStart w:id="274" w:name="_Toc4439338"/>
      <w:bookmarkStart w:id="275" w:name="_Toc4439470"/>
      <w:r>
        <w:t>5.6</w:t>
      </w:r>
      <w:r w:rsidR="1C53A172">
        <w:t>.1 Sơ đồ lớp phân tích</w:t>
      </w:r>
      <w:bookmarkEnd w:id="274"/>
      <w:bookmarkEnd w:id="275"/>
    </w:p>
    <w:p w14:paraId="28412F65" w14:textId="77777777" w:rsidR="00A802A2" w:rsidRDefault="00A802A2" w:rsidP="00A802A2"/>
    <w:p w14:paraId="3CFDB0D1" w14:textId="52ED6BB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794A23F8" wp14:editId="229D7197">
            <wp:extent cx="5800725" cy="934441"/>
            <wp:effectExtent l="76200" t="76200" r="123825"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ward.jpg"/>
                    <pic:cNvPicPr/>
                  </pic:nvPicPr>
                  <pic:blipFill>
                    <a:blip r:embed="rId43">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AA05D" w14:textId="77777777" w:rsidR="00A802A2" w:rsidRDefault="00A802A2" w:rsidP="00A802A2">
      <w:pPr>
        <w:rPr>
          <w:rFonts w:asciiTheme="minorHAnsi" w:hAnsiTheme="minorHAnsi"/>
          <w:lang w:val="vi-VN"/>
        </w:rPr>
      </w:pPr>
    </w:p>
    <w:p w14:paraId="2A4791AC" w14:textId="6B1FDF21" w:rsidR="00A802A2" w:rsidRDefault="00E82CD8" w:rsidP="1C53A172">
      <w:pPr>
        <w:pStyle w:val="StyleHeading312ptBefore6ptAfter3ptLinespacing"/>
        <w:rPr>
          <w:lang w:val="vi-VN"/>
        </w:rPr>
      </w:pPr>
      <w:bookmarkStart w:id="276" w:name="_Toc4439339"/>
      <w:bookmarkStart w:id="277" w:name="_Toc4439471"/>
      <w:r>
        <w:rPr>
          <w:lang w:val="vi-VN"/>
        </w:rPr>
        <w:t>5.6</w:t>
      </w:r>
      <w:r w:rsidR="1C53A172" w:rsidRPr="1C53A172">
        <w:rPr>
          <w:lang w:val="vi-VN"/>
        </w:rPr>
        <w:t>.2 Sơ đồ lớp</w:t>
      </w:r>
      <w:r w:rsidR="1C53A172">
        <w:t xml:space="preserve"> </w:t>
      </w:r>
      <w:r w:rsidR="1C53A172" w:rsidRPr="1C53A172">
        <w:rPr>
          <w:lang w:val="vi-VN"/>
        </w:rPr>
        <w:t>trình tự</w:t>
      </w:r>
      <w:bookmarkEnd w:id="276"/>
      <w:bookmarkEnd w:id="277"/>
    </w:p>
    <w:p w14:paraId="1BBF7F44" w14:textId="0D1B7A23" w:rsidR="00A802A2" w:rsidRDefault="00A802A2" w:rsidP="00A802A2">
      <w:pPr>
        <w:rPr>
          <w:lang w:val="vi-VN"/>
        </w:rPr>
      </w:pPr>
    </w:p>
    <w:p w14:paraId="53CABE18" w14:textId="3B90A9D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38AE3710" wp14:editId="0176018A">
            <wp:extent cx="5810250" cy="4276170"/>
            <wp:effectExtent l="76200" t="76200" r="13335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add.jpg"/>
                    <pic:cNvPicPr/>
                  </pic:nvPicPr>
                  <pic:blipFill>
                    <a:blip r:embed="rId44">
                      <a:extLst>
                        <a:ext uri="{28A0092B-C50C-407E-A947-70E740481C1C}">
                          <a14:useLocalDpi xmlns:a14="http://schemas.microsoft.com/office/drawing/2010/main" val="0"/>
                        </a:ext>
                      </a:extLst>
                    </a:blip>
                    <a:stretch>
                      <a:fillRect/>
                    </a:stretch>
                  </pic:blipFill>
                  <pic:spPr>
                    <a:xfrm>
                      <a:off x="0" y="0"/>
                      <a:ext cx="5814836" cy="42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50B26E63" wp14:editId="726D59EE">
            <wp:extent cx="5781675" cy="4255140"/>
            <wp:effectExtent l="76200" t="76200" r="123825"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delete.jpg"/>
                    <pic:cNvPicPr/>
                  </pic:nvPicPr>
                  <pic:blipFill>
                    <a:blip r:embed="rId45">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lastRenderedPageBreak/>
        <w:drawing>
          <wp:inline distT="0" distB="0" distL="0" distR="0" wp14:anchorId="37D0839C" wp14:editId="34F8EA53">
            <wp:extent cx="5848350" cy="4304211"/>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edit.jpg"/>
                    <pic:cNvPicPr/>
                  </pic:nvPicPr>
                  <pic:blipFill>
                    <a:blip r:embed="rId46">
                      <a:extLst>
                        <a:ext uri="{28A0092B-C50C-407E-A947-70E740481C1C}">
                          <a14:useLocalDpi xmlns:a14="http://schemas.microsoft.com/office/drawing/2010/main" val="0"/>
                        </a:ext>
                      </a:extLst>
                    </a:blip>
                    <a:stretch>
                      <a:fillRect/>
                    </a:stretch>
                  </pic:blipFill>
                  <pic:spPr>
                    <a:xfrm>
                      <a:off x="0" y="0"/>
                      <a:ext cx="5848350" cy="4304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29DE6" w14:textId="77777777" w:rsidR="00A802A2" w:rsidRPr="003A2EBF" w:rsidRDefault="00A802A2" w:rsidP="00A802A2">
      <w:pPr>
        <w:rPr>
          <w:rFonts w:asciiTheme="minorHAnsi" w:hAnsiTheme="minorHAnsi"/>
        </w:rPr>
      </w:pPr>
    </w:p>
    <w:p w14:paraId="50C8A167" w14:textId="1927214E" w:rsidR="00850940" w:rsidRDefault="00E82CD8" w:rsidP="1C53A172">
      <w:pPr>
        <w:pStyle w:val="StyleHeading312ptBefore6ptAfter3ptLinespacing"/>
        <w:rPr>
          <w:lang w:val="vi-VN"/>
        </w:rPr>
      </w:pPr>
      <w:bookmarkStart w:id="278" w:name="_Toc4439340"/>
      <w:bookmarkStart w:id="279" w:name="_Toc4439472"/>
      <w:r>
        <w:rPr>
          <w:lang w:val="vi-VN"/>
        </w:rPr>
        <w:t>5.6</w:t>
      </w:r>
      <w:r w:rsidR="1C53A172" w:rsidRPr="1C53A172">
        <w:rPr>
          <w:lang w:val="vi-VN"/>
        </w:rPr>
        <w:t>.3 Sơ đồ lớp chi tiết</w:t>
      </w:r>
      <w:bookmarkEnd w:id="278"/>
      <w:bookmarkEnd w:id="279"/>
    </w:p>
    <w:p w14:paraId="782DAEF1" w14:textId="77777777" w:rsidR="00A802A2" w:rsidRDefault="00A802A2" w:rsidP="00A802A2">
      <w:pPr>
        <w:rPr>
          <w:rFonts w:asciiTheme="minorHAnsi" w:hAnsiTheme="minorHAnsi"/>
          <w:lang w:val="vi-VN"/>
        </w:rPr>
      </w:pPr>
    </w:p>
    <w:p w14:paraId="773FE361" w14:textId="245938BE" w:rsidR="00A802A2" w:rsidRDefault="003A2EBF" w:rsidP="008F6D81">
      <w:pPr>
        <w:jc w:val="center"/>
        <w:rPr>
          <w:rFonts w:asciiTheme="minorHAnsi" w:hAnsiTheme="minorHAnsi"/>
          <w:lang w:val="vi-VN"/>
        </w:rPr>
      </w:pPr>
      <w:r>
        <w:rPr>
          <w:rFonts w:asciiTheme="minorHAnsi" w:hAnsiTheme="minorHAnsi"/>
          <w:noProof/>
        </w:rPr>
        <w:drawing>
          <wp:inline distT="0" distB="0" distL="0" distR="0" wp14:anchorId="0DE2A16D" wp14:editId="364A2B7D">
            <wp:extent cx="5848350" cy="1253441"/>
            <wp:effectExtent l="76200" t="76200" r="133350" b="137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manage.jpg"/>
                    <pic:cNvPicPr/>
                  </pic:nvPicPr>
                  <pic:blipFill>
                    <a:blip r:embed="rId47">
                      <a:extLst>
                        <a:ext uri="{28A0092B-C50C-407E-A947-70E740481C1C}">
                          <a14:useLocalDpi xmlns:a14="http://schemas.microsoft.com/office/drawing/2010/main" val="0"/>
                        </a:ext>
                      </a:extLst>
                    </a:blip>
                    <a:stretch>
                      <a:fillRect/>
                    </a:stretch>
                  </pic:blipFill>
                  <pic:spPr>
                    <a:xfrm>
                      <a:off x="0" y="0"/>
                      <a:ext cx="5845226" cy="125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82F96" w14:textId="019F6813" w:rsidR="00665481" w:rsidRDefault="00665481" w:rsidP="00A802A2">
      <w:pPr>
        <w:rPr>
          <w:rFonts w:asciiTheme="minorHAnsi" w:hAnsiTheme="minorHAnsi"/>
          <w:lang w:val="vi-VN"/>
        </w:rPr>
      </w:pPr>
    </w:p>
    <w:p w14:paraId="4654EE06" w14:textId="7CF85722" w:rsidR="001E2263" w:rsidRDefault="00E82CD8" w:rsidP="1C53A172">
      <w:pPr>
        <w:pStyle w:val="StyleHeading2TimesNewRoman12ptLinespacingAtleast1"/>
      </w:pPr>
      <w:bookmarkStart w:id="280" w:name="_Toc4439473"/>
      <w:r>
        <w:t>5.7</w:t>
      </w:r>
      <w:r w:rsidR="1C53A172">
        <w:t xml:space="preserve"> Ch</w:t>
      </w:r>
      <w:r w:rsidR="1C53A172" w:rsidRPr="1C53A172">
        <w:rPr>
          <w:rFonts w:ascii="Calibri" w:hAnsi="Calibri" w:cs="Calibri"/>
        </w:rPr>
        <w:t>ứ</w:t>
      </w:r>
      <w:r w:rsidR="002C0A54">
        <w:t>c năng UC0007 (</w:t>
      </w:r>
      <w:r w:rsidR="002C0A54">
        <w:rPr>
          <w:lang w:val="en-US"/>
        </w:rPr>
        <w:t>Khen thưởng, kỷ luật</w:t>
      </w:r>
      <w:r w:rsidR="1C53A172">
        <w:t>)</w:t>
      </w:r>
      <w:bookmarkEnd w:id="280"/>
    </w:p>
    <w:p w14:paraId="28A861F0" w14:textId="4582D523" w:rsidR="00850940" w:rsidRDefault="00E82CD8" w:rsidP="1C53A172">
      <w:pPr>
        <w:pStyle w:val="StyleHeading312ptBefore6ptAfter3ptLinespacing"/>
      </w:pPr>
      <w:bookmarkStart w:id="281" w:name="_Toc4439342"/>
      <w:bookmarkStart w:id="282" w:name="_Toc4439474"/>
      <w:r>
        <w:t>5.7</w:t>
      </w:r>
      <w:r w:rsidR="1C53A172">
        <w:t>.1 Sơ đồ lớp phân tích</w:t>
      </w:r>
      <w:bookmarkEnd w:id="281"/>
      <w:bookmarkEnd w:id="282"/>
    </w:p>
    <w:p w14:paraId="049EFB37" w14:textId="38B277BE" w:rsidR="0058416C" w:rsidRDefault="0058416C" w:rsidP="0058416C"/>
    <w:p w14:paraId="0FE0A8A5" w14:textId="11139409" w:rsidR="0058416C" w:rsidRDefault="001A24CD" w:rsidP="008F6D81">
      <w:pPr>
        <w:jc w:val="center"/>
      </w:pPr>
      <w:r>
        <w:rPr>
          <w:noProof/>
        </w:rPr>
        <w:drawing>
          <wp:inline distT="0" distB="0" distL="0" distR="0" wp14:anchorId="3722DE62" wp14:editId="22A99C0F">
            <wp:extent cx="5800725" cy="934441"/>
            <wp:effectExtent l="76200" t="76200" r="123825" b="132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48">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1B48E" w14:textId="77777777" w:rsidR="0058416C" w:rsidRDefault="0058416C" w:rsidP="0058416C"/>
    <w:p w14:paraId="07D33B34" w14:textId="5AD53793" w:rsidR="0058416C" w:rsidRPr="003A2EBF" w:rsidRDefault="00E82CD8" w:rsidP="003A2EBF">
      <w:pPr>
        <w:pStyle w:val="StyleHeading312ptBefore6ptAfter3ptLinespacing"/>
      </w:pPr>
      <w:bookmarkStart w:id="283" w:name="_Toc4439343"/>
      <w:bookmarkStart w:id="284" w:name="_Toc4439475"/>
      <w:r>
        <w:rPr>
          <w:lang w:val="vi-VN"/>
        </w:rPr>
        <w:lastRenderedPageBreak/>
        <w:t>5.7</w:t>
      </w:r>
      <w:r w:rsidR="1C53A172" w:rsidRPr="1C53A172">
        <w:rPr>
          <w:lang w:val="vi-VN"/>
        </w:rPr>
        <w:t>.2 Sơ đồ lớp</w:t>
      </w:r>
      <w:r w:rsidR="1C53A172">
        <w:t xml:space="preserve"> </w:t>
      </w:r>
      <w:r w:rsidR="1C53A172" w:rsidRPr="1C53A172">
        <w:rPr>
          <w:lang w:val="vi-VN"/>
        </w:rPr>
        <w:t>trình tự</w:t>
      </w:r>
      <w:bookmarkEnd w:id="283"/>
      <w:bookmarkEnd w:id="284"/>
      <w:r w:rsidR="001A24CD">
        <w:rPr>
          <w:rFonts w:asciiTheme="minorHAnsi" w:hAnsiTheme="minorHAnsi"/>
          <w:noProof/>
        </w:rPr>
        <w:drawing>
          <wp:inline distT="0" distB="0" distL="0" distR="0" wp14:anchorId="57E1A3FC" wp14:editId="065CE852">
            <wp:extent cx="5867400" cy="4318231"/>
            <wp:effectExtent l="76200" t="76200" r="133350" b="139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add.jpg"/>
                    <pic:cNvPicPr/>
                  </pic:nvPicPr>
                  <pic:blipFill>
                    <a:blip r:embed="rId49">
                      <a:extLst>
                        <a:ext uri="{28A0092B-C50C-407E-A947-70E740481C1C}">
                          <a14:useLocalDpi xmlns:a14="http://schemas.microsoft.com/office/drawing/2010/main" val="0"/>
                        </a:ext>
                      </a:extLst>
                    </a:blip>
                    <a:stretch>
                      <a:fillRect/>
                    </a:stretch>
                  </pic:blipFill>
                  <pic:spPr>
                    <a:xfrm>
                      <a:off x="0" y="0"/>
                      <a:ext cx="5867400" cy="4318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5AE6B" w14:textId="3336EA54" w:rsidR="0058416C" w:rsidRDefault="001A24CD" w:rsidP="008F6D81">
      <w:pPr>
        <w:jc w:val="center"/>
        <w:rPr>
          <w:rFonts w:asciiTheme="minorHAnsi" w:hAnsiTheme="minorHAnsi"/>
          <w:lang w:val="vi-VN"/>
        </w:rPr>
      </w:pPr>
      <w:r>
        <w:rPr>
          <w:rFonts w:asciiTheme="minorHAnsi" w:hAnsiTheme="minorHAnsi"/>
          <w:noProof/>
        </w:rPr>
        <w:lastRenderedPageBreak/>
        <w:drawing>
          <wp:inline distT="0" distB="0" distL="0" distR="0" wp14:anchorId="6A2E5FF7" wp14:editId="7E9522EE">
            <wp:extent cx="5800725" cy="4269160"/>
            <wp:effectExtent l="76200" t="76200" r="123825" b="131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delete.jpg"/>
                    <pic:cNvPicPr/>
                  </pic:nvPicPr>
                  <pic:blipFill>
                    <a:blip r:embed="rId50">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78F12015" wp14:editId="1177BB95">
            <wp:extent cx="5810250" cy="4276170"/>
            <wp:effectExtent l="76200" t="76200" r="133350" b="1244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edit.jpg"/>
                    <pic:cNvPicPr/>
                  </pic:nvPicPr>
                  <pic:blipFill>
                    <a:blip r:embed="rId51">
                      <a:extLst>
                        <a:ext uri="{28A0092B-C50C-407E-A947-70E740481C1C}">
                          <a14:useLocalDpi xmlns:a14="http://schemas.microsoft.com/office/drawing/2010/main" val="0"/>
                        </a:ext>
                      </a:extLst>
                    </a:blip>
                    <a:stretch>
                      <a:fillRect/>
                    </a:stretch>
                  </pic:blipFill>
                  <pic:spPr>
                    <a:xfrm>
                      <a:off x="0" y="0"/>
                      <a:ext cx="5810250" cy="4276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BA323" w14:textId="77777777" w:rsidR="0058416C" w:rsidRDefault="0058416C" w:rsidP="0058416C">
      <w:pPr>
        <w:rPr>
          <w:lang w:val="vi-VN"/>
        </w:rPr>
      </w:pPr>
    </w:p>
    <w:p w14:paraId="3E99F1D0" w14:textId="38471C6B" w:rsidR="00850940" w:rsidRDefault="00E82CD8" w:rsidP="1C53A172">
      <w:pPr>
        <w:pStyle w:val="StyleHeading312ptBefore6ptAfter3ptLinespacing"/>
        <w:rPr>
          <w:lang w:val="vi-VN"/>
        </w:rPr>
      </w:pPr>
      <w:bookmarkStart w:id="285" w:name="_Toc4439344"/>
      <w:bookmarkStart w:id="286" w:name="_Toc4439476"/>
      <w:r>
        <w:rPr>
          <w:lang w:val="vi-VN"/>
        </w:rPr>
        <w:t>5.7</w:t>
      </w:r>
      <w:r w:rsidR="1C53A172" w:rsidRPr="1C53A172">
        <w:rPr>
          <w:lang w:val="vi-VN"/>
        </w:rPr>
        <w:t>.3 Sơ đồ lớp chi tiết</w:t>
      </w:r>
      <w:bookmarkEnd w:id="285"/>
      <w:bookmarkEnd w:id="286"/>
    </w:p>
    <w:p w14:paraId="221C5A53" w14:textId="77777777" w:rsidR="001E2263" w:rsidRDefault="001E2263" w:rsidP="0058416C">
      <w:pPr>
        <w:rPr>
          <w:lang w:val="vi-VN"/>
        </w:rPr>
      </w:pPr>
    </w:p>
    <w:p w14:paraId="60FD19D9" w14:textId="1ACF0F79" w:rsidR="0058416C" w:rsidRDefault="001A24CD" w:rsidP="008F6D81">
      <w:pPr>
        <w:jc w:val="center"/>
        <w:rPr>
          <w:lang w:val="vi-VN"/>
        </w:rPr>
      </w:pPr>
      <w:r>
        <w:rPr>
          <w:noProof/>
        </w:rPr>
        <w:drawing>
          <wp:inline distT="0" distB="0" distL="0" distR="0" wp14:anchorId="149150AE" wp14:editId="0A08B7FF">
            <wp:extent cx="5886450" cy="1261606"/>
            <wp:effectExtent l="76200" t="76200" r="133350" b="129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52">
                      <a:extLst>
                        <a:ext uri="{28A0092B-C50C-407E-A947-70E740481C1C}">
                          <a14:useLocalDpi xmlns:a14="http://schemas.microsoft.com/office/drawing/2010/main" val="0"/>
                        </a:ext>
                      </a:extLst>
                    </a:blip>
                    <a:stretch>
                      <a:fillRect/>
                    </a:stretch>
                  </pic:blipFill>
                  <pic:spPr>
                    <a:xfrm>
                      <a:off x="0" y="0"/>
                      <a:ext cx="5883306" cy="1260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48267" w14:textId="77777777" w:rsidR="0058416C" w:rsidRPr="0058416C" w:rsidRDefault="0058416C" w:rsidP="001E2263">
      <w:pPr>
        <w:rPr>
          <w:rFonts w:asciiTheme="minorHAnsi" w:hAnsiTheme="minorHAnsi"/>
          <w:lang w:val="vi-VN"/>
        </w:rPr>
      </w:pPr>
    </w:p>
    <w:p w14:paraId="39811D60" w14:textId="737C9A9E" w:rsidR="00850940" w:rsidRDefault="00E82CD8" w:rsidP="1C53A172">
      <w:pPr>
        <w:pStyle w:val="StyleHeading2TimesNewRoman12ptLinespacingAtleast1"/>
      </w:pPr>
      <w:bookmarkStart w:id="287" w:name="_Toc4439477"/>
      <w:r>
        <w:t>5.8</w:t>
      </w:r>
      <w:r w:rsidR="1C53A172">
        <w:t xml:space="preserve"> Ch</w:t>
      </w:r>
      <w:r w:rsidR="1C53A172" w:rsidRPr="1C53A172">
        <w:rPr>
          <w:rFonts w:ascii="Calibri" w:hAnsi="Calibri" w:cs="Calibri"/>
        </w:rPr>
        <w:t>ứ</w:t>
      </w:r>
      <w:r w:rsidR="002C0A54">
        <w:t>c năng UC0008 (</w:t>
      </w:r>
      <w:r w:rsidR="002C0A54">
        <w:rPr>
          <w:lang w:val="en-US"/>
        </w:rPr>
        <w:t>Quản lý thông tin cá nhân</w:t>
      </w:r>
      <w:r w:rsidR="1C53A172">
        <w:t>)</w:t>
      </w:r>
      <w:bookmarkEnd w:id="287"/>
    </w:p>
    <w:p w14:paraId="2950BC93" w14:textId="18272B41" w:rsidR="00850940" w:rsidRDefault="00E82CD8" w:rsidP="1C53A172">
      <w:pPr>
        <w:pStyle w:val="StyleHeading312ptBefore6ptAfter3ptLinespacing"/>
        <w:rPr>
          <w:lang w:val="vi-VN"/>
        </w:rPr>
      </w:pPr>
      <w:bookmarkStart w:id="288" w:name="_Toc4439346"/>
      <w:bookmarkStart w:id="289" w:name="_Toc4439478"/>
      <w:r>
        <w:rPr>
          <w:lang w:val="vi-VN"/>
        </w:rPr>
        <w:t>5.8</w:t>
      </w:r>
      <w:r w:rsidR="1C53A172" w:rsidRPr="1C53A172">
        <w:rPr>
          <w:lang w:val="vi-VN"/>
        </w:rPr>
        <w:t>.1 Sơ đồ lớp phân tích</w:t>
      </w:r>
      <w:bookmarkEnd w:id="288"/>
      <w:bookmarkEnd w:id="289"/>
    </w:p>
    <w:p w14:paraId="57752056" w14:textId="5903C407" w:rsidR="0058416C" w:rsidRDefault="0058416C" w:rsidP="0058416C">
      <w:pPr>
        <w:rPr>
          <w:lang w:val="vi-VN"/>
        </w:rPr>
      </w:pPr>
    </w:p>
    <w:p w14:paraId="3D755327" w14:textId="6EC3293F" w:rsidR="0058416C" w:rsidRDefault="002C0A54" w:rsidP="008F6D81">
      <w:pPr>
        <w:jc w:val="center"/>
        <w:rPr>
          <w:lang w:val="vi-VN"/>
        </w:rPr>
      </w:pPr>
      <w:r>
        <w:rPr>
          <w:noProof/>
        </w:rPr>
        <w:drawing>
          <wp:inline distT="0" distB="0" distL="0" distR="0" wp14:anchorId="501256C3" wp14:editId="5BC8E674">
            <wp:extent cx="5940425" cy="1012190"/>
            <wp:effectExtent l="76200" t="76200" r="136525" b="13081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3">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CC379" w14:textId="77777777" w:rsidR="0058416C" w:rsidRPr="00850940" w:rsidRDefault="0058416C" w:rsidP="0058416C">
      <w:pPr>
        <w:rPr>
          <w:lang w:val="vi-VN"/>
        </w:rPr>
      </w:pPr>
    </w:p>
    <w:p w14:paraId="195F2A66" w14:textId="50F7BDDD" w:rsidR="00850940" w:rsidRDefault="00E82CD8" w:rsidP="1C53A172">
      <w:pPr>
        <w:pStyle w:val="StyleHeading312ptBefore6ptAfter3ptLinespacing"/>
        <w:rPr>
          <w:lang w:val="vi-VN"/>
        </w:rPr>
      </w:pPr>
      <w:bookmarkStart w:id="290" w:name="_Toc4439347"/>
      <w:bookmarkStart w:id="291" w:name="_Toc4439479"/>
      <w:r>
        <w:rPr>
          <w:lang w:val="vi-VN"/>
        </w:rPr>
        <w:t>5.8</w:t>
      </w:r>
      <w:r w:rsidR="1C53A172" w:rsidRPr="1C53A172">
        <w:rPr>
          <w:lang w:val="vi-VN"/>
        </w:rPr>
        <w:t>.2 Sơ đồ lớp trình tự</w:t>
      </w:r>
      <w:bookmarkEnd w:id="290"/>
      <w:bookmarkEnd w:id="291"/>
    </w:p>
    <w:p w14:paraId="2EE32F91" w14:textId="18FD7D69" w:rsidR="0058416C" w:rsidRDefault="0058416C" w:rsidP="0058416C">
      <w:pPr>
        <w:rPr>
          <w:lang w:val="vi-VN"/>
        </w:rPr>
      </w:pPr>
    </w:p>
    <w:p w14:paraId="422B7A3E" w14:textId="420B8E51" w:rsidR="0058416C" w:rsidRDefault="002C0A54" w:rsidP="008F6D81">
      <w:pPr>
        <w:jc w:val="center"/>
        <w:rPr>
          <w:lang w:val="vi-VN"/>
        </w:rPr>
      </w:pPr>
      <w:r>
        <w:rPr>
          <w:noProof/>
        </w:rPr>
        <w:lastRenderedPageBreak/>
        <w:drawing>
          <wp:inline distT="0" distB="0" distL="0" distR="0" wp14:anchorId="505F8DB8" wp14:editId="52EC4DC5">
            <wp:extent cx="5940425" cy="4208780"/>
            <wp:effectExtent l="76200" t="76200" r="136525" b="134620"/>
            <wp:docPr id="1897256399" name="Picture 18972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 edit.jpg"/>
                    <pic:cNvPicPr/>
                  </pic:nvPicPr>
                  <pic:blipFill>
                    <a:blip r:embed="rId54">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107050" w14:textId="77777777" w:rsidR="0058416C" w:rsidRDefault="0058416C" w:rsidP="0058416C">
      <w:pPr>
        <w:rPr>
          <w:lang w:val="vi-VN"/>
        </w:rPr>
      </w:pPr>
    </w:p>
    <w:p w14:paraId="72EA3A1B" w14:textId="28CEFC47" w:rsidR="00850940" w:rsidRDefault="00E82CD8" w:rsidP="1C53A172">
      <w:pPr>
        <w:pStyle w:val="StyleHeading312ptBefore6ptAfter3ptLinespacing"/>
        <w:rPr>
          <w:lang w:val="vi-VN"/>
        </w:rPr>
      </w:pPr>
      <w:bookmarkStart w:id="292" w:name="_Toc4439348"/>
      <w:bookmarkStart w:id="293" w:name="_Toc4439480"/>
      <w:r>
        <w:rPr>
          <w:lang w:val="vi-VN"/>
        </w:rPr>
        <w:t>5.8</w:t>
      </w:r>
      <w:r w:rsidR="1C53A172" w:rsidRPr="1C53A172">
        <w:rPr>
          <w:lang w:val="vi-VN"/>
        </w:rPr>
        <w:t>.3 Sơ đồ lớp chi tiết</w:t>
      </w:r>
      <w:bookmarkEnd w:id="292"/>
      <w:bookmarkEnd w:id="293"/>
    </w:p>
    <w:p w14:paraId="1ACC793E" w14:textId="77777777" w:rsidR="001E2263" w:rsidRDefault="001E2263" w:rsidP="001E2263">
      <w:pPr>
        <w:rPr>
          <w:rFonts w:ascii="Times New Roman" w:hAnsi="Times New Roman"/>
          <w:lang w:val="vi-VN"/>
        </w:rPr>
      </w:pPr>
    </w:p>
    <w:p w14:paraId="4D6C8DEE" w14:textId="006A3901" w:rsidR="00821527" w:rsidRDefault="009F1561" w:rsidP="008F6D81">
      <w:pPr>
        <w:jc w:val="center"/>
        <w:rPr>
          <w:rFonts w:ascii="Times New Roman" w:hAnsi="Times New Roman"/>
          <w:lang w:val="vi-VN"/>
        </w:rPr>
      </w:pPr>
      <w:r>
        <w:rPr>
          <w:rFonts w:ascii="Times New Roman" w:hAnsi="Times New Roman"/>
          <w:noProof/>
        </w:rPr>
        <w:drawing>
          <wp:inline distT="0" distB="0" distL="0" distR="0" wp14:anchorId="06199E33" wp14:editId="7A406512">
            <wp:extent cx="5940425" cy="1254760"/>
            <wp:effectExtent l="76200" t="76200" r="136525" b="135890"/>
            <wp:docPr id="1897256410" name="Picture 189725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5">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A4582" w14:textId="77777777" w:rsidR="0068336C" w:rsidRDefault="0068336C" w:rsidP="001E2263">
      <w:pPr>
        <w:rPr>
          <w:rFonts w:ascii="Times New Roman" w:hAnsi="Times New Roman"/>
          <w:lang w:val="vi-VN"/>
        </w:rPr>
      </w:pPr>
    </w:p>
    <w:p w14:paraId="28BAEBEF" w14:textId="53F0A7E3" w:rsidR="534210AF" w:rsidRDefault="00E82CD8" w:rsidP="1C53A172">
      <w:pPr>
        <w:pStyle w:val="StyleHeading2TimesNewRoman12ptLinespacingAtleast1"/>
      </w:pPr>
      <w:bookmarkStart w:id="294" w:name="_Toc4439481"/>
      <w:r>
        <w:t>5.9</w:t>
      </w:r>
      <w:r w:rsidR="1C53A172">
        <w:t xml:space="preserve"> Ch</w:t>
      </w:r>
      <w:r w:rsidR="1C53A172" w:rsidRPr="1C53A172">
        <w:rPr>
          <w:rFonts w:ascii="Calibri" w:hAnsi="Calibri" w:cs="Calibri"/>
        </w:rPr>
        <w:t>ứ</w:t>
      </w:r>
      <w:r w:rsidR="1C53A172">
        <w:t>c năng UC0009 (</w:t>
      </w:r>
      <w:r w:rsidR="002C0A54">
        <w:rPr>
          <w:lang w:val="en-US"/>
        </w:rPr>
        <w:t>Xin nghỉ phép</w:t>
      </w:r>
      <w:r w:rsidR="1C53A172">
        <w:t>)</w:t>
      </w:r>
      <w:bookmarkEnd w:id="294"/>
    </w:p>
    <w:p w14:paraId="6E40496C" w14:textId="417C6B13" w:rsidR="00EB58CB" w:rsidRDefault="00E82CD8" w:rsidP="1C53A172">
      <w:pPr>
        <w:pStyle w:val="StyleHeading312ptBefore6ptAfter3ptLinespacing"/>
        <w:rPr>
          <w:lang w:val="vi-VN"/>
        </w:rPr>
      </w:pPr>
      <w:bookmarkStart w:id="295" w:name="_Toc4439350"/>
      <w:bookmarkStart w:id="296" w:name="_Toc4439482"/>
      <w:r>
        <w:rPr>
          <w:lang w:val="vi-VN"/>
        </w:rPr>
        <w:t>5.9</w:t>
      </w:r>
      <w:r w:rsidR="1C53A172" w:rsidRPr="1C53A172">
        <w:rPr>
          <w:lang w:val="vi-VN"/>
        </w:rPr>
        <w:t>.1 Sơ đồ lớp phân tích</w:t>
      </w:r>
      <w:bookmarkEnd w:id="295"/>
      <w:bookmarkEnd w:id="296"/>
    </w:p>
    <w:p w14:paraId="1BF0AFC0" w14:textId="77777777" w:rsidR="0068336C" w:rsidRPr="00EB58CB" w:rsidRDefault="0068336C" w:rsidP="0068336C">
      <w:pPr>
        <w:rPr>
          <w:lang w:val="vi-VN"/>
        </w:rPr>
      </w:pPr>
    </w:p>
    <w:p w14:paraId="0AFB29B5" w14:textId="5027362F" w:rsidR="534210AF" w:rsidRDefault="002C0A54" w:rsidP="008F6D81">
      <w:pPr>
        <w:jc w:val="center"/>
      </w:pPr>
      <w:r>
        <w:rPr>
          <w:noProof/>
        </w:rPr>
        <w:drawing>
          <wp:inline distT="0" distB="0" distL="0" distR="0" wp14:anchorId="0B569054" wp14:editId="6926A7C2">
            <wp:extent cx="5940425" cy="902970"/>
            <wp:effectExtent l="76200" t="76200" r="136525" b="125730"/>
            <wp:docPr id="1897256385" name="Picture 18972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56">
                      <a:extLst>
                        <a:ext uri="{28A0092B-C50C-407E-A947-70E740481C1C}">
                          <a14:useLocalDpi xmlns:a14="http://schemas.microsoft.com/office/drawing/2010/main" val="0"/>
                        </a:ext>
                      </a:extLst>
                    </a:blip>
                    <a:stretch>
                      <a:fillRect/>
                    </a:stretch>
                  </pic:blipFill>
                  <pic:spPr>
                    <a:xfrm>
                      <a:off x="0" y="0"/>
                      <a:ext cx="5940425" cy="902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CD00E" w14:textId="733C1B9A" w:rsidR="001E2C38" w:rsidRDefault="00E82CD8" w:rsidP="1C53A172">
      <w:pPr>
        <w:pStyle w:val="StyleHeading312ptBefore6ptAfter3ptLinespacing"/>
        <w:rPr>
          <w:lang w:val="vi-VN"/>
        </w:rPr>
      </w:pPr>
      <w:bookmarkStart w:id="297" w:name="_Toc4439351"/>
      <w:bookmarkStart w:id="298" w:name="_Toc4439483"/>
      <w:r>
        <w:rPr>
          <w:lang w:val="vi-VN"/>
        </w:rPr>
        <w:t>5.9</w:t>
      </w:r>
      <w:r w:rsidR="1C53A172" w:rsidRPr="1C53A172">
        <w:rPr>
          <w:lang w:val="vi-VN"/>
        </w:rPr>
        <w:t>.2 Sơ đồ lớp trình tự</w:t>
      </w:r>
      <w:bookmarkEnd w:id="297"/>
      <w:bookmarkEnd w:id="298"/>
    </w:p>
    <w:p w14:paraId="465CD8D0" w14:textId="77777777" w:rsidR="004C2540" w:rsidRDefault="004C2540" w:rsidP="004C2540">
      <w:pPr>
        <w:rPr>
          <w:lang w:val="vi-VN"/>
        </w:rPr>
      </w:pPr>
    </w:p>
    <w:p w14:paraId="4269AD94" w14:textId="4A52190B" w:rsidR="534210AF" w:rsidRDefault="002C0A54" w:rsidP="008F6D81">
      <w:pPr>
        <w:jc w:val="center"/>
      </w:pPr>
      <w:r>
        <w:rPr>
          <w:noProof/>
        </w:rPr>
        <w:lastRenderedPageBreak/>
        <w:drawing>
          <wp:inline distT="0" distB="0" distL="0" distR="0" wp14:anchorId="4A97980F" wp14:editId="659F243F">
            <wp:extent cx="5940425" cy="4208780"/>
            <wp:effectExtent l="76200" t="76200" r="136525" b="134620"/>
            <wp:docPr id="1897256400" name="Picture 18972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 nghỉ phép.jpg"/>
                    <pic:cNvPicPr/>
                  </pic:nvPicPr>
                  <pic:blipFill>
                    <a:blip r:embed="rId57">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AA1AF" w14:textId="3117534F" w:rsidR="004C2540" w:rsidRDefault="00E82CD8" w:rsidP="1C53A172">
      <w:pPr>
        <w:pStyle w:val="StyleHeading312ptBefore6ptAfter3ptLinespacing"/>
        <w:rPr>
          <w:lang w:val="vi-VN"/>
        </w:rPr>
      </w:pPr>
      <w:bookmarkStart w:id="299" w:name="_Toc4439352"/>
      <w:bookmarkStart w:id="300" w:name="_Toc4439484"/>
      <w:r>
        <w:rPr>
          <w:lang w:val="vi-VN"/>
        </w:rPr>
        <w:t>5.9</w:t>
      </w:r>
      <w:r w:rsidR="1C53A172" w:rsidRPr="1C53A172">
        <w:rPr>
          <w:lang w:val="vi-VN"/>
        </w:rPr>
        <w:t>.3 Sơ đồ lớp chi tiết</w:t>
      </w:r>
      <w:bookmarkEnd w:id="299"/>
      <w:bookmarkEnd w:id="300"/>
    </w:p>
    <w:p w14:paraId="7190D3EA" w14:textId="77777777" w:rsidR="004C2540" w:rsidRPr="00DE78C7" w:rsidRDefault="004C2540" w:rsidP="004C2540">
      <w:pPr>
        <w:rPr>
          <w:rFonts w:asciiTheme="minorHAnsi" w:hAnsiTheme="minorHAnsi"/>
          <w:lang w:val="vi-VN"/>
        </w:rPr>
      </w:pPr>
    </w:p>
    <w:p w14:paraId="2D0A09DA" w14:textId="0D92F4EE" w:rsidR="534210AF" w:rsidRDefault="009F1561" w:rsidP="008F6D81">
      <w:pPr>
        <w:jc w:val="center"/>
        <w:rPr>
          <w:rFonts w:ascii="Times New Roman" w:hAnsi="Times New Roman"/>
          <w:lang w:val="vi-VN"/>
        </w:rPr>
      </w:pPr>
      <w:r>
        <w:rPr>
          <w:rFonts w:ascii="Times New Roman" w:hAnsi="Times New Roman"/>
          <w:noProof/>
        </w:rPr>
        <w:drawing>
          <wp:inline distT="0" distB="0" distL="0" distR="0" wp14:anchorId="59CB1963" wp14:editId="59E0CDE8">
            <wp:extent cx="5940425" cy="1254760"/>
            <wp:effectExtent l="76200" t="76200" r="136525" b="135890"/>
            <wp:docPr id="1897256411" name="Picture 18972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8FFE2" w14:textId="77777777" w:rsidR="004C2540" w:rsidRDefault="004C2540" w:rsidP="534210AF">
      <w:pPr>
        <w:rPr>
          <w:rFonts w:ascii="Times New Roman" w:hAnsi="Times New Roman"/>
          <w:lang w:val="vi-VN"/>
        </w:rPr>
      </w:pPr>
    </w:p>
    <w:p w14:paraId="072AB2DD" w14:textId="3A0F1EAC" w:rsidR="00DE78C7" w:rsidRDefault="00E82CD8" w:rsidP="1C53A172">
      <w:pPr>
        <w:pStyle w:val="StyleHeading2TimesNewRoman12ptLinespacingAtleast1"/>
      </w:pPr>
      <w:bookmarkStart w:id="301" w:name="_Toc4439485"/>
      <w:r>
        <w:t>5.10</w:t>
      </w:r>
      <w:r w:rsidR="1C53A172">
        <w:t xml:space="preserve"> Ch</w:t>
      </w:r>
      <w:r w:rsidR="1C53A172" w:rsidRPr="1C53A172">
        <w:rPr>
          <w:rFonts w:ascii="Calibri" w:hAnsi="Calibri" w:cs="Calibri"/>
        </w:rPr>
        <w:t>ứ</w:t>
      </w:r>
      <w:r w:rsidR="1C53A172">
        <w:t>c năng UC0010 (</w:t>
      </w:r>
      <w:r w:rsidR="00EA2DF5">
        <w:rPr>
          <w:lang w:val="en-US"/>
        </w:rPr>
        <w:t xml:space="preserve">Xem </w:t>
      </w:r>
      <w:r w:rsidR="002C0A54">
        <w:rPr>
          <w:lang w:val="en-US"/>
        </w:rPr>
        <w:t>thưởng</w:t>
      </w:r>
      <w:r w:rsidR="00EA2DF5">
        <w:rPr>
          <w:lang w:val="en-US"/>
        </w:rPr>
        <w:t xml:space="preserve"> và kỷ luật</w:t>
      </w:r>
      <w:r w:rsidR="1C53A172">
        <w:t>)</w:t>
      </w:r>
      <w:bookmarkEnd w:id="301"/>
    </w:p>
    <w:p w14:paraId="0C1C80C9" w14:textId="581ED8A0" w:rsidR="00DE78C7" w:rsidRDefault="00E82CD8" w:rsidP="1C53A172">
      <w:pPr>
        <w:pStyle w:val="StyleHeading312ptBefore6ptAfter3ptLinespacing"/>
        <w:rPr>
          <w:lang w:val="vi-VN"/>
        </w:rPr>
      </w:pPr>
      <w:bookmarkStart w:id="302" w:name="_Toc4439354"/>
      <w:bookmarkStart w:id="303" w:name="_Toc4439486"/>
      <w:r>
        <w:rPr>
          <w:lang w:val="vi-VN"/>
        </w:rPr>
        <w:t>5.10</w:t>
      </w:r>
      <w:r w:rsidR="1C53A172" w:rsidRPr="1C53A172">
        <w:rPr>
          <w:lang w:val="vi-VN"/>
        </w:rPr>
        <w:t>.1 Sơ đồ lớp phân tích</w:t>
      </w:r>
      <w:bookmarkEnd w:id="302"/>
      <w:bookmarkEnd w:id="303"/>
    </w:p>
    <w:p w14:paraId="66DEF8C5" w14:textId="2AC6A5ED" w:rsidR="00DE78C7" w:rsidRDefault="00DE78C7" w:rsidP="534210AF">
      <w:pPr>
        <w:rPr>
          <w:rFonts w:ascii="Times New Roman" w:hAnsi="Times New Roman"/>
          <w:lang w:val="vi-VN"/>
        </w:rPr>
      </w:pPr>
    </w:p>
    <w:p w14:paraId="65E6D8A3" w14:textId="25213E09"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755AA0D" wp14:editId="3419937C">
            <wp:extent cx="5867400" cy="945181"/>
            <wp:effectExtent l="76200" t="76200" r="133350" b="140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58">
                      <a:extLst>
                        <a:ext uri="{28A0092B-C50C-407E-A947-70E740481C1C}">
                          <a14:useLocalDpi xmlns:a14="http://schemas.microsoft.com/office/drawing/2010/main" val="0"/>
                        </a:ext>
                      </a:extLst>
                    </a:blip>
                    <a:stretch>
                      <a:fillRect/>
                    </a:stretch>
                  </pic:blipFill>
                  <pic:spPr>
                    <a:xfrm>
                      <a:off x="0" y="0"/>
                      <a:ext cx="5894781" cy="94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3D7B3" w14:textId="77777777" w:rsidR="00DE78C7" w:rsidRDefault="00DE78C7" w:rsidP="534210AF">
      <w:pPr>
        <w:rPr>
          <w:rFonts w:ascii="Times New Roman" w:hAnsi="Times New Roman"/>
          <w:lang w:val="vi-VN"/>
        </w:rPr>
      </w:pPr>
    </w:p>
    <w:p w14:paraId="67AC4B74" w14:textId="6D908A1A" w:rsidR="00DE78C7" w:rsidRDefault="00E82CD8" w:rsidP="1C53A172">
      <w:pPr>
        <w:pStyle w:val="StyleHeading312ptBefore6ptAfter3ptLinespacing"/>
        <w:rPr>
          <w:lang w:val="vi-VN"/>
        </w:rPr>
      </w:pPr>
      <w:bookmarkStart w:id="304" w:name="_Toc4439355"/>
      <w:bookmarkStart w:id="305" w:name="_Toc4439487"/>
      <w:r>
        <w:rPr>
          <w:lang w:val="vi-VN"/>
        </w:rPr>
        <w:lastRenderedPageBreak/>
        <w:t>5.10</w:t>
      </w:r>
      <w:r w:rsidR="1C53A172" w:rsidRPr="1C53A172">
        <w:rPr>
          <w:lang w:val="vi-VN"/>
        </w:rPr>
        <w:t>.2 Sơ đồ lớp trình tự</w:t>
      </w:r>
      <w:bookmarkEnd w:id="304"/>
      <w:bookmarkEnd w:id="305"/>
    </w:p>
    <w:p w14:paraId="3C4D7C67" w14:textId="77777777" w:rsidR="00DE78C7" w:rsidRDefault="00DE78C7" w:rsidP="534210AF">
      <w:pPr>
        <w:rPr>
          <w:rFonts w:ascii="Times New Roman" w:hAnsi="Times New Roman"/>
          <w:lang w:val="vi-VN"/>
        </w:rPr>
      </w:pPr>
    </w:p>
    <w:p w14:paraId="57D78372" w14:textId="502066D3"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6158B5E" wp14:editId="1E730287">
            <wp:extent cx="5848350" cy="5880233"/>
            <wp:effectExtent l="76200" t="76200" r="133350" b="139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59">
                      <a:extLst>
                        <a:ext uri="{28A0092B-C50C-407E-A947-70E740481C1C}">
                          <a14:useLocalDpi xmlns:a14="http://schemas.microsoft.com/office/drawing/2010/main" val="0"/>
                        </a:ext>
                      </a:extLst>
                    </a:blip>
                    <a:stretch>
                      <a:fillRect/>
                    </a:stretch>
                  </pic:blipFill>
                  <pic:spPr>
                    <a:xfrm>
                      <a:off x="0" y="0"/>
                      <a:ext cx="5848972" cy="5880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9242D" w14:textId="77777777" w:rsidR="00DE78C7" w:rsidRDefault="00DE78C7" w:rsidP="534210AF">
      <w:pPr>
        <w:rPr>
          <w:rFonts w:ascii="Times New Roman" w:hAnsi="Times New Roman"/>
          <w:lang w:val="vi-VN"/>
        </w:rPr>
      </w:pPr>
    </w:p>
    <w:p w14:paraId="05D3035D" w14:textId="66BFDEC7" w:rsidR="00DE78C7" w:rsidRDefault="00DE78C7" w:rsidP="008F6D81">
      <w:pPr>
        <w:jc w:val="center"/>
        <w:rPr>
          <w:rFonts w:ascii="Times New Roman" w:hAnsi="Times New Roman"/>
          <w:lang w:val="vi-VN"/>
        </w:rPr>
      </w:pPr>
    </w:p>
    <w:p w14:paraId="54435D06" w14:textId="77777777" w:rsidR="00DE78C7" w:rsidRDefault="00DE78C7" w:rsidP="534210AF">
      <w:pPr>
        <w:rPr>
          <w:rFonts w:ascii="Times New Roman" w:hAnsi="Times New Roman"/>
          <w:lang w:val="vi-VN"/>
        </w:rPr>
      </w:pPr>
    </w:p>
    <w:p w14:paraId="3A99C0D1" w14:textId="69D2652A" w:rsidR="00DE78C7" w:rsidRDefault="00DE78C7" w:rsidP="008F6D81">
      <w:pPr>
        <w:jc w:val="center"/>
        <w:rPr>
          <w:rFonts w:ascii="Times New Roman" w:hAnsi="Times New Roman"/>
          <w:lang w:val="vi-VN"/>
        </w:rPr>
      </w:pPr>
    </w:p>
    <w:p w14:paraId="0BC11F50" w14:textId="77777777" w:rsidR="00DE78C7" w:rsidRDefault="00DE78C7" w:rsidP="534210AF">
      <w:pPr>
        <w:rPr>
          <w:rFonts w:ascii="Times New Roman" w:hAnsi="Times New Roman"/>
          <w:lang w:val="vi-VN"/>
        </w:rPr>
      </w:pPr>
    </w:p>
    <w:p w14:paraId="1D86D40A" w14:textId="021E5E38" w:rsidR="00AD0453" w:rsidRDefault="00E82CD8" w:rsidP="1C53A172">
      <w:pPr>
        <w:pStyle w:val="StyleHeading312ptBefore6ptAfter3ptLinespacing"/>
        <w:rPr>
          <w:lang w:val="vi-VN"/>
        </w:rPr>
      </w:pPr>
      <w:bookmarkStart w:id="306" w:name="_Toc4439356"/>
      <w:bookmarkStart w:id="307" w:name="_Toc4439488"/>
      <w:r>
        <w:rPr>
          <w:lang w:val="vi-VN"/>
        </w:rPr>
        <w:t>5.10</w:t>
      </w:r>
      <w:r w:rsidR="1C53A172" w:rsidRPr="1C53A172">
        <w:rPr>
          <w:lang w:val="vi-VN"/>
        </w:rPr>
        <w:t>.3 Sơ đồ lớp chi tiết</w:t>
      </w:r>
      <w:bookmarkEnd w:id="306"/>
      <w:bookmarkEnd w:id="307"/>
    </w:p>
    <w:p w14:paraId="5FB92EB6" w14:textId="77777777" w:rsidR="00DE78C7" w:rsidRDefault="00DE78C7" w:rsidP="534210AF">
      <w:pPr>
        <w:rPr>
          <w:rFonts w:ascii="Times New Roman" w:hAnsi="Times New Roman"/>
          <w:lang w:val="vi-VN"/>
        </w:rPr>
      </w:pPr>
    </w:p>
    <w:p w14:paraId="58813529" w14:textId="5A35D317" w:rsidR="00AD0453" w:rsidRDefault="00ED2859" w:rsidP="008F6D81">
      <w:pPr>
        <w:jc w:val="center"/>
        <w:rPr>
          <w:rFonts w:ascii="Times New Roman" w:hAnsi="Times New Roman"/>
          <w:lang w:val="vi-VN"/>
        </w:rPr>
      </w:pPr>
      <w:r>
        <w:rPr>
          <w:rFonts w:ascii="Times New Roman" w:hAnsi="Times New Roman"/>
          <w:noProof/>
        </w:rPr>
        <w:lastRenderedPageBreak/>
        <w:drawing>
          <wp:inline distT="0" distB="0" distL="0" distR="0" wp14:anchorId="5DEFFC2F" wp14:editId="6F3EBBE5">
            <wp:extent cx="5810250" cy="1227264"/>
            <wp:effectExtent l="76200" t="76200" r="133350" b="1257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60">
                      <a:extLst>
                        <a:ext uri="{28A0092B-C50C-407E-A947-70E740481C1C}">
                          <a14:useLocalDpi xmlns:a14="http://schemas.microsoft.com/office/drawing/2010/main" val="0"/>
                        </a:ext>
                      </a:extLst>
                    </a:blip>
                    <a:stretch>
                      <a:fillRect/>
                    </a:stretch>
                  </pic:blipFill>
                  <pic:spPr>
                    <a:xfrm>
                      <a:off x="0" y="0"/>
                      <a:ext cx="5807146" cy="1226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248D5" w14:textId="2098BC6D" w:rsidR="555C6CA0" w:rsidRDefault="00E82CD8" w:rsidP="1C53A172">
      <w:pPr>
        <w:pStyle w:val="StyleHeading2TimesNewRoman12ptLinespacingAtleast1"/>
      </w:pPr>
      <w:bookmarkStart w:id="308" w:name="_Toc4439489"/>
      <w:r>
        <w:t>5.11</w:t>
      </w:r>
      <w:r w:rsidR="1C53A172">
        <w:t xml:space="preserve"> Ch</w:t>
      </w:r>
      <w:r w:rsidR="1C53A172" w:rsidRPr="1C53A172">
        <w:rPr>
          <w:rFonts w:ascii="Calibri" w:hAnsi="Calibri" w:cs="Calibri"/>
        </w:rPr>
        <w:t>ứ</w:t>
      </w:r>
      <w:r w:rsidR="1C53A172">
        <w:t>c năng UC0011 (</w:t>
      </w:r>
      <w:r w:rsidR="002C0A54">
        <w:rPr>
          <w:lang w:val="en-US"/>
        </w:rPr>
        <w:t>Thống kê</w:t>
      </w:r>
      <w:r w:rsidR="1C53A172">
        <w:t>)</w:t>
      </w:r>
      <w:bookmarkEnd w:id="308"/>
    </w:p>
    <w:p w14:paraId="2361BF86" w14:textId="4844089A" w:rsidR="555C6CA0" w:rsidRDefault="00E82CD8" w:rsidP="1C53A172">
      <w:pPr>
        <w:pStyle w:val="StyleHeading312ptBefore6ptAfter3ptLinespacing"/>
        <w:rPr>
          <w:lang w:val="vi-VN"/>
        </w:rPr>
      </w:pPr>
      <w:bookmarkStart w:id="309" w:name="_Toc4439358"/>
      <w:bookmarkStart w:id="310" w:name="_Toc4439490"/>
      <w:r>
        <w:rPr>
          <w:lang w:val="vi-VN"/>
        </w:rPr>
        <w:t>5.11</w:t>
      </w:r>
      <w:r w:rsidR="1C53A172" w:rsidRPr="1C53A172">
        <w:rPr>
          <w:lang w:val="vi-VN"/>
        </w:rPr>
        <w:t>.1 Sơ đồ lớp phân tích</w:t>
      </w:r>
      <w:bookmarkEnd w:id="309"/>
      <w:bookmarkEnd w:id="310"/>
    </w:p>
    <w:p w14:paraId="3F5AEE6F" w14:textId="0F8D0004" w:rsidR="555C6CA0" w:rsidRDefault="555C6CA0" w:rsidP="008F6D81">
      <w:pPr>
        <w:jc w:val="center"/>
      </w:pPr>
    </w:p>
    <w:p w14:paraId="3E809885" w14:textId="3FE40906" w:rsidR="00B44C19" w:rsidRDefault="00E710EA" w:rsidP="00E710EA">
      <w:pPr>
        <w:jc w:val="center"/>
      </w:pPr>
      <w:r w:rsidRPr="00976DE8">
        <w:rPr>
          <w:rFonts w:asciiTheme="minorHAnsi" w:hAnsiTheme="minorHAnsi"/>
          <w:b/>
          <w:bCs/>
          <w:i/>
          <w:iCs/>
          <w:noProof/>
        </w:rPr>
        <w:drawing>
          <wp:inline distT="0" distB="0" distL="0" distR="0" wp14:anchorId="2A3AFE21" wp14:editId="3433EE63">
            <wp:extent cx="5833110" cy="1429423"/>
            <wp:effectExtent l="38100" t="38100" r="34290" b="37465"/>
            <wp:docPr id="47" name="Ảnh 47"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i lieu\Du an 2\Sơ đồ\CT_Statist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4318" cy="1434620"/>
                    </a:xfrm>
                    <a:prstGeom prst="rect">
                      <a:avLst/>
                    </a:prstGeom>
                    <a:ln w="38100" cap="sq">
                      <a:solidFill>
                        <a:srgbClr val="000000"/>
                      </a:solidFill>
                      <a:prstDash val="solid"/>
                      <a:miter lim="800000"/>
                    </a:ln>
                    <a:effectLst/>
                  </pic:spPr>
                </pic:pic>
              </a:graphicData>
            </a:graphic>
          </wp:inline>
        </w:drawing>
      </w:r>
    </w:p>
    <w:p w14:paraId="59015B42" w14:textId="41138240" w:rsidR="00B44C19" w:rsidRDefault="00E82CD8" w:rsidP="1C53A172">
      <w:pPr>
        <w:pStyle w:val="StyleHeading312ptBefore6ptAfter3ptLinespacing"/>
        <w:rPr>
          <w:lang w:val="vi-VN"/>
        </w:rPr>
      </w:pPr>
      <w:bookmarkStart w:id="311" w:name="_Toc4439359"/>
      <w:bookmarkStart w:id="312" w:name="_Toc4439491"/>
      <w:r>
        <w:rPr>
          <w:lang w:val="vi-VN"/>
        </w:rPr>
        <w:t>5.11</w:t>
      </w:r>
      <w:r w:rsidR="1C53A172" w:rsidRPr="1C53A172">
        <w:rPr>
          <w:lang w:val="vi-VN"/>
        </w:rPr>
        <w:t>.2 Sơ đồ lớp trình tự</w:t>
      </w:r>
      <w:bookmarkEnd w:id="311"/>
      <w:bookmarkEnd w:id="312"/>
    </w:p>
    <w:p w14:paraId="61EFBFF5" w14:textId="77777777" w:rsidR="00B44C19" w:rsidRDefault="00B44C19" w:rsidP="00B44C19">
      <w:pPr>
        <w:rPr>
          <w:lang w:val="vi-VN"/>
        </w:rPr>
      </w:pPr>
    </w:p>
    <w:p w14:paraId="7D4C199C" w14:textId="2F46430A" w:rsidR="555C6CA0" w:rsidRDefault="555C6CA0" w:rsidP="008F6D81">
      <w:pPr>
        <w:jc w:val="center"/>
      </w:pPr>
    </w:p>
    <w:p w14:paraId="44892406" w14:textId="443C4E91" w:rsidR="00B44C19" w:rsidRDefault="00302145" w:rsidP="00E710EA">
      <w:pPr>
        <w:jc w:val="center"/>
      </w:pPr>
      <w:r>
        <w:rPr>
          <w:noProof/>
        </w:rPr>
        <w:drawing>
          <wp:inline distT="0" distB="0" distL="0" distR="0" wp14:anchorId="589EEB7D" wp14:editId="339D66FE">
            <wp:extent cx="5940425" cy="2679700"/>
            <wp:effectExtent l="76200" t="76200" r="136525"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jpg"/>
                    <pic:cNvPicPr/>
                  </pic:nvPicPr>
                  <pic:blipFill>
                    <a:blip r:embed="rId62">
                      <a:extLst>
                        <a:ext uri="{28A0092B-C50C-407E-A947-70E740481C1C}">
                          <a14:useLocalDpi xmlns:a14="http://schemas.microsoft.com/office/drawing/2010/main" val="0"/>
                        </a:ext>
                      </a:extLst>
                    </a:blip>
                    <a:stretch>
                      <a:fillRect/>
                    </a:stretch>
                  </pic:blipFill>
                  <pic:spPr>
                    <a:xfrm>
                      <a:off x="0" y="0"/>
                      <a:ext cx="5940425" cy="267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025C4" w14:textId="3586A934" w:rsidR="555C6CA0" w:rsidRDefault="555C6CA0" w:rsidP="008F6D81">
      <w:pPr>
        <w:jc w:val="center"/>
      </w:pPr>
    </w:p>
    <w:p w14:paraId="1486A32E" w14:textId="77777777" w:rsidR="00B44C19" w:rsidRDefault="00B44C19" w:rsidP="555C6CA0"/>
    <w:p w14:paraId="6EBD4D8A" w14:textId="0A16102D" w:rsidR="555C6CA0" w:rsidRDefault="555C6CA0" w:rsidP="008F6D81">
      <w:pPr>
        <w:jc w:val="center"/>
      </w:pPr>
    </w:p>
    <w:p w14:paraId="7E0AB27F" w14:textId="1DCB4929" w:rsidR="00B44C19" w:rsidRDefault="00E82CD8" w:rsidP="1C53A172">
      <w:pPr>
        <w:pStyle w:val="StyleHeading312ptBefore6ptAfter3ptLinespacing"/>
        <w:rPr>
          <w:lang w:val="vi-VN"/>
        </w:rPr>
      </w:pPr>
      <w:bookmarkStart w:id="313" w:name="_Toc4439360"/>
      <w:bookmarkStart w:id="314" w:name="_Toc4439492"/>
      <w:r>
        <w:rPr>
          <w:lang w:val="vi-VN"/>
        </w:rPr>
        <w:t>5.11</w:t>
      </w:r>
      <w:r w:rsidR="1C53A172" w:rsidRPr="1C53A172">
        <w:rPr>
          <w:lang w:val="vi-VN"/>
        </w:rPr>
        <w:t>.3 Sơ đồ lớp chi tiết</w:t>
      </w:r>
      <w:bookmarkEnd w:id="313"/>
      <w:bookmarkEnd w:id="314"/>
    </w:p>
    <w:p w14:paraId="185DF657" w14:textId="77777777" w:rsidR="00B44C19" w:rsidRDefault="00B44C19" w:rsidP="00B44C19">
      <w:pPr>
        <w:rPr>
          <w:lang w:val="vi-VN"/>
        </w:rPr>
      </w:pPr>
    </w:p>
    <w:p w14:paraId="300AABB0" w14:textId="4D5B0975" w:rsidR="555C6CA0" w:rsidRDefault="00E710EA" w:rsidP="008F6D81">
      <w:pPr>
        <w:jc w:val="center"/>
      </w:pPr>
      <w:r w:rsidRPr="00976DE8">
        <w:rPr>
          <w:rFonts w:asciiTheme="minorHAnsi" w:hAnsiTheme="minorHAnsi"/>
          <w:b/>
          <w:bCs/>
          <w:i/>
          <w:iCs/>
          <w:noProof/>
        </w:rPr>
        <w:lastRenderedPageBreak/>
        <w:drawing>
          <wp:inline distT="0" distB="0" distL="0" distR="0" wp14:anchorId="3886BD5F" wp14:editId="241BC69F">
            <wp:extent cx="5795010" cy="1420086"/>
            <wp:effectExtent l="38100" t="38100" r="34290" b="46990"/>
            <wp:docPr id="49" name="Ảnh 49"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i lieu\Du an 2\Sơ đồ\CT_Statist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4221" cy="1427244"/>
                    </a:xfrm>
                    <a:prstGeom prst="rect">
                      <a:avLst/>
                    </a:prstGeom>
                    <a:ln w="38100" cap="sq">
                      <a:solidFill>
                        <a:srgbClr val="000000"/>
                      </a:solidFill>
                      <a:prstDash val="solid"/>
                      <a:miter lim="800000"/>
                    </a:ln>
                    <a:effectLst/>
                  </pic:spPr>
                </pic:pic>
              </a:graphicData>
            </a:graphic>
          </wp:inline>
        </w:drawing>
      </w:r>
    </w:p>
    <w:p w14:paraId="56602840" w14:textId="77777777" w:rsidR="00AD0453" w:rsidRDefault="00AD0453" w:rsidP="1F677C37">
      <w:pPr>
        <w:rPr>
          <w:rFonts w:ascii="Times New Roman" w:hAnsi="Times New Roman"/>
          <w:lang w:val="vi-VN"/>
        </w:rPr>
      </w:pPr>
    </w:p>
    <w:p w14:paraId="17170523" w14:textId="2DFD91C1" w:rsidR="006D42CD" w:rsidRDefault="00E82CD8" w:rsidP="006D42CD">
      <w:pPr>
        <w:pStyle w:val="StyleHeading2TimesNewRoman12ptLinespacingAtleast1"/>
      </w:pPr>
      <w:r>
        <w:t>5.12</w:t>
      </w:r>
      <w:r w:rsidR="006D42CD">
        <w:t xml:space="preserve"> Ch</w:t>
      </w:r>
      <w:r w:rsidR="006D42CD" w:rsidRPr="1C53A172">
        <w:rPr>
          <w:rFonts w:ascii="Calibri" w:hAnsi="Calibri" w:cs="Calibri"/>
        </w:rPr>
        <w:t>ứ</w:t>
      </w:r>
      <w:r w:rsidR="006D42CD">
        <w:t>c năng UC001</w:t>
      </w:r>
      <w:r w:rsidR="006D42CD">
        <w:rPr>
          <w:lang w:val="en-US"/>
        </w:rPr>
        <w:t>4</w:t>
      </w:r>
      <w:r w:rsidR="006D42CD">
        <w:t xml:space="preserve"> (Gửi email)</w:t>
      </w:r>
    </w:p>
    <w:p w14:paraId="692CCAFB" w14:textId="28BD6EF9" w:rsidR="006D42CD" w:rsidRDefault="00E82CD8" w:rsidP="006D42CD">
      <w:pPr>
        <w:pStyle w:val="StyleHeading312ptBefore6ptAfter3ptLinespacing"/>
        <w:rPr>
          <w:lang w:val="vi-VN"/>
        </w:rPr>
      </w:pPr>
      <w:r>
        <w:rPr>
          <w:lang w:val="vi-VN"/>
        </w:rPr>
        <w:t>5.12</w:t>
      </w:r>
      <w:r w:rsidR="006D42CD" w:rsidRPr="1C53A172">
        <w:rPr>
          <w:lang w:val="vi-VN"/>
        </w:rPr>
        <w:t>.1 Sơ đồ lớp phân tích</w:t>
      </w:r>
    </w:p>
    <w:p w14:paraId="7673F305" w14:textId="77777777" w:rsidR="006D42CD" w:rsidRDefault="006D42CD" w:rsidP="006D42CD">
      <w:pPr>
        <w:rPr>
          <w:rFonts w:asciiTheme="minorHAnsi" w:hAnsiTheme="minorHAnsi"/>
          <w:b/>
          <w:bCs/>
          <w:i/>
          <w:iCs/>
          <w:lang w:val="vi-VN"/>
        </w:rPr>
      </w:pPr>
    </w:p>
    <w:p w14:paraId="593EFFF9"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482008C9" wp14:editId="0FFDE342">
            <wp:extent cx="5191125" cy="1381125"/>
            <wp:effectExtent l="38100" t="38100" r="47625" b="47625"/>
            <wp:docPr id="22" name="Ảnh 16" descr="D:\Tai lieu\Du an 2\Sơ đồ\P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i lieu\Du an 2\Sơ đồ\PT_Emai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125" cy="1381125"/>
                    </a:xfrm>
                    <a:prstGeom prst="rect">
                      <a:avLst/>
                    </a:prstGeom>
                    <a:ln w="38100" cap="sq">
                      <a:solidFill>
                        <a:srgbClr val="000000"/>
                      </a:solidFill>
                      <a:prstDash val="solid"/>
                      <a:miter lim="800000"/>
                    </a:ln>
                    <a:effectLst/>
                  </pic:spPr>
                </pic:pic>
              </a:graphicData>
            </a:graphic>
          </wp:inline>
        </w:drawing>
      </w:r>
    </w:p>
    <w:p w14:paraId="60EEE8B8" w14:textId="77777777" w:rsidR="006D42CD" w:rsidRDefault="006D42CD" w:rsidP="006D42CD">
      <w:pPr>
        <w:rPr>
          <w:rFonts w:asciiTheme="minorHAnsi" w:hAnsiTheme="minorHAnsi"/>
          <w:b/>
          <w:bCs/>
          <w:i/>
          <w:iCs/>
          <w:lang w:val="vi-VN"/>
        </w:rPr>
      </w:pPr>
    </w:p>
    <w:p w14:paraId="4862BEF3" w14:textId="563CE3C4" w:rsidR="006D42CD" w:rsidRPr="00005378" w:rsidRDefault="00E82CD8" w:rsidP="006D42CD">
      <w:pPr>
        <w:pStyle w:val="StyleHeading312ptBefore6ptAfter3ptLinespacing"/>
        <w:rPr>
          <w:lang w:val="vi-VN"/>
        </w:rPr>
      </w:pPr>
      <w:r>
        <w:rPr>
          <w:lang w:val="vi-VN"/>
        </w:rPr>
        <w:t>5.12</w:t>
      </w:r>
      <w:r w:rsidR="006D42CD" w:rsidRPr="1C53A172">
        <w:rPr>
          <w:lang w:val="vi-VN"/>
        </w:rPr>
        <w:t>.2 Sơ đồ lớp trình tự</w:t>
      </w:r>
    </w:p>
    <w:p w14:paraId="0F443D88" w14:textId="77777777" w:rsidR="006D42CD" w:rsidRDefault="006D42CD" w:rsidP="006D42CD">
      <w:pPr>
        <w:rPr>
          <w:rFonts w:asciiTheme="minorHAnsi" w:hAnsiTheme="minorHAnsi"/>
          <w:b/>
          <w:bCs/>
          <w:i/>
          <w:iCs/>
          <w:lang w:val="vi-VN"/>
        </w:rPr>
      </w:pPr>
    </w:p>
    <w:p w14:paraId="47F9484C"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1A042575" wp14:editId="2C1DC21C">
            <wp:extent cx="5000625" cy="4162425"/>
            <wp:effectExtent l="38100" t="38100" r="47625" b="47625"/>
            <wp:docPr id="23" name="Ảnh 18" descr="D:\Tai lieu\Du an 2\Sơ đồ\T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i lieu\Du an 2\Sơ đồ\TT_Emai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0625" cy="4162425"/>
                    </a:xfrm>
                    <a:prstGeom prst="rect">
                      <a:avLst/>
                    </a:prstGeom>
                    <a:ln w="38100" cap="sq">
                      <a:solidFill>
                        <a:srgbClr val="000000"/>
                      </a:solidFill>
                      <a:prstDash val="solid"/>
                      <a:miter lim="800000"/>
                    </a:ln>
                    <a:effectLst/>
                  </pic:spPr>
                </pic:pic>
              </a:graphicData>
            </a:graphic>
          </wp:inline>
        </w:drawing>
      </w:r>
    </w:p>
    <w:p w14:paraId="415766CC" w14:textId="77777777" w:rsidR="006D42CD" w:rsidRDefault="006D42CD" w:rsidP="006D42CD">
      <w:pPr>
        <w:rPr>
          <w:rFonts w:asciiTheme="minorHAnsi" w:hAnsiTheme="minorHAnsi"/>
          <w:b/>
          <w:bCs/>
          <w:i/>
          <w:iCs/>
          <w:lang w:val="vi-VN"/>
        </w:rPr>
      </w:pPr>
    </w:p>
    <w:p w14:paraId="510F7C1F" w14:textId="77777777" w:rsidR="006D42CD" w:rsidRDefault="006D42CD" w:rsidP="006D42CD">
      <w:pPr>
        <w:rPr>
          <w:rFonts w:asciiTheme="minorHAnsi" w:hAnsiTheme="minorHAnsi"/>
          <w:b/>
          <w:bCs/>
          <w:i/>
          <w:iCs/>
          <w:lang w:val="vi-VN"/>
        </w:rPr>
      </w:pPr>
    </w:p>
    <w:p w14:paraId="5A198D33" w14:textId="445D2660" w:rsidR="006D42CD" w:rsidRDefault="00E82CD8" w:rsidP="006D42CD">
      <w:pPr>
        <w:pStyle w:val="StyleHeading312ptBefore6ptAfter3ptLinespacing"/>
        <w:rPr>
          <w:lang w:val="vi-VN"/>
        </w:rPr>
      </w:pPr>
      <w:r>
        <w:rPr>
          <w:lang w:val="vi-VN"/>
        </w:rPr>
        <w:t>5.12</w:t>
      </w:r>
      <w:r w:rsidR="006D42CD" w:rsidRPr="1C53A172">
        <w:rPr>
          <w:lang w:val="vi-VN"/>
        </w:rPr>
        <w:t>.3 Sơ đồ lớp chi tiết</w:t>
      </w:r>
    </w:p>
    <w:p w14:paraId="214AB280" w14:textId="77777777" w:rsidR="006D42CD" w:rsidRDefault="006D42CD" w:rsidP="006D42CD">
      <w:pPr>
        <w:rPr>
          <w:rFonts w:asciiTheme="minorHAnsi" w:hAnsiTheme="minorHAnsi"/>
          <w:b/>
          <w:bCs/>
          <w:i/>
          <w:iCs/>
          <w:lang w:val="vi-VN"/>
        </w:rPr>
      </w:pPr>
    </w:p>
    <w:p w14:paraId="49AE8B3A"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0CAC8664" wp14:editId="51AC521D">
            <wp:extent cx="5795010" cy="1248554"/>
            <wp:effectExtent l="38100" t="38100" r="34290" b="46990"/>
            <wp:docPr id="45" name="Ảnh 45" descr="D:\Tai lieu\Du an 2\Sơ đồ\C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Du an 2\Sơ đồ\CT_Emai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1795" cy="1252170"/>
                    </a:xfrm>
                    <a:prstGeom prst="rect">
                      <a:avLst/>
                    </a:prstGeom>
                    <a:ln w="38100" cap="sq">
                      <a:solidFill>
                        <a:srgbClr val="000000"/>
                      </a:solidFill>
                      <a:prstDash val="solid"/>
                      <a:miter lim="800000"/>
                    </a:ln>
                    <a:effectLst/>
                  </pic:spPr>
                </pic:pic>
              </a:graphicData>
            </a:graphic>
          </wp:inline>
        </w:drawing>
      </w:r>
    </w:p>
    <w:p w14:paraId="14BA5331" w14:textId="77777777" w:rsidR="00976DE8" w:rsidRDefault="00976DE8" w:rsidP="00EF3B9C">
      <w:pPr>
        <w:rPr>
          <w:rFonts w:asciiTheme="minorHAnsi" w:hAnsiTheme="minorHAnsi"/>
          <w:b/>
          <w:bCs/>
          <w:i/>
          <w:iCs/>
        </w:rPr>
      </w:pPr>
    </w:p>
    <w:p w14:paraId="6B07177B" w14:textId="7C6C045B" w:rsidR="006D42CD" w:rsidRDefault="006D42CD" w:rsidP="006D42CD">
      <w:pPr>
        <w:pStyle w:val="StyleHeading2TimesNewRoman12ptLinespacingAtleast1"/>
      </w:pPr>
      <w:r>
        <w:t>5.1</w:t>
      </w:r>
      <w:r>
        <w:rPr>
          <w:lang w:val="en-US"/>
        </w:rPr>
        <w:t>4</w:t>
      </w:r>
      <w:r>
        <w:t xml:space="preserve"> Ch</w:t>
      </w:r>
      <w:r w:rsidRPr="1C53A172">
        <w:rPr>
          <w:rFonts w:ascii="Calibri" w:hAnsi="Calibri" w:cs="Calibri"/>
        </w:rPr>
        <w:t>ứ</w:t>
      </w:r>
      <w:r>
        <w:t>c năng UC001</w:t>
      </w:r>
      <w:r>
        <w:rPr>
          <w:lang w:val="en-US"/>
        </w:rPr>
        <w:t>3</w:t>
      </w:r>
      <w:r>
        <w:t xml:space="preserve"> (Thay đổi mật khẩu)</w:t>
      </w:r>
    </w:p>
    <w:p w14:paraId="0A1CC34C" w14:textId="40489A10" w:rsidR="006D42CD" w:rsidRDefault="006D42CD" w:rsidP="006D42CD">
      <w:pPr>
        <w:pStyle w:val="StyleHeading312ptBefore6ptAfter3ptLinespacing"/>
        <w:rPr>
          <w:lang w:val="vi-VN"/>
        </w:rPr>
      </w:pPr>
      <w:r>
        <w:rPr>
          <w:lang w:val="vi-VN"/>
        </w:rPr>
        <w:t>5.1</w:t>
      </w:r>
      <w:r>
        <w:t>4</w:t>
      </w:r>
      <w:r w:rsidRPr="1C53A172">
        <w:rPr>
          <w:lang w:val="vi-VN"/>
        </w:rPr>
        <w:t>.1 Sơ đồ lớp phân tích</w:t>
      </w:r>
    </w:p>
    <w:p w14:paraId="0C7CE699" w14:textId="77777777" w:rsidR="006D42CD" w:rsidRDefault="006D42CD" w:rsidP="006D42CD">
      <w:pPr>
        <w:rPr>
          <w:lang w:val="vi-VN"/>
        </w:rPr>
      </w:pPr>
    </w:p>
    <w:p w14:paraId="2EA72099" w14:textId="77777777" w:rsidR="006D42CD" w:rsidRDefault="006D42CD" w:rsidP="006D42CD">
      <w:pPr>
        <w:jc w:val="center"/>
        <w:rPr>
          <w:rFonts w:ascii="Times New Roman" w:hAnsi="Times New Roman"/>
          <w:lang w:val="vi-VN"/>
        </w:rPr>
      </w:pPr>
      <w:r>
        <w:rPr>
          <w:noProof/>
        </w:rPr>
        <w:drawing>
          <wp:inline distT="0" distB="0" distL="0" distR="0" wp14:anchorId="1CDB4C7B" wp14:editId="2411C5E1">
            <wp:extent cx="4572000" cy="1752600"/>
            <wp:effectExtent l="38100" t="38100" r="38100" b="38100"/>
            <wp:docPr id="1496689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72000" cy="1752600"/>
                    </a:xfrm>
                    <a:prstGeom prst="rect">
                      <a:avLst/>
                    </a:prstGeom>
                    <a:ln w="38100" cap="sq">
                      <a:solidFill>
                        <a:srgbClr val="000000"/>
                      </a:solidFill>
                      <a:prstDash val="solid"/>
                      <a:miter lim="800000"/>
                    </a:ln>
                    <a:effectLst/>
                  </pic:spPr>
                </pic:pic>
              </a:graphicData>
            </a:graphic>
          </wp:inline>
        </w:drawing>
      </w:r>
    </w:p>
    <w:p w14:paraId="5C9A5D14" w14:textId="77777777" w:rsidR="006D42CD" w:rsidRDefault="006D42CD" w:rsidP="006D42CD">
      <w:pPr>
        <w:rPr>
          <w:rFonts w:ascii="Times New Roman" w:hAnsi="Times New Roman"/>
          <w:b/>
          <w:bCs/>
          <w:i/>
          <w:iCs/>
          <w:sz w:val="26"/>
          <w:szCs w:val="26"/>
          <w:lang w:val="vi-VN"/>
        </w:rPr>
      </w:pPr>
    </w:p>
    <w:p w14:paraId="28F1BDC1" w14:textId="5D938BD7" w:rsidR="006D42CD" w:rsidRPr="00005378" w:rsidRDefault="006D42CD" w:rsidP="006D42CD">
      <w:pPr>
        <w:pStyle w:val="StyleHeading312ptBefore6ptAfter3ptLinespacing"/>
        <w:rPr>
          <w:lang w:val="vi-VN"/>
        </w:rPr>
      </w:pPr>
      <w:r>
        <w:rPr>
          <w:lang w:val="vi-VN"/>
        </w:rPr>
        <w:t>5.1</w:t>
      </w:r>
      <w:r>
        <w:t>4</w:t>
      </w:r>
      <w:r w:rsidRPr="1C53A172">
        <w:rPr>
          <w:lang w:val="vi-VN"/>
        </w:rPr>
        <w:t>.2 Sơ đồ lớp trình tự</w:t>
      </w:r>
    </w:p>
    <w:p w14:paraId="5D0967C2" w14:textId="77777777" w:rsidR="006D42CD" w:rsidRDefault="006D42CD" w:rsidP="006D42CD">
      <w:pPr>
        <w:jc w:val="center"/>
        <w:rPr>
          <w:rFonts w:ascii="Times New Roman" w:hAnsi="Times New Roman"/>
          <w:lang w:val="vi-VN"/>
        </w:rPr>
      </w:pPr>
      <w:r>
        <w:rPr>
          <w:noProof/>
        </w:rPr>
        <w:drawing>
          <wp:inline distT="0" distB="0" distL="0" distR="0" wp14:anchorId="58E10F3F" wp14:editId="4D12BACE">
            <wp:extent cx="4572000" cy="3343275"/>
            <wp:effectExtent l="38100" t="38100" r="38100" b="47625"/>
            <wp:docPr id="1833589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2000" cy="3343275"/>
                    </a:xfrm>
                    <a:prstGeom prst="rect">
                      <a:avLst/>
                    </a:prstGeom>
                    <a:ln w="38100" cap="sq">
                      <a:solidFill>
                        <a:srgbClr val="000000"/>
                      </a:solidFill>
                      <a:prstDash val="solid"/>
                      <a:miter lim="800000"/>
                    </a:ln>
                    <a:effectLst/>
                  </pic:spPr>
                </pic:pic>
              </a:graphicData>
            </a:graphic>
          </wp:inline>
        </w:drawing>
      </w:r>
    </w:p>
    <w:p w14:paraId="4CDE64BA" w14:textId="4D1F7F0E" w:rsidR="006D42CD" w:rsidRDefault="006D42CD" w:rsidP="006D42CD">
      <w:pPr>
        <w:pStyle w:val="StyleHeading312ptBefore6ptAfter3ptLinespacing"/>
        <w:rPr>
          <w:lang w:val="vi-VN"/>
        </w:rPr>
      </w:pPr>
      <w:r>
        <w:rPr>
          <w:lang w:val="vi-VN"/>
        </w:rPr>
        <w:lastRenderedPageBreak/>
        <w:t>5.1</w:t>
      </w:r>
      <w:r>
        <w:t>4</w:t>
      </w:r>
      <w:r w:rsidRPr="1C53A172">
        <w:rPr>
          <w:lang w:val="vi-VN"/>
        </w:rPr>
        <w:t>.3 Sơ đồ lớp chi tiết</w:t>
      </w:r>
    </w:p>
    <w:p w14:paraId="0ACB18F4" w14:textId="77777777" w:rsidR="006D42CD" w:rsidRDefault="006D42CD" w:rsidP="006D42CD">
      <w:pPr>
        <w:rPr>
          <w:lang w:val="vi-VN"/>
        </w:rPr>
      </w:pPr>
    </w:p>
    <w:p w14:paraId="2C88F2E7" w14:textId="77777777" w:rsidR="006D42CD" w:rsidRDefault="006D42CD" w:rsidP="006D42CD">
      <w:pPr>
        <w:jc w:val="center"/>
        <w:rPr>
          <w:rFonts w:ascii="Times New Roman" w:hAnsi="Times New Roman"/>
          <w:lang w:val="vi-VN"/>
        </w:rPr>
      </w:pPr>
      <w:r>
        <w:rPr>
          <w:noProof/>
        </w:rPr>
        <w:drawing>
          <wp:inline distT="0" distB="0" distL="0" distR="0" wp14:anchorId="62953F49" wp14:editId="12A9B42E">
            <wp:extent cx="5425442" cy="1695450"/>
            <wp:effectExtent l="38100" t="38100" r="41910" b="38100"/>
            <wp:docPr id="436202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5425442" cy="1695450"/>
                    </a:xfrm>
                    <a:prstGeom prst="rect">
                      <a:avLst/>
                    </a:prstGeom>
                    <a:ln w="38100" cap="sq">
                      <a:solidFill>
                        <a:srgbClr val="000000"/>
                      </a:solidFill>
                      <a:prstDash val="solid"/>
                      <a:miter lim="800000"/>
                    </a:ln>
                    <a:effectLst/>
                  </pic:spPr>
                </pic:pic>
              </a:graphicData>
            </a:graphic>
          </wp:inline>
        </w:drawing>
      </w:r>
    </w:p>
    <w:p w14:paraId="7E004294" w14:textId="77777777" w:rsidR="006D42CD" w:rsidRPr="006D42CD" w:rsidRDefault="006D42CD" w:rsidP="00EF3B9C">
      <w:pPr>
        <w:rPr>
          <w:rFonts w:asciiTheme="minorHAnsi" w:hAnsiTheme="minorHAnsi"/>
          <w:b/>
          <w:bCs/>
          <w:i/>
          <w:iCs/>
        </w:rPr>
      </w:pPr>
    </w:p>
    <w:p w14:paraId="26646627" w14:textId="50666F2A" w:rsidR="00C97207" w:rsidRDefault="00A31E6C" w:rsidP="1C53A172">
      <w:pPr>
        <w:pStyle w:val="StyleHeading2TimesNewRoman12ptLinespacingAtleast1"/>
      </w:pPr>
      <w:bookmarkStart w:id="315" w:name="_Toc4439493"/>
      <w:r>
        <w:t>5.1</w:t>
      </w:r>
      <w:r w:rsidR="00EA2DF5">
        <w:rPr>
          <w:lang w:val="en-US"/>
        </w:rPr>
        <w:t>5</w:t>
      </w:r>
      <w:r w:rsidR="1C53A172">
        <w:t xml:space="preserve"> Thiết kế CSDL toàn hệ thống</w:t>
      </w:r>
      <w:bookmarkEnd w:id="315"/>
      <w:r w:rsidR="495B15FF">
        <w:br/>
      </w:r>
    </w:p>
    <w:p w14:paraId="0DFE0469" w14:textId="7EA48EDB" w:rsidR="495B15FF" w:rsidRDefault="00D8297C" w:rsidP="00BF54E5">
      <w:pPr>
        <w:jc w:val="center"/>
      </w:pPr>
      <w:r>
        <w:rPr>
          <w:noProof/>
        </w:rPr>
        <w:drawing>
          <wp:inline distT="0" distB="0" distL="0" distR="0" wp14:anchorId="098E32BD" wp14:editId="2F3D44AB">
            <wp:extent cx="5876925" cy="5738718"/>
            <wp:effectExtent l="76200" t="76200" r="123825" b="128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 final.png"/>
                    <pic:cNvPicPr/>
                  </pic:nvPicPr>
                  <pic:blipFill>
                    <a:blip r:embed="rId69">
                      <a:extLst>
                        <a:ext uri="{28A0092B-C50C-407E-A947-70E740481C1C}">
                          <a14:useLocalDpi xmlns:a14="http://schemas.microsoft.com/office/drawing/2010/main" val="0"/>
                        </a:ext>
                      </a:extLst>
                    </a:blip>
                    <a:stretch>
                      <a:fillRect/>
                    </a:stretch>
                  </pic:blipFill>
                  <pic:spPr>
                    <a:xfrm>
                      <a:off x="0" y="0"/>
                      <a:ext cx="5876925" cy="573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09545C" w14:textId="34F075E5" w:rsidR="00C431CE" w:rsidRDefault="00C431CE" w:rsidP="00BF54E5">
      <w:pPr>
        <w:jc w:val="center"/>
      </w:pPr>
    </w:p>
    <w:p w14:paraId="3F5EEA52" w14:textId="12FADE5F" w:rsidR="00C431CE" w:rsidRDefault="00C431CE" w:rsidP="00C431CE">
      <w:pPr>
        <w:pStyle w:val="StyleHeading2TimesNewRoman12ptLinespacingAtleast1"/>
        <w:tabs>
          <w:tab w:val="clear" w:pos="8640"/>
        </w:tabs>
      </w:pPr>
      <w:bookmarkStart w:id="316" w:name="_Toc4439448"/>
      <w:r>
        <w:lastRenderedPageBreak/>
        <w:t>5.1</w:t>
      </w:r>
      <w:r w:rsidR="00E82CD8">
        <w:rPr>
          <w:lang w:val="en-US"/>
        </w:rPr>
        <w:t>6</w:t>
      </w:r>
      <w:r>
        <w:t xml:space="preserve"> Kiến trúc tổng thể</w:t>
      </w:r>
      <w:bookmarkEnd w:id="316"/>
    </w:p>
    <w:p w14:paraId="3750106D" w14:textId="5BA5F348" w:rsidR="00C431CE" w:rsidRDefault="00A359C0" w:rsidP="00C431CE">
      <w:pPr>
        <w:spacing w:before="60" w:after="60" w:line="312" w:lineRule="auto"/>
        <w:jc w:val="center"/>
        <w:rPr>
          <w:rFonts w:ascii="Times New Roman" w:hAnsi="Times New Roman"/>
        </w:rPr>
      </w:pPr>
      <w:r>
        <w:rPr>
          <w:rFonts w:ascii="Times New Roman" w:hAnsi="Times New Roman"/>
          <w:noProof/>
        </w:rPr>
        <w:drawing>
          <wp:inline distT="0" distB="0" distL="0" distR="0" wp14:anchorId="0872EFF2" wp14:editId="3F8A483C">
            <wp:extent cx="5940425" cy="30581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469 copy.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3058160"/>
                    </a:xfrm>
                    <a:prstGeom prst="rect">
                      <a:avLst/>
                    </a:prstGeom>
                  </pic:spPr>
                </pic:pic>
              </a:graphicData>
            </a:graphic>
          </wp:inline>
        </w:drawing>
      </w:r>
    </w:p>
    <w:p w14:paraId="042A8986" w14:textId="2460D161" w:rsidR="007E036B" w:rsidRPr="0033234E" w:rsidRDefault="00055C51" w:rsidP="007E036B">
      <w:pPr>
        <w:spacing w:before="60" w:after="60" w:line="312" w:lineRule="auto"/>
        <w:jc w:val="both"/>
        <w:rPr>
          <w:rFonts w:ascii="Times New Roman" w:hAnsi="Times New Roman"/>
          <w:sz w:val="26"/>
          <w:szCs w:val="26"/>
        </w:rPr>
      </w:pPr>
      <w:r>
        <w:rPr>
          <w:rFonts w:ascii="Times New Roman" w:hAnsi="Times New Roman"/>
          <w:sz w:val="26"/>
          <w:szCs w:val="26"/>
        </w:rPr>
        <w:t>Mô tả kiến trúc hệ thống</w:t>
      </w:r>
      <w:r w:rsidR="007E036B">
        <w:rPr>
          <w:rFonts w:ascii="Times New Roman" w:hAnsi="Times New Roman"/>
          <w:sz w:val="26"/>
          <w:szCs w:val="26"/>
        </w:rPr>
        <w:t>:</w:t>
      </w:r>
      <w:bookmarkStart w:id="317" w:name="_GoBack"/>
      <w:bookmarkEnd w:id="317"/>
    </w:p>
    <w:p w14:paraId="07E79555" w14:textId="77777777" w:rsidR="00C431CE" w:rsidRDefault="00C431CE" w:rsidP="00BF54E5">
      <w:pPr>
        <w:jc w:val="center"/>
      </w:pPr>
    </w:p>
    <w:p w14:paraId="74AFA1BC" w14:textId="77777777" w:rsidR="00C97207" w:rsidRPr="00C97207" w:rsidRDefault="00C97207" w:rsidP="00C97207">
      <w:pPr>
        <w:pStyle w:val="Heading1"/>
        <w:rPr>
          <w:rFonts w:ascii="Times New Roman" w:hAnsi="Times New Roman"/>
          <w:sz w:val="28"/>
          <w:szCs w:val="28"/>
        </w:rPr>
      </w:pPr>
      <w:bookmarkStart w:id="318" w:name="_Toc4439494"/>
      <w:r w:rsidRPr="00C97207">
        <w:rPr>
          <w:rFonts w:ascii="Times New Roman" w:hAnsi="Times New Roman"/>
          <w:sz w:val="28"/>
          <w:szCs w:val="28"/>
        </w:rPr>
        <w:t>Cài đặt và triển khai</w:t>
      </w:r>
      <w:bookmarkEnd w:id="318"/>
    </w:p>
    <w:p w14:paraId="10DC92A6" w14:textId="77777777" w:rsidR="00C97207" w:rsidRPr="00FF034D" w:rsidRDefault="00C97207" w:rsidP="00C97207">
      <w:pPr>
        <w:pStyle w:val="StyleHeading2TimesNewRoman12ptLinespacingAtleast1"/>
      </w:pPr>
      <w:bookmarkStart w:id="319" w:name="_Toc4439495"/>
      <w:r>
        <w:t xml:space="preserve">6.1 </w:t>
      </w:r>
      <w:r w:rsidRPr="00FF034D">
        <w:t>Cài đặt</w:t>
      </w:r>
      <w:bookmarkEnd w:id="319"/>
    </w:p>
    <w:p w14:paraId="78F2ACC3" w14:textId="77777777" w:rsidR="00C97207" w:rsidRDefault="00C97207" w:rsidP="00C97207">
      <w:pPr>
        <w:pStyle w:val="StyleHeading312ptBefore6ptAfter3ptLinespacing"/>
      </w:pPr>
      <w:bookmarkStart w:id="320" w:name="_Toc4439496"/>
      <w:r w:rsidRPr="00FF034D">
        <w:t>Lựa chọn môi trường</w:t>
      </w:r>
      <w:bookmarkEnd w:id="320"/>
      <w:r>
        <w:br/>
      </w:r>
    </w:p>
    <w:p w14:paraId="10DAB977" w14:textId="49A50092" w:rsidR="00C97207" w:rsidRPr="001C561F" w:rsidRDefault="00C97207" w:rsidP="1C53A172">
      <w:pPr>
        <w:pStyle w:val="-"/>
        <w:tabs>
          <w:tab w:val="clear" w:pos="992"/>
        </w:tabs>
        <w:ind w:left="0" w:firstLine="0"/>
      </w:pPr>
      <w:r>
        <w:t xml:space="preserve">- Spring MVC </w:t>
      </w:r>
      <w:r>
        <w:tab/>
      </w:r>
      <w:r>
        <w:br/>
      </w:r>
    </w:p>
    <w:p w14:paraId="3209D130" w14:textId="5A70C87B" w:rsidR="00C97207" w:rsidRPr="001C561F" w:rsidRDefault="1C53A172" w:rsidP="1C53A172">
      <w:pPr>
        <w:pStyle w:val="-"/>
        <w:tabs>
          <w:tab w:val="clear" w:pos="992"/>
        </w:tabs>
        <w:ind w:left="0" w:firstLine="0"/>
        <w:jc w:val="left"/>
      </w:pPr>
      <w:r w:rsidRPr="1C53A172">
        <w:rPr>
          <w:lang w:val="vi-VN"/>
        </w:rPr>
        <w:t>- S</w:t>
      </w:r>
      <w:r>
        <w:t>pring</w:t>
      </w:r>
      <w:r w:rsidRPr="1C53A172">
        <w:rPr>
          <w:lang w:val="vi-VN"/>
        </w:rPr>
        <w:t xml:space="preserve"> </w:t>
      </w:r>
      <w:r>
        <w:t>tool</w:t>
      </w:r>
      <w:r w:rsidRPr="1C53A172">
        <w:rPr>
          <w:lang w:val="vi-VN"/>
        </w:rPr>
        <w:t xml:space="preserve"> </w:t>
      </w:r>
      <w:r>
        <w:t xml:space="preserve">suite </w:t>
      </w:r>
      <w:r w:rsidR="00C97207">
        <w:br/>
      </w:r>
    </w:p>
    <w:p w14:paraId="3DAAF8CD" w14:textId="626456ED" w:rsidR="00C97207" w:rsidRPr="00FF034D" w:rsidRDefault="1C53A172" w:rsidP="00863A06">
      <w:pPr>
        <w:pStyle w:val="-"/>
        <w:tabs>
          <w:tab w:val="clear" w:pos="992"/>
        </w:tabs>
        <w:ind w:left="0" w:firstLine="0"/>
        <w:jc w:val="left"/>
      </w:pPr>
      <w:r>
        <w:t>- MYSQL</w:t>
      </w:r>
      <w:r w:rsidR="00C97207">
        <w:br/>
      </w:r>
    </w:p>
    <w:p w14:paraId="65439FD0" w14:textId="3149A09F" w:rsidR="00C97207" w:rsidRDefault="00C97207" w:rsidP="00C97207">
      <w:pPr>
        <w:pStyle w:val="StyleHeading312ptBefore6ptAfter3ptLinespacing"/>
      </w:pPr>
      <w:bookmarkStart w:id="321" w:name="_Toc4439497"/>
      <w:r w:rsidRPr="00FF034D">
        <w:t>Cấu trúc cây mã nguồn</w:t>
      </w:r>
      <w:bookmarkEnd w:id="321"/>
    </w:p>
    <w:p w14:paraId="35FDBA05" w14:textId="77777777" w:rsidR="00C97207" w:rsidRDefault="00C97207" w:rsidP="00C97207"/>
    <w:p w14:paraId="2F4E1C77" w14:textId="73FC6D65" w:rsidR="00C97207" w:rsidRDefault="00C97207" w:rsidP="00C97207">
      <w:pPr>
        <w:pStyle w:val="StyleHeading312ptBefore6ptAfter3ptLinespacing"/>
      </w:pPr>
      <w:bookmarkStart w:id="322" w:name="_Toc4439498"/>
      <w:r w:rsidRPr="00C97207">
        <w:t>Kiểm thử chức năng</w:t>
      </w:r>
      <w:bookmarkEnd w:id="322"/>
      <w:r w:rsidRPr="00C97207">
        <w:t xml:space="preserve">  </w:t>
      </w:r>
    </w:p>
    <w:p w14:paraId="137A40D9" w14:textId="77777777" w:rsidR="00E348D5" w:rsidRPr="00C97207" w:rsidRDefault="00E348D5" w:rsidP="00E348D5">
      <w:pPr>
        <w:rPr>
          <w:lang w:val="vi-VN"/>
        </w:rPr>
      </w:pPr>
    </w:p>
    <w:sectPr w:rsidR="00E348D5" w:rsidRPr="00C97207" w:rsidSect="009050FC">
      <w:headerReference w:type="default" r:id="rId71"/>
      <w:footerReference w:type="default" r:id="rId72"/>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AFFAA" w14:textId="77777777" w:rsidR="00F53BA1" w:rsidRDefault="00F53BA1">
      <w:r>
        <w:separator/>
      </w:r>
    </w:p>
  </w:endnote>
  <w:endnote w:type="continuationSeparator" w:id="0">
    <w:p w14:paraId="69F46D24" w14:textId="77777777" w:rsidR="00F53BA1" w:rsidRDefault="00F53BA1">
      <w:r>
        <w:continuationSeparator/>
      </w:r>
    </w:p>
  </w:endnote>
  <w:endnote w:type="continuationNotice" w:id="1">
    <w:p w14:paraId="244F2005" w14:textId="77777777" w:rsidR="00F53BA1" w:rsidRDefault="00F53B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670B" w14:textId="2775BEB6" w:rsidR="00E61314" w:rsidRDefault="00E61314"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Pr>
        <w:rFonts w:ascii="Times New Roman" w:hAnsi="Times New Roman"/>
        <w:noProof/>
        <w:sz w:val="22"/>
        <w:szCs w:val="22"/>
      </w:rPr>
      <w:t>68</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Pr>
        <w:rFonts w:ascii="Times New Roman" w:hAnsi="Times New Roman"/>
        <w:noProof/>
        <w:sz w:val="22"/>
        <w:szCs w:val="22"/>
      </w:rPr>
      <w:t>69</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B3EDC" w14:textId="77777777" w:rsidR="00F53BA1" w:rsidRDefault="00F53BA1">
      <w:r>
        <w:separator/>
      </w:r>
    </w:p>
  </w:footnote>
  <w:footnote w:type="continuationSeparator" w:id="0">
    <w:p w14:paraId="15F41ECA" w14:textId="77777777" w:rsidR="00F53BA1" w:rsidRDefault="00F53BA1">
      <w:r>
        <w:continuationSeparator/>
      </w:r>
    </w:p>
  </w:footnote>
  <w:footnote w:type="continuationNotice" w:id="1">
    <w:p w14:paraId="35BB94F4" w14:textId="77777777" w:rsidR="00F53BA1" w:rsidRDefault="00F53B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E61314" w14:paraId="6A3AB232" w14:textId="77777777" w:rsidTr="002F71B5">
      <w:tc>
        <w:tcPr>
          <w:tcW w:w="6379" w:type="dxa"/>
        </w:tcPr>
        <w:p w14:paraId="0C9DDCF5" w14:textId="50153AAB" w:rsidR="00E61314" w:rsidRPr="00722B49" w:rsidRDefault="00E61314" w:rsidP="00722B49">
          <w:pPr>
            <w:tabs>
              <w:tab w:val="left" w:pos="3810"/>
            </w:tabs>
            <w:rPr>
              <w:rFonts w:ascii="Times New Roman" w:hAnsi="Times New Roman"/>
            </w:rPr>
          </w:pPr>
          <w:r>
            <w:rPr>
              <w:rFonts w:ascii="Times New Roman" w:hAnsi="Times New Roman"/>
            </w:rPr>
            <w:t>Hệ thống quản lý nhân viên</w:t>
          </w:r>
        </w:p>
      </w:tc>
      <w:tc>
        <w:tcPr>
          <w:tcW w:w="2977" w:type="dxa"/>
        </w:tcPr>
        <w:p w14:paraId="1F325D86" w14:textId="4119D3CD" w:rsidR="00E61314" w:rsidRPr="00722B49" w:rsidRDefault="00E61314" w:rsidP="00722B49">
          <w:pPr>
            <w:tabs>
              <w:tab w:val="left" w:pos="1135"/>
            </w:tabs>
            <w:spacing w:before="40"/>
            <w:ind w:right="68"/>
            <w:rPr>
              <w:rFonts w:ascii="Times New Roman" w:hAnsi="Times New Roman"/>
            </w:rPr>
          </w:pPr>
          <w:r>
            <w:rPr>
              <w:rFonts w:ascii="Times New Roman" w:hAnsi="Times New Roman"/>
            </w:rPr>
            <w:t xml:space="preserve">  Phiên bản: 7.0</w:t>
          </w:r>
        </w:p>
      </w:tc>
    </w:tr>
    <w:tr w:rsidR="00E61314" w14:paraId="5D277ACD" w14:textId="77777777" w:rsidTr="002F71B5">
      <w:tc>
        <w:tcPr>
          <w:tcW w:w="6379" w:type="dxa"/>
        </w:tcPr>
        <w:p w14:paraId="68D3242B" w14:textId="61613E0F" w:rsidR="00E61314" w:rsidRPr="006410A8" w:rsidRDefault="00E61314" w:rsidP="002F71B5">
          <w:pPr>
            <w:rPr>
              <w:rFonts w:ascii="Times New Roman" w:hAnsi="Times New Roman"/>
            </w:rPr>
          </w:pPr>
          <w:r>
            <w:rPr>
              <w:rFonts w:ascii="Times New Roman" w:hAnsi="Times New Roman"/>
            </w:rPr>
            <w:t>Tài liệu phát triển dự án</w:t>
          </w:r>
        </w:p>
      </w:tc>
      <w:tc>
        <w:tcPr>
          <w:tcW w:w="2977" w:type="dxa"/>
        </w:tcPr>
        <w:p w14:paraId="071F7711" w14:textId="39E86B6F" w:rsidR="00E61314" w:rsidRPr="006410A8" w:rsidRDefault="00E61314" w:rsidP="00722B49">
          <w:pPr>
            <w:rPr>
              <w:rFonts w:ascii="Times New Roman" w:hAnsi="Times New Roman"/>
            </w:rPr>
          </w:pPr>
          <w:r>
            <w:rPr>
              <w:rFonts w:ascii="Times New Roman" w:hAnsi="Times New Roman"/>
            </w:rPr>
            <w:t xml:space="preserve">  Ngày:  19-07-2019</w:t>
          </w:r>
        </w:p>
      </w:tc>
    </w:tr>
  </w:tbl>
  <w:p w14:paraId="799BB709" w14:textId="2F8F8CE5" w:rsidR="00E61314" w:rsidRDefault="00E61314" w:rsidP="002F71B5">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68AD"/>
    <w:multiLevelType w:val="hybridMultilevel"/>
    <w:tmpl w:val="DFB602D8"/>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 w15:restartNumberingAfterBreak="0">
    <w:nsid w:val="0B125F20"/>
    <w:multiLevelType w:val="multilevel"/>
    <w:tmpl w:val="A86251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6"/>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3670E"/>
    <w:multiLevelType w:val="hybridMultilevel"/>
    <w:tmpl w:val="9EE689EC"/>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5" w15:restartNumberingAfterBreak="0">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2E147E"/>
    <w:multiLevelType w:val="hybridMultilevel"/>
    <w:tmpl w:val="5CFED71A"/>
    <w:lvl w:ilvl="0" w:tplc="19ECCCAC">
      <w:start w:val="1"/>
      <w:numFmt w:val="bullet"/>
      <w:lvlText w:val="-"/>
      <w:lvlJc w:val="left"/>
      <w:pPr>
        <w:ind w:left="720" w:hanging="360"/>
      </w:pPr>
      <w:rPr>
        <w:rFonts w:ascii="SimSun" w:eastAsia="SimSun" w:hAnsi="SimSun"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1" w15:restartNumberingAfterBreak="0">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2D457688"/>
    <w:multiLevelType w:val="multilevel"/>
    <w:tmpl w:val="24F2A53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31636BCF"/>
    <w:multiLevelType w:val="hybridMultilevel"/>
    <w:tmpl w:val="87508864"/>
    <w:lvl w:ilvl="0" w:tplc="5E2087CE">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515EC"/>
    <w:multiLevelType w:val="multilevel"/>
    <w:tmpl w:val="86A28590"/>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15:restartNumberingAfterBreak="0">
    <w:nsid w:val="3F597C06"/>
    <w:multiLevelType w:val="hybridMultilevel"/>
    <w:tmpl w:val="771608E8"/>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04F5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507C2D"/>
    <w:multiLevelType w:val="multilevel"/>
    <w:tmpl w:val="8FCACF20"/>
    <w:lvl w:ilvl="0">
      <w:start w:val="1"/>
      <w:numFmt w:val="decimal"/>
      <w:lvlText w:val="%1."/>
      <w:lvlJc w:val="left"/>
      <w:pPr>
        <w:ind w:left="72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2" w15:restartNumberingAfterBreak="0">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4D5C09DA"/>
    <w:multiLevelType w:val="hybridMultilevel"/>
    <w:tmpl w:val="4F421DDC"/>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5165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7D7BC6"/>
    <w:multiLevelType w:val="hybridMultilevel"/>
    <w:tmpl w:val="E26CD4AE"/>
    <w:lvl w:ilvl="0" w:tplc="391C54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1E222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C70F87"/>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55B00E52"/>
    <w:multiLevelType w:val="hybridMultilevel"/>
    <w:tmpl w:val="75B06B32"/>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34" w15:restartNumberingAfterBreak="0">
    <w:nsid w:val="57CA2A8E"/>
    <w:multiLevelType w:val="hybridMultilevel"/>
    <w:tmpl w:val="C652CD9E"/>
    <w:lvl w:ilvl="0" w:tplc="12942A8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9596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9" w15:restartNumberingAfterBreak="0">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55820"/>
    <w:multiLevelType w:val="hybridMultilevel"/>
    <w:tmpl w:val="2D44F07E"/>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3" w15:restartNumberingAfterBreak="0">
    <w:nsid w:val="63312A6A"/>
    <w:multiLevelType w:val="hybridMultilevel"/>
    <w:tmpl w:val="425E61A0"/>
    <w:lvl w:ilvl="0" w:tplc="34F28CA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770031E"/>
    <w:multiLevelType w:val="multilevel"/>
    <w:tmpl w:val="138C69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BB30896"/>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7" w15:restartNumberingAfterBreak="0">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2502D56"/>
    <w:multiLevelType w:val="multilevel"/>
    <w:tmpl w:val="D34813E8"/>
    <w:lvl w:ilvl="0">
      <w:start w:val="2"/>
      <w:numFmt w:val="decimal"/>
      <w:lvlText w:val="%1."/>
      <w:lvlJc w:val="left"/>
      <w:pPr>
        <w:ind w:left="360" w:hanging="360"/>
      </w:pPr>
    </w:lvl>
    <w:lvl w:ilvl="1">
      <w:start w:val="1"/>
      <w:numFmt w:val="decimal"/>
      <w:lvlText w:val="%1.%2."/>
      <w:lvlJc w:val="left"/>
      <w:pPr>
        <w:ind w:left="82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227AC4"/>
    <w:multiLevelType w:val="multilevel"/>
    <w:tmpl w:val="017666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6" w15:restartNumberingAfterBreak="0">
    <w:nsid w:val="776C435B"/>
    <w:multiLevelType w:val="hybridMultilevel"/>
    <w:tmpl w:val="8688B658"/>
    <w:lvl w:ilvl="0" w:tplc="4CD4D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794B8A"/>
    <w:multiLevelType w:val="hybridMultilevel"/>
    <w:tmpl w:val="3B78F1BE"/>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num>
  <w:num w:numId="2">
    <w:abstractNumId w:val="10"/>
  </w:num>
  <w:num w:numId="3">
    <w:abstractNumId w:val="7"/>
  </w:num>
  <w:num w:numId="4">
    <w:abstractNumId w:val="47"/>
  </w:num>
  <w:num w:numId="5">
    <w:abstractNumId w:val="4"/>
  </w:num>
  <w:num w:numId="6">
    <w:abstractNumId w:val="26"/>
  </w:num>
  <w:num w:numId="7">
    <w:abstractNumId w:val="5"/>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40"/>
  </w:num>
  <w:num w:numId="16">
    <w:abstractNumId w:val="20"/>
  </w:num>
  <w:num w:numId="17">
    <w:abstractNumId w:val="2"/>
  </w:num>
  <w:num w:numId="18">
    <w:abstractNumId w:val="23"/>
  </w:num>
  <w:num w:numId="19">
    <w:abstractNumId w:val="36"/>
  </w:num>
  <w:num w:numId="20">
    <w:abstractNumId w:val="16"/>
  </w:num>
  <w:num w:numId="21">
    <w:abstractNumId w:val="37"/>
  </w:num>
  <w:num w:numId="22">
    <w:abstractNumId w:val="22"/>
  </w:num>
  <w:num w:numId="23">
    <w:abstractNumId w:val="17"/>
  </w:num>
  <w:num w:numId="24">
    <w:abstractNumId w:val="47"/>
  </w:num>
  <w:num w:numId="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8"/>
  </w:num>
  <w:num w:numId="2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41"/>
  </w:num>
  <w:num w:numId="3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num>
  <w:num w:numId="55">
    <w:abstractNumId w:val="56"/>
  </w:num>
  <w:num w:numId="56">
    <w:abstractNumId w:val="52"/>
  </w:num>
  <w:num w:numId="57">
    <w:abstractNumId w:val="27"/>
  </w:num>
  <w:num w:numId="58">
    <w:abstractNumId w:val="53"/>
  </w:num>
  <w:num w:numId="59">
    <w:abstractNumId w:val="11"/>
  </w:num>
  <w:num w:numId="60">
    <w:abstractNumId w:val="6"/>
  </w:num>
  <w:num w:numId="61">
    <w:abstractNumId w:val="31"/>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151"/>
    <w:rsid w:val="00000CBB"/>
    <w:rsid w:val="000022A2"/>
    <w:rsid w:val="000028F5"/>
    <w:rsid w:val="00003A7B"/>
    <w:rsid w:val="00004726"/>
    <w:rsid w:val="00005378"/>
    <w:rsid w:val="00005446"/>
    <w:rsid w:val="00005501"/>
    <w:rsid w:val="00006DEE"/>
    <w:rsid w:val="0001011B"/>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94"/>
    <w:rsid w:val="000265E4"/>
    <w:rsid w:val="00026678"/>
    <w:rsid w:val="00026BB6"/>
    <w:rsid w:val="00026DB7"/>
    <w:rsid w:val="00027694"/>
    <w:rsid w:val="00027779"/>
    <w:rsid w:val="00030B45"/>
    <w:rsid w:val="00031A1C"/>
    <w:rsid w:val="0003211A"/>
    <w:rsid w:val="00032799"/>
    <w:rsid w:val="00032A1D"/>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5C51"/>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5E11"/>
    <w:rsid w:val="0008601A"/>
    <w:rsid w:val="000860E3"/>
    <w:rsid w:val="00086345"/>
    <w:rsid w:val="00086E31"/>
    <w:rsid w:val="00087107"/>
    <w:rsid w:val="000905B4"/>
    <w:rsid w:val="00092F34"/>
    <w:rsid w:val="000930B4"/>
    <w:rsid w:val="00093974"/>
    <w:rsid w:val="000961AB"/>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D01"/>
    <w:rsid w:val="000F30E4"/>
    <w:rsid w:val="000F362B"/>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771"/>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953"/>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3D3D"/>
    <w:rsid w:val="00193D78"/>
    <w:rsid w:val="00194086"/>
    <w:rsid w:val="00194B03"/>
    <w:rsid w:val="0019529D"/>
    <w:rsid w:val="001953AC"/>
    <w:rsid w:val="00196388"/>
    <w:rsid w:val="001966BB"/>
    <w:rsid w:val="0019698D"/>
    <w:rsid w:val="00196D57"/>
    <w:rsid w:val="001A04AA"/>
    <w:rsid w:val="001A0696"/>
    <w:rsid w:val="001A0C84"/>
    <w:rsid w:val="001A170B"/>
    <w:rsid w:val="001A24CD"/>
    <w:rsid w:val="001A4A18"/>
    <w:rsid w:val="001A5414"/>
    <w:rsid w:val="001A621C"/>
    <w:rsid w:val="001A6291"/>
    <w:rsid w:val="001A6750"/>
    <w:rsid w:val="001A69E7"/>
    <w:rsid w:val="001A7FF5"/>
    <w:rsid w:val="001B1D6F"/>
    <w:rsid w:val="001B2902"/>
    <w:rsid w:val="001B2B9F"/>
    <w:rsid w:val="001B3134"/>
    <w:rsid w:val="001B376B"/>
    <w:rsid w:val="001B3792"/>
    <w:rsid w:val="001B423B"/>
    <w:rsid w:val="001B56C6"/>
    <w:rsid w:val="001B75A5"/>
    <w:rsid w:val="001C1A81"/>
    <w:rsid w:val="001C228B"/>
    <w:rsid w:val="001C2952"/>
    <w:rsid w:val="001C3B8D"/>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4BAE"/>
    <w:rsid w:val="001F5CA4"/>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42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62A7"/>
    <w:rsid w:val="0023656C"/>
    <w:rsid w:val="00236668"/>
    <w:rsid w:val="0023673F"/>
    <w:rsid w:val="00237891"/>
    <w:rsid w:val="00237938"/>
    <w:rsid w:val="00240444"/>
    <w:rsid w:val="00240538"/>
    <w:rsid w:val="002443D0"/>
    <w:rsid w:val="00244F6E"/>
    <w:rsid w:val="00245136"/>
    <w:rsid w:val="002466E1"/>
    <w:rsid w:val="00247014"/>
    <w:rsid w:val="00247B0C"/>
    <w:rsid w:val="00250A87"/>
    <w:rsid w:val="0025138D"/>
    <w:rsid w:val="00251502"/>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292"/>
    <w:rsid w:val="0028148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50E"/>
    <w:rsid w:val="002B2975"/>
    <w:rsid w:val="002B4327"/>
    <w:rsid w:val="002B4467"/>
    <w:rsid w:val="002B4E3A"/>
    <w:rsid w:val="002B4F87"/>
    <w:rsid w:val="002B5C46"/>
    <w:rsid w:val="002B5F8A"/>
    <w:rsid w:val="002B6523"/>
    <w:rsid w:val="002B677A"/>
    <w:rsid w:val="002C01E7"/>
    <w:rsid w:val="002C087B"/>
    <w:rsid w:val="002C09E2"/>
    <w:rsid w:val="002C0A54"/>
    <w:rsid w:val="002C0F26"/>
    <w:rsid w:val="002C1449"/>
    <w:rsid w:val="002C1797"/>
    <w:rsid w:val="002C38BB"/>
    <w:rsid w:val="002C4066"/>
    <w:rsid w:val="002C425E"/>
    <w:rsid w:val="002C54B2"/>
    <w:rsid w:val="002C54F8"/>
    <w:rsid w:val="002C568C"/>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2B90"/>
    <w:rsid w:val="002E3ADD"/>
    <w:rsid w:val="002E4C8A"/>
    <w:rsid w:val="002E4E6F"/>
    <w:rsid w:val="002E57C0"/>
    <w:rsid w:val="002E5D7A"/>
    <w:rsid w:val="002E723E"/>
    <w:rsid w:val="002E7369"/>
    <w:rsid w:val="002F0CC7"/>
    <w:rsid w:val="002F1478"/>
    <w:rsid w:val="002F1672"/>
    <w:rsid w:val="002F2456"/>
    <w:rsid w:val="002F2493"/>
    <w:rsid w:val="002F25AF"/>
    <w:rsid w:val="002F2AE8"/>
    <w:rsid w:val="002F2C6A"/>
    <w:rsid w:val="002F2E90"/>
    <w:rsid w:val="002F3085"/>
    <w:rsid w:val="002F3892"/>
    <w:rsid w:val="002F4046"/>
    <w:rsid w:val="002F4488"/>
    <w:rsid w:val="002F4A43"/>
    <w:rsid w:val="002F5186"/>
    <w:rsid w:val="002F5417"/>
    <w:rsid w:val="002F69DE"/>
    <w:rsid w:val="002F71B5"/>
    <w:rsid w:val="002F7383"/>
    <w:rsid w:val="002F73DF"/>
    <w:rsid w:val="00301AAF"/>
    <w:rsid w:val="0030206D"/>
    <w:rsid w:val="00302145"/>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2993"/>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E8"/>
    <w:rsid w:val="0036220B"/>
    <w:rsid w:val="00362306"/>
    <w:rsid w:val="00362C43"/>
    <w:rsid w:val="00363719"/>
    <w:rsid w:val="0036383D"/>
    <w:rsid w:val="00364235"/>
    <w:rsid w:val="003648DB"/>
    <w:rsid w:val="00365743"/>
    <w:rsid w:val="0036629C"/>
    <w:rsid w:val="00367970"/>
    <w:rsid w:val="003707FA"/>
    <w:rsid w:val="00372B54"/>
    <w:rsid w:val="0037357F"/>
    <w:rsid w:val="00373AA6"/>
    <w:rsid w:val="00373C33"/>
    <w:rsid w:val="003749BA"/>
    <w:rsid w:val="003752FF"/>
    <w:rsid w:val="003756B8"/>
    <w:rsid w:val="00375C69"/>
    <w:rsid w:val="00376BA6"/>
    <w:rsid w:val="00380B2D"/>
    <w:rsid w:val="003813E6"/>
    <w:rsid w:val="00381A13"/>
    <w:rsid w:val="00381E15"/>
    <w:rsid w:val="0038337F"/>
    <w:rsid w:val="003837F9"/>
    <w:rsid w:val="00383852"/>
    <w:rsid w:val="00384498"/>
    <w:rsid w:val="00384651"/>
    <w:rsid w:val="00385E8A"/>
    <w:rsid w:val="003862B7"/>
    <w:rsid w:val="003865E2"/>
    <w:rsid w:val="00386DF7"/>
    <w:rsid w:val="00387F98"/>
    <w:rsid w:val="00393742"/>
    <w:rsid w:val="0039418C"/>
    <w:rsid w:val="00395099"/>
    <w:rsid w:val="00395453"/>
    <w:rsid w:val="00395929"/>
    <w:rsid w:val="0039692B"/>
    <w:rsid w:val="003A1A61"/>
    <w:rsid w:val="003A1B16"/>
    <w:rsid w:val="003A1EC9"/>
    <w:rsid w:val="003A29AD"/>
    <w:rsid w:val="003A2EBF"/>
    <w:rsid w:val="003A32CA"/>
    <w:rsid w:val="003A32DD"/>
    <w:rsid w:val="003A33BA"/>
    <w:rsid w:val="003A3D6E"/>
    <w:rsid w:val="003A45C0"/>
    <w:rsid w:val="003A4E9B"/>
    <w:rsid w:val="003A56FC"/>
    <w:rsid w:val="003A5B2B"/>
    <w:rsid w:val="003A5FE3"/>
    <w:rsid w:val="003A622C"/>
    <w:rsid w:val="003A693A"/>
    <w:rsid w:val="003A7416"/>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4DC"/>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3D"/>
    <w:rsid w:val="00427546"/>
    <w:rsid w:val="004278DF"/>
    <w:rsid w:val="00427B35"/>
    <w:rsid w:val="00430597"/>
    <w:rsid w:val="00430BA2"/>
    <w:rsid w:val="00430C7D"/>
    <w:rsid w:val="004313F9"/>
    <w:rsid w:val="00431C29"/>
    <w:rsid w:val="004324BF"/>
    <w:rsid w:val="00433847"/>
    <w:rsid w:val="004353BD"/>
    <w:rsid w:val="004353C0"/>
    <w:rsid w:val="00435E32"/>
    <w:rsid w:val="00436E38"/>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1ABD"/>
    <w:rsid w:val="00461C42"/>
    <w:rsid w:val="0046263C"/>
    <w:rsid w:val="0046525B"/>
    <w:rsid w:val="00466BE4"/>
    <w:rsid w:val="00466C68"/>
    <w:rsid w:val="00470E04"/>
    <w:rsid w:val="00471E10"/>
    <w:rsid w:val="004722CA"/>
    <w:rsid w:val="00472D49"/>
    <w:rsid w:val="00473398"/>
    <w:rsid w:val="004740D9"/>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66C5"/>
    <w:rsid w:val="0048721C"/>
    <w:rsid w:val="00487A6E"/>
    <w:rsid w:val="00487BE4"/>
    <w:rsid w:val="00490379"/>
    <w:rsid w:val="004911BD"/>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D1D"/>
    <w:rsid w:val="004B7523"/>
    <w:rsid w:val="004C1CF9"/>
    <w:rsid w:val="004C2540"/>
    <w:rsid w:val="004C26CC"/>
    <w:rsid w:val="004C29DC"/>
    <w:rsid w:val="004C2F1A"/>
    <w:rsid w:val="004C3ACC"/>
    <w:rsid w:val="004C3CD1"/>
    <w:rsid w:val="004C6691"/>
    <w:rsid w:val="004C6AE4"/>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9F3"/>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5259"/>
    <w:rsid w:val="005258F5"/>
    <w:rsid w:val="00527B94"/>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0EA"/>
    <w:rsid w:val="00552647"/>
    <w:rsid w:val="00552CCA"/>
    <w:rsid w:val="00553781"/>
    <w:rsid w:val="00555DDE"/>
    <w:rsid w:val="005565A4"/>
    <w:rsid w:val="00556A4C"/>
    <w:rsid w:val="00556CBB"/>
    <w:rsid w:val="00560C49"/>
    <w:rsid w:val="00560E9F"/>
    <w:rsid w:val="00561905"/>
    <w:rsid w:val="00561B5E"/>
    <w:rsid w:val="00561BCA"/>
    <w:rsid w:val="00561F61"/>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0B18"/>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D18"/>
    <w:rsid w:val="00595BA7"/>
    <w:rsid w:val="00595C16"/>
    <w:rsid w:val="00595C4E"/>
    <w:rsid w:val="00596308"/>
    <w:rsid w:val="00596B3A"/>
    <w:rsid w:val="00597773"/>
    <w:rsid w:val="005A088A"/>
    <w:rsid w:val="005A12A3"/>
    <w:rsid w:val="005A14D4"/>
    <w:rsid w:val="005A3411"/>
    <w:rsid w:val="005A51FF"/>
    <w:rsid w:val="005A6591"/>
    <w:rsid w:val="005A6E76"/>
    <w:rsid w:val="005A7066"/>
    <w:rsid w:val="005B0614"/>
    <w:rsid w:val="005B1015"/>
    <w:rsid w:val="005B11A8"/>
    <w:rsid w:val="005B1226"/>
    <w:rsid w:val="005B1A71"/>
    <w:rsid w:val="005B2384"/>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2A4"/>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D7FB3"/>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65F1"/>
    <w:rsid w:val="005F6E02"/>
    <w:rsid w:val="00600056"/>
    <w:rsid w:val="006004C2"/>
    <w:rsid w:val="00600687"/>
    <w:rsid w:val="0060078C"/>
    <w:rsid w:val="00600AFA"/>
    <w:rsid w:val="0060107C"/>
    <w:rsid w:val="006012B9"/>
    <w:rsid w:val="00601993"/>
    <w:rsid w:val="006023DA"/>
    <w:rsid w:val="006033AB"/>
    <w:rsid w:val="00603563"/>
    <w:rsid w:val="00604CE1"/>
    <w:rsid w:val="006056C1"/>
    <w:rsid w:val="00605C44"/>
    <w:rsid w:val="006067DD"/>
    <w:rsid w:val="006068CD"/>
    <w:rsid w:val="006071B1"/>
    <w:rsid w:val="00607B18"/>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6A38"/>
    <w:rsid w:val="0061738C"/>
    <w:rsid w:val="00617542"/>
    <w:rsid w:val="00617FDA"/>
    <w:rsid w:val="00620837"/>
    <w:rsid w:val="00621881"/>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6587"/>
    <w:rsid w:val="00667A40"/>
    <w:rsid w:val="006702A5"/>
    <w:rsid w:val="00671449"/>
    <w:rsid w:val="00671F76"/>
    <w:rsid w:val="006720A7"/>
    <w:rsid w:val="00672D24"/>
    <w:rsid w:val="00673078"/>
    <w:rsid w:val="00673826"/>
    <w:rsid w:val="006762B0"/>
    <w:rsid w:val="00676781"/>
    <w:rsid w:val="0067738B"/>
    <w:rsid w:val="00677931"/>
    <w:rsid w:val="0068336C"/>
    <w:rsid w:val="00683461"/>
    <w:rsid w:val="006835AC"/>
    <w:rsid w:val="0068394A"/>
    <w:rsid w:val="00683B5B"/>
    <w:rsid w:val="00683D2F"/>
    <w:rsid w:val="00684A35"/>
    <w:rsid w:val="00686A3E"/>
    <w:rsid w:val="00686DD3"/>
    <w:rsid w:val="00686F88"/>
    <w:rsid w:val="006878BC"/>
    <w:rsid w:val="00687F62"/>
    <w:rsid w:val="0069047A"/>
    <w:rsid w:val="00691C10"/>
    <w:rsid w:val="00692785"/>
    <w:rsid w:val="00694C10"/>
    <w:rsid w:val="00694D28"/>
    <w:rsid w:val="00695491"/>
    <w:rsid w:val="006955E7"/>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A6D8F"/>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D1203"/>
    <w:rsid w:val="006D269B"/>
    <w:rsid w:val="006D2E1D"/>
    <w:rsid w:val="006D3210"/>
    <w:rsid w:val="006D33A1"/>
    <w:rsid w:val="006D42CD"/>
    <w:rsid w:val="006D4C11"/>
    <w:rsid w:val="006D52F7"/>
    <w:rsid w:val="006D53A6"/>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63CE"/>
    <w:rsid w:val="006F77C6"/>
    <w:rsid w:val="006F789C"/>
    <w:rsid w:val="006F7D4A"/>
    <w:rsid w:val="007014B5"/>
    <w:rsid w:val="00704FCC"/>
    <w:rsid w:val="0070542C"/>
    <w:rsid w:val="00705EA5"/>
    <w:rsid w:val="00705FC7"/>
    <w:rsid w:val="00706575"/>
    <w:rsid w:val="007066E8"/>
    <w:rsid w:val="0070686C"/>
    <w:rsid w:val="0070699D"/>
    <w:rsid w:val="00707270"/>
    <w:rsid w:val="00707B4A"/>
    <w:rsid w:val="00707E8A"/>
    <w:rsid w:val="0071092D"/>
    <w:rsid w:val="007118E6"/>
    <w:rsid w:val="00715798"/>
    <w:rsid w:val="0071654D"/>
    <w:rsid w:val="0072036E"/>
    <w:rsid w:val="0072186E"/>
    <w:rsid w:val="00721E71"/>
    <w:rsid w:val="00722B49"/>
    <w:rsid w:val="00723DB9"/>
    <w:rsid w:val="00724853"/>
    <w:rsid w:val="0072559D"/>
    <w:rsid w:val="0072572C"/>
    <w:rsid w:val="00725A78"/>
    <w:rsid w:val="00726434"/>
    <w:rsid w:val="0072696E"/>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0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6772A"/>
    <w:rsid w:val="007707E2"/>
    <w:rsid w:val="00770CFA"/>
    <w:rsid w:val="007714C3"/>
    <w:rsid w:val="00772D6E"/>
    <w:rsid w:val="007734A2"/>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4AF8"/>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36B"/>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61F0"/>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BFE"/>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22D"/>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18AB"/>
    <w:rsid w:val="008819E6"/>
    <w:rsid w:val="00881A95"/>
    <w:rsid w:val="008822FA"/>
    <w:rsid w:val="0088272A"/>
    <w:rsid w:val="00882DAB"/>
    <w:rsid w:val="00883A14"/>
    <w:rsid w:val="0088474F"/>
    <w:rsid w:val="008853AC"/>
    <w:rsid w:val="00885A6A"/>
    <w:rsid w:val="00885F48"/>
    <w:rsid w:val="008874D9"/>
    <w:rsid w:val="00887E25"/>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C3"/>
    <w:rsid w:val="008B4B39"/>
    <w:rsid w:val="008B5265"/>
    <w:rsid w:val="008B5901"/>
    <w:rsid w:val="008B5922"/>
    <w:rsid w:val="008B6177"/>
    <w:rsid w:val="008B6299"/>
    <w:rsid w:val="008B6CC4"/>
    <w:rsid w:val="008B73A7"/>
    <w:rsid w:val="008B7939"/>
    <w:rsid w:val="008C003F"/>
    <w:rsid w:val="008C0442"/>
    <w:rsid w:val="008C1176"/>
    <w:rsid w:val="008C196D"/>
    <w:rsid w:val="008C365A"/>
    <w:rsid w:val="008C445F"/>
    <w:rsid w:val="008C5AB6"/>
    <w:rsid w:val="008C5E73"/>
    <w:rsid w:val="008C7CB0"/>
    <w:rsid w:val="008D097F"/>
    <w:rsid w:val="008D0ED8"/>
    <w:rsid w:val="008D1B18"/>
    <w:rsid w:val="008D21DC"/>
    <w:rsid w:val="008D2261"/>
    <w:rsid w:val="008D317C"/>
    <w:rsid w:val="008D3828"/>
    <w:rsid w:val="008D3934"/>
    <w:rsid w:val="008D5D30"/>
    <w:rsid w:val="008D60C7"/>
    <w:rsid w:val="008D6D28"/>
    <w:rsid w:val="008D6E98"/>
    <w:rsid w:val="008D72F8"/>
    <w:rsid w:val="008D7A65"/>
    <w:rsid w:val="008E109F"/>
    <w:rsid w:val="008E1A4F"/>
    <w:rsid w:val="008E3327"/>
    <w:rsid w:val="008E3820"/>
    <w:rsid w:val="008E4E04"/>
    <w:rsid w:val="008E6BEF"/>
    <w:rsid w:val="008E6CD8"/>
    <w:rsid w:val="008E7683"/>
    <w:rsid w:val="008E7858"/>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2CB"/>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2C3F"/>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77B13"/>
    <w:rsid w:val="00981954"/>
    <w:rsid w:val="0098224D"/>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4C9A"/>
    <w:rsid w:val="009B4DC7"/>
    <w:rsid w:val="009B4E05"/>
    <w:rsid w:val="009B5222"/>
    <w:rsid w:val="009B6216"/>
    <w:rsid w:val="009B6472"/>
    <w:rsid w:val="009B6CBD"/>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5312"/>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561"/>
    <w:rsid w:val="009F1742"/>
    <w:rsid w:val="009F6C90"/>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2047C"/>
    <w:rsid w:val="00A20582"/>
    <w:rsid w:val="00A21638"/>
    <w:rsid w:val="00A244E7"/>
    <w:rsid w:val="00A2551F"/>
    <w:rsid w:val="00A25AE8"/>
    <w:rsid w:val="00A25B0C"/>
    <w:rsid w:val="00A26725"/>
    <w:rsid w:val="00A268C9"/>
    <w:rsid w:val="00A30B74"/>
    <w:rsid w:val="00A31E6C"/>
    <w:rsid w:val="00A32684"/>
    <w:rsid w:val="00A345CD"/>
    <w:rsid w:val="00A359C0"/>
    <w:rsid w:val="00A363F1"/>
    <w:rsid w:val="00A366D0"/>
    <w:rsid w:val="00A36F84"/>
    <w:rsid w:val="00A37E19"/>
    <w:rsid w:val="00A41C03"/>
    <w:rsid w:val="00A41EB4"/>
    <w:rsid w:val="00A42A52"/>
    <w:rsid w:val="00A43AC2"/>
    <w:rsid w:val="00A44242"/>
    <w:rsid w:val="00A44CB4"/>
    <w:rsid w:val="00A44DB3"/>
    <w:rsid w:val="00A4513C"/>
    <w:rsid w:val="00A457B7"/>
    <w:rsid w:val="00A4621A"/>
    <w:rsid w:val="00A46B39"/>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4D14"/>
    <w:rsid w:val="00A66E72"/>
    <w:rsid w:val="00A67925"/>
    <w:rsid w:val="00A67BCC"/>
    <w:rsid w:val="00A711DA"/>
    <w:rsid w:val="00A717C2"/>
    <w:rsid w:val="00A71A42"/>
    <w:rsid w:val="00A71CE1"/>
    <w:rsid w:val="00A72585"/>
    <w:rsid w:val="00A726D1"/>
    <w:rsid w:val="00A72ED3"/>
    <w:rsid w:val="00A730C4"/>
    <w:rsid w:val="00A742AE"/>
    <w:rsid w:val="00A7469A"/>
    <w:rsid w:val="00A74D79"/>
    <w:rsid w:val="00A75479"/>
    <w:rsid w:val="00A7653D"/>
    <w:rsid w:val="00A765F9"/>
    <w:rsid w:val="00A768B5"/>
    <w:rsid w:val="00A77133"/>
    <w:rsid w:val="00A7713F"/>
    <w:rsid w:val="00A775DB"/>
    <w:rsid w:val="00A77A0A"/>
    <w:rsid w:val="00A8007F"/>
    <w:rsid w:val="00A800A7"/>
    <w:rsid w:val="00A802A2"/>
    <w:rsid w:val="00A80D16"/>
    <w:rsid w:val="00A810BB"/>
    <w:rsid w:val="00A81FA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A23"/>
    <w:rsid w:val="00A91D93"/>
    <w:rsid w:val="00A931A5"/>
    <w:rsid w:val="00A934E1"/>
    <w:rsid w:val="00A93583"/>
    <w:rsid w:val="00A95C7E"/>
    <w:rsid w:val="00A95E42"/>
    <w:rsid w:val="00A96680"/>
    <w:rsid w:val="00A966FD"/>
    <w:rsid w:val="00A97702"/>
    <w:rsid w:val="00AA176E"/>
    <w:rsid w:val="00AA2D54"/>
    <w:rsid w:val="00AA4C8F"/>
    <w:rsid w:val="00AA6E17"/>
    <w:rsid w:val="00AA6FE6"/>
    <w:rsid w:val="00AA7443"/>
    <w:rsid w:val="00AA75A7"/>
    <w:rsid w:val="00AB09DA"/>
    <w:rsid w:val="00AB1D33"/>
    <w:rsid w:val="00AB2205"/>
    <w:rsid w:val="00AB22BD"/>
    <w:rsid w:val="00AB23DB"/>
    <w:rsid w:val="00AB578F"/>
    <w:rsid w:val="00AB5FFF"/>
    <w:rsid w:val="00AB669D"/>
    <w:rsid w:val="00AB6A90"/>
    <w:rsid w:val="00AC082E"/>
    <w:rsid w:val="00AC08AF"/>
    <w:rsid w:val="00AC0FB3"/>
    <w:rsid w:val="00AC255F"/>
    <w:rsid w:val="00AC2C8E"/>
    <w:rsid w:val="00AC3644"/>
    <w:rsid w:val="00AC3784"/>
    <w:rsid w:val="00AC3841"/>
    <w:rsid w:val="00AC39DB"/>
    <w:rsid w:val="00AC4086"/>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E54"/>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4AB1"/>
    <w:rsid w:val="00B24D70"/>
    <w:rsid w:val="00B25BA1"/>
    <w:rsid w:val="00B2702E"/>
    <w:rsid w:val="00B27E63"/>
    <w:rsid w:val="00B302E7"/>
    <w:rsid w:val="00B30AC8"/>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6011E"/>
    <w:rsid w:val="00B6328D"/>
    <w:rsid w:val="00B639AF"/>
    <w:rsid w:val="00B6480B"/>
    <w:rsid w:val="00B65BB8"/>
    <w:rsid w:val="00B6694D"/>
    <w:rsid w:val="00B7083A"/>
    <w:rsid w:val="00B70B6D"/>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F56"/>
    <w:rsid w:val="00B874D5"/>
    <w:rsid w:val="00B900DA"/>
    <w:rsid w:val="00B90B17"/>
    <w:rsid w:val="00B90B9E"/>
    <w:rsid w:val="00B91957"/>
    <w:rsid w:val="00B9200F"/>
    <w:rsid w:val="00B92EAB"/>
    <w:rsid w:val="00B93689"/>
    <w:rsid w:val="00B94027"/>
    <w:rsid w:val="00B9483E"/>
    <w:rsid w:val="00B952E9"/>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A7B96"/>
    <w:rsid w:val="00BB104D"/>
    <w:rsid w:val="00BB1539"/>
    <w:rsid w:val="00BB1F9B"/>
    <w:rsid w:val="00BB24B7"/>
    <w:rsid w:val="00BB3228"/>
    <w:rsid w:val="00BB4453"/>
    <w:rsid w:val="00BB4552"/>
    <w:rsid w:val="00BB49CD"/>
    <w:rsid w:val="00BB73B9"/>
    <w:rsid w:val="00BC04AB"/>
    <w:rsid w:val="00BC08DC"/>
    <w:rsid w:val="00BC1324"/>
    <w:rsid w:val="00BC1C70"/>
    <w:rsid w:val="00BC1D13"/>
    <w:rsid w:val="00BC262D"/>
    <w:rsid w:val="00BC2B2E"/>
    <w:rsid w:val="00BC3FD2"/>
    <w:rsid w:val="00BC5BDC"/>
    <w:rsid w:val="00BC67EC"/>
    <w:rsid w:val="00BC6BFA"/>
    <w:rsid w:val="00BC7162"/>
    <w:rsid w:val="00BC74DF"/>
    <w:rsid w:val="00BC7D7C"/>
    <w:rsid w:val="00BD0A3A"/>
    <w:rsid w:val="00BD0D75"/>
    <w:rsid w:val="00BD0F03"/>
    <w:rsid w:val="00BD35EE"/>
    <w:rsid w:val="00BD44B3"/>
    <w:rsid w:val="00BD5762"/>
    <w:rsid w:val="00BD5AC6"/>
    <w:rsid w:val="00BE1947"/>
    <w:rsid w:val="00BE1A42"/>
    <w:rsid w:val="00BE1E56"/>
    <w:rsid w:val="00BE209D"/>
    <w:rsid w:val="00BE2B70"/>
    <w:rsid w:val="00BE582D"/>
    <w:rsid w:val="00BE5D6A"/>
    <w:rsid w:val="00BE5F62"/>
    <w:rsid w:val="00BE6D5A"/>
    <w:rsid w:val="00BE6D7B"/>
    <w:rsid w:val="00BE7ABB"/>
    <w:rsid w:val="00BE7AD9"/>
    <w:rsid w:val="00BF0C34"/>
    <w:rsid w:val="00BF1507"/>
    <w:rsid w:val="00BF21BF"/>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5C53"/>
    <w:rsid w:val="00C164C0"/>
    <w:rsid w:val="00C204D3"/>
    <w:rsid w:val="00C210DB"/>
    <w:rsid w:val="00C218E3"/>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31CE"/>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19FE"/>
    <w:rsid w:val="00C71F5E"/>
    <w:rsid w:val="00C73563"/>
    <w:rsid w:val="00C73A6B"/>
    <w:rsid w:val="00C74415"/>
    <w:rsid w:val="00C747C7"/>
    <w:rsid w:val="00C7489A"/>
    <w:rsid w:val="00C74B10"/>
    <w:rsid w:val="00C75182"/>
    <w:rsid w:val="00C7529F"/>
    <w:rsid w:val="00C773F6"/>
    <w:rsid w:val="00C80203"/>
    <w:rsid w:val="00C8063D"/>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ED2"/>
    <w:rsid w:val="00CB2FE8"/>
    <w:rsid w:val="00CB4536"/>
    <w:rsid w:val="00CB47AA"/>
    <w:rsid w:val="00CB4E2F"/>
    <w:rsid w:val="00CB6C3E"/>
    <w:rsid w:val="00CC08BD"/>
    <w:rsid w:val="00CC0E65"/>
    <w:rsid w:val="00CC0F8D"/>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B63"/>
    <w:rsid w:val="00CF674A"/>
    <w:rsid w:val="00CF6A5F"/>
    <w:rsid w:val="00CF6ACE"/>
    <w:rsid w:val="00CF726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E97"/>
    <w:rsid w:val="00D2712C"/>
    <w:rsid w:val="00D2798F"/>
    <w:rsid w:val="00D27A20"/>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7A0"/>
    <w:rsid w:val="00D54964"/>
    <w:rsid w:val="00D54E6E"/>
    <w:rsid w:val="00D56C7B"/>
    <w:rsid w:val="00D57294"/>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297C"/>
    <w:rsid w:val="00D83401"/>
    <w:rsid w:val="00D84F59"/>
    <w:rsid w:val="00D85AF4"/>
    <w:rsid w:val="00D861E7"/>
    <w:rsid w:val="00D87B00"/>
    <w:rsid w:val="00D87BAB"/>
    <w:rsid w:val="00D90D7D"/>
    <w:rsid w:val="00D90D8A"/>
    <w:rsid w:val="00D91AD0"/>
    <w:rsid w:val="00D91C5A"/>
    <w:rsid w:val="00D93D92"/>
    <w:rsid w:val="00D94FB5"/>
    <w:rsid w:val="00D96A67"/>
    <w:rsid w:val="00D96CA8"/>
    <w:rsid w:val="00D970D2"/>
    <w:rsid w:val="00D97CA8"/>
    <w:rsid w:val="00DA0EC0"/>
    <w:rsid w:val="00DA138A"/>
    <w:rsid w:val="00DA1CF1"/>
    <w:rsid w:val="00DA3205"/>
    <w:rsid w:val="00DA4AEC"/>
    <w:rsid w:val="00DA562A"/>
    <w:rsid w:val="00DA70F4"/>
    <w:rsid w:val="00DA7971"/>
    <w:rsid w:val="00DB1332"/>
    <w:rsid w:val="00DB1A3C"/>
    <w:rsid w:val="00DB292A"/>
    <w:rsid w:val="00DB496E"/>
    <w:rsid w:val="00DB4A83"/>
    <w:rsid w:val="00DB4CAC"/>
    <w:rsid w:val="00DB4D41"/>
    <w:rsid w:val="00DB5805"/>
    <w:rsid w:val="00DB5EA4"/>
    <w:rsid w:val="00DB65ED"/>
    <w:rsid w:val="00DB6705"/>
    <w:rsid w:val="00DB6B5A"/>
    <w:rsid w:val="00DB78AF"/>
    <w:rsid w:val="00DC0A9F"/>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A6E"/>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7B1"/>
    <w:rsid w:val="00DF29BE"/>
    <w:rsid w:val="00DF33E5"/>
    <w:rsid w:val="00DF387D"/>
    <w:rsid w:val="00DF426C"/>
    <w:rsid w:val="00DF461A"/>
    <w:rsid w:val="00DF5776"/>
    <w:rsid w:val="00DF6BFD"/>
    <w:rsid w:val="00E00F24"/>
    <w:rsid w:val="00E01E55"/>
    <w:rsid w:val="00E01FB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F1D"/>
    <w:rsid w:val="00E60453"/>
    <w:rsid w:val="00E61314"/>
    <w:rsid w:val="00E62E92"/>
    <w:rsid w:val="00E631E6"/>
    <w:rsid w:val="00E63446"/>
    <w:rsid w:val="00E63567"/>
    <w:rsid w:val="00E655EE"/>
    <w:rsid w:val="00E65807"/>
    <w:rsid w:val="00E6586A"/>
    <w:rsid w:val="00E66A9C"/>
    <w:rsid w:val="00E66E8C"/>
    <w:rsid w:val="00E670A2"/>
    <w:rsid w:val="00E710EA"/>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2CD8"/>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DE6"/>
    <w:rsid w:val="00EA1BBD"/>
    <w:rsid w:val="00EA254F"/>
    <w:rsid w:val="00EA26A2"/>
    <w:rsid w:val="00EA2DF5"/>
    <w:rsid w:val="00EA3193"/>
    <w:rsid w:val="00EA4DF3"/>
    <w:rsid w:val="00EA4EF2"/>
    <w:rsid w:val="00EA51F6"/>
    <w:rsid w:val="00EA54E3"/>
    <w:rsid w:val="00EA6D39"/>
    <w:rsid w:val="00EA6D46"/>
    <w:rsid w:val="00EA7902"/>
    <w:rsid w:val="00EB0BAE"/>
    <w:rsid w:val="00EB154B"/>
    <w:rsid w:val="00EB1B9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2859"/>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BA1"/>
    <w:rsid w:val="00F53D88"/>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736"/>
    <w:rsid w:val="00F749C3"/>
    <w:rsid w:val="00F754B0"/>
    <w:rsid w:val="00F763DA"/>
    <w:rsid w:val="00F76F8C"/>
    <w:rsid w:val="00F77ADF"/>
    <w:rsid w:val="00F80F0E"/>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5E7D"/>
    <w:rsid w:val="00F97E15"/>
    <w:rsid w:val="00FA0163"/>
    <w:rsid w:val="00FA0404"/>
    <w:rsid w:val="00FA0F19"/>
    <w:rsid w:val="00FA28B2"/>
    <w:rsid w:val="00FA2A1E"/>
    <w:rsid w:val="00FA367A"/>
    <w:rsid w:val="00FA3AF1"/>
    <w:rsid w:val="00FA3F29"/>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4E64"/>
    <w:rsid w:val="00FC6EA4"/>
    <w:rsid w:val="00FD0593"/>
    <w:rsid w:val="00FD2AF5"/>
    <w:rsid w:val="00FD316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15:docId w15:val="{194EEFB2-06F9-4544-8AE6-393332507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1"/>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pPr>
      <w:keepNext/>
      <w:numPr>
        <w:ilvl w:val="1"/>
        <w:numId w:val="1"/>
      </w:numPr>
      <w:tabs>
        <w:tab w:val="right" w:pos="8640"/>
      </w:tabs>
      <w:spacing w:before="120" w:after="60" w:line="360" w:lineRule="auto"/>
      <w:outlineLvl w:val="1"/>
    </w:pPr>
    <w:rPr>
      <w:b/>
      <w:spacing w:val="4"/>
      <w:kern w:val="28"/>
      <w:szCs w:val="20"/>
    </w:rPr>
  </w:style>
  <w:style w:type="paragraph" w:styleId="Heading3">
    <w:name w:val="heading 3"/>
    <w:basedOn w:val="Normal"/>
    <w:next w:val="BodyText"/>
    <w:link w:val="Heading3Char"/>
    <w:qFormat/>
    <w:pPr>
      <w:keepNext/>
      <w:numPr>
        <w:ilvl w:val="2"/>
        <w:numId w:val="1"/>
      </w:numPr>
      <w:tabs>
        <w:tab w:val="right" w:pos="8640"/>
      </w:tabs>
      <w:spacing w:line="360" w:lineRule="auto"/>
      <w:outlineLvl w:val="2"/>
    </w:pPr>
    <w:rPr>
      <w:i/>
      <w:kern w:val="28"/>
      <w:szCs w:val="20"/>
    </w:rPr>
  </w:style>
  <w:style w:type="paragraph" w:styleId="Heading4">
    <w:name w:val="heading 4"/>
    <w:basedOn w:val="Normal"/>
    <w:next w:val="BodyText"/>
    <w:link w:val="Heading4Char"/>
    <w:qFormat/>
    <w:pPr>
      <w:keepNext/>
      <w:numPr>
        <w:ilvl w:val="3"/>
        <w:numId w:val="1"/>
      </w:numPr>
      <w:tabs>
        <w:tab w:val="right" w:pos="8640"/>
      </w:tabs>
      <w:spacing w:line="360" w:lineRule="auto"/>
      <w:outlineLvl w:val="3"/>
    </w:pPr>
    <w:rPr>
      <w:i/>
      <w:kern w:val="28"/>
      <w:szCs w:val="20"/>
    </w:rPr>
  </w:style>
  <w:style w:type="paragraph" w:styleId="Heading5">
    <w:name w:val="heading 5"/>
    <w:basedOn w:val="Normal"/>
    <w:next w:val="BodyText"/>
    <w:link w:val="Heading5Char"/>
    <w:qFormat/>
    <w:pPr>
      <w:keepNext/>
      <w:numPr>
        <w:ilvl w:val="4"/>
        <w:numId w:val="1"/>
      </w:numPr>
      <w:tabs>
        <w:tab w:val="right" w:pos="8640"/>
      </w:tabs>
      <w:spacing w:line="360" w:lineRule="auto"/>
      <w:jc w:val="center"/>
      <w:outlineLvl w:val="4"/>
    </w:pPr>
    <w:rPr>
      <w:i/>
      <w:kern w:val="28"/>
      <w:szCs w:val="20"/>
    </w:rPr>
  </w:style>
  <w:style w:type="paragraph" w:styleId="Heading6">
    <w:name w:val="heading 6"/>
    <w:basedOn w:val="Normal"/>
    <w:next w:val="BodyText"/>
    <w:link w:val="Heading6Char"/>
    <w:qFormat/>
    <w:pPr>
      <w:keepNext/>
      <w:numPr>
        <w:ilvl w:val="5"/>
        <w:numId w:val="1"/>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link w:val="Heading7Char"/>
    <w:qFormat/>
    <w:pPr>
      <w:keepNext/>
      <w:numPr>
        <w:ilvl w:val="6"/>
        <w:numId w:val="1"/>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pPr>
      <w:keepNext/>
      <w:numPr>
        <w:ilvl w:val="7"/>
        <w:numId w:val="1"/>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pPr>
      <w:keepNext/>
      <w:numPr>
        <w:ilvl w:val="8"/>
        <w:numId w:val="1"/>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670A2"/>
    <w:pPr>
      <w:tabs>
        <w:tab w:val="right" w:pos="8640"/>
      </w:tabs>
      <w:jc w:val="center"/>
    </w:pPr>
    <w:rPr>
      <w:rFonts w:ascii="Times New Roman" w:hAnsi="Times New Roman"/>
      <w:bCs/>
      <w:i/>
      <w:spacing w:val="4"/>
      <w:sz w:val="24"/>
    </w:rPr>
  </w:style>
  <w:style w:type="character" w:customStyle="1" w:styleId="BodyTextChar">
    <w:name w:val="Body Text Char"/>
    <w:basedOn w:val="DefaultParagraphFont"/>
    <w:link w:val="BodyText"/>
    <w:rsid w:val="00E670A2"/>
    <w:rPr>
      <w:bCs/>
      <w:i/>
      <w:spacing w:val="4"/>
      <w:sz w:val="24"/>
      <w:szCs w:val="24"/>
    </w:rPr>
  </w:style>
  <w:style w:type="character" w:customStyle="1" w:styleId="Heading1Char">
    <w:name w:val="Heading 1 Char"/>
    <w:link w:val="Heading1"/>
    <w:rsid w:val="0075272C"/>
    <w:rPr>
      <w:rFonts w:ascii="Arial Narrow" w:hAnsi="Arial Narrow"/>
      <w:b/>
      <w:spacing w:val="4"/>
      <w:sz w:val="22"/>
    </w:rPr>
  </w:style>
  <w:style w:type="character" w:customStyle="1" w:styleId="Heading2Char">
    <w:name w:val="Heading 2 Char"/>
    <w:link w:val="Heading2"/>
    <w:rsid w:val="00C10A5D"/>
    <w:rPr>
      <w:rFonts w:ascii="Arial Narrow" w:hAnsi="Arial Narrow"/>
      <w:b/>
      <w:spacing w:val="4"/>
      <w:kern w:val="28"/>
      <w:sz w:val="22"/>
    </w:rPr>
  </w:style>
  <w:style w:type="character" w:customStyle="1" w:styleId="Heading3Char">
    <w:name w:val="Heading 3 Char"/>
    <w:basedOn w:val="DefaultParagraphFont"/>
    <w:link w:val="Heading3"/>
    <w:rsid w:val="00722B49"/>
    <w:rPr>
      <w:rFonts w:ascii="Arial Narrow" w:hAnsi="Arial Narrow"/>
      <w:i/>
      <w:kern w:val="28"/>
      <w:sz w:val="22"/>
    </w:rPr>
  </w:style>
  <w:style w:type="character" w:customStyle="1" w:styleId="Heading4Char">
    <w:name w:val="Heading 4 Char"/>
    <w:basedOn w:val="DefaultParagraphFont"/>
    <w:link w:val="Heading4"/>
    <w:rsid w:val="00722B49"/>
    <w:rPr>
      <w:rFonts w:ascii="Arial Narrow" w:hAnsi="Arial Narrow"/>
      <w:i/>
      <w:kern w:val="28"/>
      <w:sz w:val="22"/>
    </w:rPr>
  </w:style>
  <w:style w:type="character" w:customStyle="1" w:styleId="Heading5Char">
    <w:name w:val="Heading 5 Char"/>
    <w:basedOn w:val="DefaultParagraphFont"/>
    <w:link w:val="Heading5"/>
    <w:rsid w:val="00722B49"/>
    <w:rPr>
      <w:rFonts w:ascii="Arial Narrow" w:hAnsi="Arial Narrow"/>
      <w:i/>
      <w:kern w:val="28"/>
      <w:sz w:val="22"/>
    </w:rPr>
  </w:style>
  <w:style w:type="character" w:customStyle="1" w:styleId="Heading6Char">
    <w:name w:val="Heading 6 Char"/>
    <w:basedOn w:val="DefaultParagraphFont"/>
    <w:link w:val="Heading6"/>
    <w:rsid w:val="00722B49"/>
    <w:rPr>
      <w:rFonts w:ascii="Arial Narrow" w:hAnsi="Arial Narrow"/>
      <w:smallCaps/>
      <w:spacing w:val="20"/>
      <w:kern w:val="28"/>
      <w:sz w:val="22"/>
    </w:rPr>
  </w:style>
  <w:style w:type="character" w:customStyle="1" w:styleId="Heading7Char">
    <w:name w:val="Heading 7 Char"/>
    <w:basedOn w:val="DefaultParagraphFont"/>
    <w:link w:val="Heading7"/>
    <w:rsid w:val="00722B49"/>
    <w:rPr>
      <w:rFonts w:ascii="Arial Narrow" w:hAnsi="Arial Narrow"/>
      <w:caps/>
      <w:kern w:val="28"/>
      <w:sz w:val="22"/>
    </w:rPr>
  </w:style>
  <w:style w:type="character" w:customStyle="1" w:styleId="Heading8Char">
    <w:name w:val="Heading 8 Char"/>
    <w:basedOn w:val="DefaultParagraphFont"/>
    <w:link w:val="Heading8"/>
    <w:rsid w:val="00722B49"/>
    <w:rPr>
      <w:rFonts w:ascii="Arial Narrow" w:hAnsi="Arial Narrow"/>
      <w:spacing w:val="4"/>
      <w:kern w:val="28"/>
      <w:sz w:val="22"/>
    </w:rPr>
  </w:style>
  <w:style w:type="character" w:customStyle="1" w:styleId="Heading9Char">
    <w:name w:val="Heading 9 Char"/>
    <w:basedOn w:val="DefaultParagraphFont"/>
    <w:link w:val="Heading9"/>
    <w:rsid w:val="00722B49"/>
    <w:rPr>
      <w:rFonts w:ascii="Arial Narrow" w:hAnsi="Arial Narrow"/>
      <w:spacing w:val="4"/>
      <w:kern w:val="28"/>
      <w:sz w:val="22"/>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jc w:val="left"/>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link w:val="BalloonTextChar"/>
    <w:uiPriority w:val="99"/>
    <w:semiHidden/>
    <w:rsid w:val="00EC1054"/>
    <w:rPr>
      <w:rFonts w:ascii="Tahoma" w:hAnsi="Tahoma" w:cs="Tahoma"/>
      <w:sz w:val="16"/>
      <w:szCs w:val="16"/>
    </w:rPr>
  </w:style>
  <w:style w:type="character" w:customStyle="1" w:styleId="BalloonTextChar">
    <w:name w:val="Balloon Text Char"/>
    <w:basedOn w:val="DefaultParagraphFont"/>
    <w:link w:val="BalloonText"/>
    <w:uiPriority w:val="99"/>
    <w:semiHidden/>
    <w:rsid w:val="00722B49"/>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F6BFD"/>
    <w:pPr>
      <w:widowControl w:val="0"/>
      <w:tabs>
        <w:tab w:val="num" w:pos="992"/>
      </w:tabs>
      <w:spacing w:before="60" w:after="60"/>
      <w:ind w:left="992" w:hanging="283"/>
      <w:jc w:val="both"/>
    </w:pPr>
    <w:rPr>
      <w:rFonts w:ascii="Times New Roman" w:hAnsi="Times New Roman"/>
      <w:szCs w:val="24"/>
    </w:rPr>
  </w:style>
  <w:style w:type="paragraph" w:customStyle="1" w:styleId="a">
    <w:name w:val="+"/>
    <w:basedOn w:val="TitlePageField"/>
    <w:qFormat/>
    <w:rsid w:val="00DF6BFD"/>
    <w:pPr>
      <w:widowControl w:val="0"/>
      <w:tabs>
        <w:tab w:val="num" w:pos="1276"/>
      </w:tabs>
      <w:spacing w:before="60" w:after="60"/>
      <w:ind w:left="1276" w:hanging="284"/>
      <w:jc w:val="both"/>
    </w:pPr>
    <w:rPr>
      <w:rFonts w:ascii="Times New Roman" w:hAnsi="Times New Roman"/>
      <w:szCs w:val="24"/>
    </w:rPr>
  </w:style>
  <w:style w:type="paragraph" w:customStyle="1" w:styleId="a0">
    <w:name w:val="."/>
    <w:basedOn w:val="TitlePageField"/>
    <w:qFormat/>
    <w:rsid w:val="00A2047C"/>
    <w:pPr>
      <w:widowControl w:val="0"/>
      <w:tabs>
        <w:tab w:val="num" w:pos="1559"/>
      </w:tabs>
      <w:spacing w:before="60" w:after="60"/>
      <w:ind w:left="1559" w:hanging="283"/>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44EA"/>
    <w:rPr>
      <w:sz w:val="16"/>
      <w:szCs w:val="16"/>
    </w:rPr>
  </w:style>
  <w:style w:type="paragraph" w:styleId="CommentText">
    <w:name w:val="annotation text"/>
    <w:basedOn w:val="Normal"/>
    <w:link w:val="CommentTextChar"/>
    <w:uiPriority w:val="99"/>
    <w:semiHidden/>
    <w:unhideWhenUsed/>
    <w:rsid w:val="008A44EA"/>
    <w:rPr>
      <w:sz w:val="20"/>
      <w:szCs w:val="20"/>
    </w:rPr>
  </w:style>
  <w:style w:type="character" w:customStyle="1" w:styleId="CommentTextChar">
    <w:name w:val="Comment Text Char"/>
    <w:basedOn w:val="DefaultParagraphFont"/>
    <w:link w:val="CommentText"/>
    <w:uiPriority w:val="99"/>
    <w:semiHidden/>
    <w:rsid w:val="008A44EA"/>
    <w:rPr>
      <w:rFonts w:ascii="Arial Narrow" w:hAnsi="Arial Narrow"/>
    </w:rPr>
  </w:style>
  <w:style w:type="paragraph" w:styleId="CommentSubject">
    <w:name w:val="annotation subject"/>
    <w:basedOn w:val="CommentText"/>
    <w:next w:val="CommentText"/>
    <w:link w:val="CommentSubjectChar"/>
    <w:uiPriority w:val="99"/>
    <w:semiHidden/>
    <w:unhideWhenUsed/>
    <w:rsid w:val="008A44EA"/>
    <w:rPr>
      <w:b/>
      <w:bCs/>
    </w:rPr>
  </w:style>
  <w:style w:type="character" w:customStyle="1" w:styleId="CommentSubjectChar">
    <w:name w:val="Comment Subject Char"/>
    <w:basedOn w:val="CommentTextChar"/>
    <w:link w:val="CommentSubject"/>
    <w:uiPriority w:val="99"/>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styleId="UnresolvedMention">
    <w:name w:val="Unresolved Mention"/>
    <w:basedOn w:val="DefaultParagraphFont"/>
    <w:uiPriority w:val="99"/>
    <w:semiHidden/>
    <w:unhideWhenUsed/>
    <w:rsid w:val="00E82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35265237">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1221038">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 w:id="203715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5EC9A-F81A-024E-AD2D-6BA8027BC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D:\RUP\Paragon Document.dot</Template>
  <TotalTime>84</TotalTime>
  <Pages>70</Pages>
  <Words>6845</Words>
  <Characters>39023</Characters>
  <Application>Microsoft Office Word</Application>
  <DocSecurity>0</DocSecurity>
  <Lines>325</Lines>
  <Paragraphs>91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Truong</Company>
  <LinksUpToDate>false</LinksUpToDate>
  <CharactersWithSpaces>45777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Microsoft Office User</cp:lastModifiedBy>
  <cp:revision>44</cp:revision>
  <cp:lastPrinted>2013-01-03T03:43:00Z</cp:lastPrinted>
  <dcterms:created xsi:type="dcterms:W3CDTF">2019-07-13T09:36:00Z</dcterms:created>
  <dcterms:modified xsi:type="dcterms:W3CDTF">2019-08-03T15:28:00Z</dcterms:modified>
</cp:coreProperties>
</file>